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3580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F61DF4F" wp14:editId="28C0A4B4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F2E09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4A85E031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0CF6983D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1DF4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3BAF2E09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4A85E031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0CF6983D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7B606A" wp14:editId="752E7FDF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36104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152DC5B9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180719EF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637AA37D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7B606A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52836104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152DC5B9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180719EF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637AA37D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782E98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03A02E73" w14:textId="77777777" w:rsidR="00462973" w:rsidRDefault="00462973" w:rsidP="003A2D0F">
      <w:pPr>
        <w:jc w:val="left"/>
      </w:pPr>
    </w:p>
    <w:p w14:paraId="3322B237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EC8527" wp14:editId="73BCE0D6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00475" w14:textId="298DD079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A478A1">
                              <w:t>5</w:t>
                            </w:r>
                          </w:p>
                          <w:p w14:paraId="4657FDC1" w14:textId="77777777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937170">
                              <w:t>Методы алгебраической геометрии в криптографии</w:t>
                            </w:r>
                            <w:r w:rsidRPr="000A274A">
                              <w:t>»</w:t>
                            </w:r>
                          </w:p>
                          <w:p w14:paraId="38AEBBB1" w14:textId="6FAA5CCC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A478A1" w:rsidRPr="00A478A1">
                              <w:t>Скалярное умножение точки эллиптической кривой</w:t>
                            </w:r>
                            <w:r w:rsidRPr="000A274A">
                              <w:t>»</w:t>
                            </w:r>
                          </w:p>
                          <w:p w14:paraId="22634254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EC8527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6B200475" w14:textId="298DD079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A478A1">
                        <w:t>5</w:t>
                      </w:r>
                    </w:p>
                    <w:p w14:paraId="4657FDC1" w14:textId="77777777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937170">
                        <w:t>Методы алгебраической геометрии в криптографии</w:t>
                      </w:r>
                      <w:r w:rsidRPr="000A274A">
                        <w:t>»</w:t>
                      </w:r>
                    </w:p>
                    <w:p w14:paraId="38AEBBB1" w14:textId="6FAA5CCC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A478A1" w:rsidRPr="00A478A1">
                        <w:t>Скалярное умножение точки эллиптической кривой</w:t>
                      </w:r>
                      <w:r w:rsidRPr="000A274A">
                        <w:t>»</w:t>
                      </w:r>
                    </w:p>
                    <w:p w14:paraId="22634254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0A705F" wp14:editId="1B85C574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E88D6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4EA454A1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114F8AFE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3393F855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4EAAA859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0A705F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3E0E88D6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4EA454A1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114F8AFE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3393F855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4EAAA859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BC9E9" w14:textId="77777777" w:rsidR="008D640C" w:rsidRPr="008D640C" w:rsidRDefault="008D640C" w:rsidP="008D640C"/>
    <w:p w14:paraId="261DD8FF" w14:textId="77777777" w:rsidR="008D640C" w:rsidRPr="008D640C" w:rsidRDefault="008D640C" w:rsidP="008D640C"/>
    <w:p w14:paraId="621A70F2" w14:textId="77777777" w:rsidR="008D640C" w:rsidRPr="008D640C" w:rsidRDefault="008D640C" w:rsidP="008D640C"/>
    <w:p w14:paraId="2B6BEA9A" w14:textId="77777777" w:rsidR="008D640C" w:rsidRPr="008D640C" w:rsidRDefault="008D640C" w:rsidP="008D640C"/>
    <w:p w14:paraId="6613E4FE" w14:textId="77777777" w:rsidR="008D640C" w:rsidRPr="008D640C" w:rsidRDefault="008D640C" w:rsidP="008D640C"/>
    <w:p w14:paraId="2444D651" w14:textId="77777777" w:rsidR="008D640C" w:rsidRPr="008D640C" w:rsidRDefault="008D640C" w:rsidP="008D640C"/>
    <w:p w14:paraId="7FDEA66E" w14:textId="77777777" w:rsidR="008D640C" w:rsidRPr="008D640C" w:rsidRDefault="008D640C" w:rsidP="008D640C"/>
    <w:p w14:paraId="1BA3D555" w14:textId="77777777" w:rsidR="008D640C" w:rsidRPr="008D640C" w:rsidRDefault="008D640C" w:rsidP="008D640C"/>
    <w:p w14:paraId="773BCBA8" w14:textId="77777777" w:rsidR="008D640C" w:rsidRPr="008D640C" w:rsidRDefault="008D640C" w:rsidP="008D640C"/>
    <w:p w14:paraId="4C00EB8F" w14:textId="77777777" w:rsidR="008D640C" w:rsidRPr="008D640C" w:rsidRDefault="008D640C" w:rsidP="008D640C"/>
    <w:p w14:paraId="5A59ACC8" w14:textId="77777777" w:rsidR="008D640C" w:rsidRPr="008D640C" w:rsidRDefault="008D640C" w:rsidP="008D640C"/>
    <w:p w14:paraId="3D465AB6" w14:textId="77777777" w:rsidR="008D640C" w:rsidRPr="008D640C" w:rsidRDefault="008D640C" w:rsidP="008D640C"/>
    <w:p w14:paraId="4F12BABA" w14:textId="77777777" w:rsidR="008D640C" w:rsidRPr="008D640C" w:rsidRDefault="008D640C" w:rsidP="008D640C"/>
    <w:p w14:paraId="1C925DC5" w14:textId="77777777" w:rsidR="008D640C" w:rsidRPr="008D640C" w:rsidRDefault="008D640C" w:rsidP="008D640C"/>
    <w:p w14:paraId="36240D22" w14:textId="77777777" w:rsidR="008D640C" w:rsidRPr="008D640C" w:rsidRDefault="008D640C" w:rsidP="008D640C"/>
    <w:p w14:paraId="20189E88" w14:textId="77777777" w:rsidR="008D640C" w:rsidRPr="008D640C" w:rsidRDefault="008D640C" w:rsidP="008D640C"/>
    <w:p w14:paraId="6B867E54" w14:textId="77777777" w:rsidR="008D640C" w:rsidRPr="008D640C" w:rsidRDefault="008D640C" w:rsidP="008D640C"/>
    <w:p w14:paraId="21A93BD4" w14:textId="77777777" w:rsidR="008D640C" w:rsidRPr="008D640C" w:rsidRDefault="008D640C" w:rsidP="008D640C"/>
    <w:p w14:paraId="7468E949" w14:textId="77777777" w:rsidR="008D640C" w:rsidRPr="008D640C" w:rsidRDefault="008D640C" w:rsidP="008D640C"/>
    <w:p w14:paraId="77CA9B57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32B64255" w14:textId="7DFDDECF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A478A1">
        <w:t>5</w:t>
      </w:r>
    </w:p>
    <w:p w14:paraId="151B75BF" w14:textId="14F53EE9" w:rsidR="00394E6F" w:rsidRDefault="008D640C" w:rsidP="00394E6F">
      <w:pPr>
        <w:ind w:firstLine="0"/>
        <w:jc w:val="center"/>
      </w:pPr>
      <w:r w:rsidRPr="008D640C">
        <w:t>«</w:t>
      </w:r>
      <w:r w:rsidR="00A478A1" w:rsidRPr="00A478A1">
        <w:t>Скалярное умножение точки эллиптической кривой</w:t>
      </w:r>
      <w:r w:rsidRPr="008D640C">
        <w:t>»</w:t>
      </w:r>
    </w:p>
    <w:p w14:paraId="5980E312" w14:textId="7D3BDC0E" w:rsidR="008D640C" w:rsidRPr="008D640C" w:rsidRDefault="008D640C" w:rsidP="00394E6F">
      <w:pPr>
        <w:ind w:firstLine="0"/>
        <w:jc w:val="center"/>
      </w:pPr>
      <w:r w:rsidRPr="008D640C">
        <w:t>Вариант №</w:t>
      </w:r>
      <w:r w:rsidR="00394E6F">
        <w:t xml:space="preserve"> </w:t>
      </w:r>
      <w:r w:rsidR="00A478A1">
        <w:t>28</w:t>
      </w:r>
    </w:p>
    <w:p w14:paraId="40941CB4" w14:textId="77777777" w:rsidR="008D640C" w:rsidRP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1B59A4C8" w14:textId="5557C38F" w:rsidR="00D03833" w:rsidRDefault="00A478A1" w:rsidP="00D03833">
      <w:pPr>
        <w:pStyle w:val="2"/>
      </w:pPr>
      <w:r w:rsidRPr="00A478A1">
        <w:t>Задание. На эллиптической криво</w:t>
      </w:r>
      <w:r>
        <w:t xml:space="preserve">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(a, b)</m:t>
        </m:r>
      </m:oMath>
      <w:r w:rsidRPr="00A478A1">
        <w:t xml:space="preserve">, полученной в лабораторной работе №4, выбрать точку </w:t>
      </w:r>
      <w:r w:rsidRPr="00A478A1">
        <w:rPr>
          <w:rFonts w:ascii="Cambria Math" w:hAnsi="Cambria Math" w:cs="Cambria Math"/>
        </w:rPr>
        <w:t>𝑃</w:t>
      </w:r>
      <w:r w:rsidRPr="00A478A1">
        <w:t xml:space="preserve"> и вычислить 7</w:t>
      </w:r>
      <w:r w:rsidRPr="00A478A1">
        <w:rPr>
          <w:rFonts w:ascii="Cambria Math" w:hAnsi="Cambria Math" w:cs="Cambria Math"/>
        </w:rPr>
        <w:t>𝑃</w:t>
      </w:r>
      <w:r w:rsidRPr="00A478A1">
        <w:t xml:space="preserve">. Написать программу, реализующую алгоритм скалярного умножения точки эллиптической кривой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(a, b)</m:t>
        </m:r>
      </m:oMath>
      <w:r w:rsidRPr="00A478A1">
        <w:t xml:space="preserve">над конечным полем </w:t>
      </w:r>
      <m:oMath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="00D03833">
        <w:t>.</w:t>
      </w:r>
    </w:p>
    <w:p w14:paraId="55EE49BA" w14:textId="3FBF0CE4" w:rsidR="00D03833" w:rsidRDefault="00D03833" w:rsidP="00D03833">
      <w:r>
        <w:t>Ручная отработка.</w:t>
      </w:r>
    </w:p>
    <w:p w14:paraId="2A24F27C" w14:textId="7D6AEE39" w:rsidR="00AC0620" w:rsidRDefault="00AC0620" w:rsidP="00AC0620">
      <w:pPr>
        <w:jc w:val="center"/>
      </w:pPr>
      <w:r>
        <w:rPr>
          <w:noProof/>
        </w:rPr>
        <w:lastRenderedPageBreak/>
        <w:drawing>
          <wp:inline distT="0" distB="0" distL="0" distR="0" wp14:anchorId="0A41F932" wp14:editId="40BF1C77">
            <wp:extent cx="5400000" cy="6829955"/>
            <wp:effectExtent l="152400" t="152400" r="353695" b="352425"/>
            <wp:docPr id="140763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30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29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1420F" w14:textId="08E5D558" w:rsidR="00CC34F0" w:rsidRPr="00D03833" w:rsidRDefault="00CC34F0" w:rsidP="00CC34F0">
      <w:r>
        <w:rPr>
          <w:noProof/>
        </w:rPr>
        <w:lastRenderedPageBreak/>
        <w:drawing>
          <wp:inline distT="0" distB="0" distL="0" distR="0" wp14:anchorId="743653E0" wp14:editId="2ABFE2E5">
            <wp:extent cx="5400000" cy="7140539"/>
            <wp:effectExtent l="152400" t="152400" r="353695" b="365760"/>
            <wp:docPr id="1617832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32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140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83729C" w14:textId="7C75F1F4" w:rsidR="008D640C" w:rsidRPr="008D640C" w:rsidRDefault="008D640C" w:rsidP="002B1004">
      <w:pPr>
        <w:pStyle w:val="2"/>
      </w:pPr>
      <w:r w:rsidRPr="008D640C">
        <w:lastRenderedPageBreak/>
        <w:t>Входные данные.</w:t>
      </w:r>
    </w:p>
    <w:p w14:paraId="6AB89D09" w14:textId="77777777" w:rsidR="00E43BB0" w:rsidRDefault="00E43BB0" w:rsidP="00E43BB0">
      <w:pPr>
        <w:pStyle w:val="2"/>
        <w:jc w:val="center"/>
      </w:pPr>
      <w:r w:rsidRPr="00E43BB0">
        <w:rPr>
          <w:rFonts w:eastAsiaTheme="minorHAnsi" w:cstheme="minorBidi"/>
          <w:noProof/>
          <w:szCs w:val="22"/>
        </w:rPr>
        <w:drawing>
          <wp:inline distT="0" distB="0" distL="0" distR="0" wp14:anchorId="7D923B5E" wp14:editId="592ACCEA">
            <wp:extent cx="5040000" cy="2094437"/>
            <wp:effectExtent l="152400" t="152400" r="370205" b="363220"/>
            <wp:docPr id="1979399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9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44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6DA464" w14:textId="77777777" w:rsidR="00E43BB0" w:rsidRDefault="00E43BB0" w:rsidP="00E43BB0">
      <w:pPr>
        <w:pStyle w:val="2"/>
        <w:ind w:firstLine="0"/>
      </w:pPr>
    </w:p>
    <w:p w14:paraId="4BD3C0CC" w14:textId="476D5549" w:rsidR="008D640C" w:rsidRPr="008D640C" w:rsidRDefault="008D640C" w:rsidP="00E43BB0">
      <w:pPr>
        <w:pStyle w:val="2"/>
      </w:pPr>
      <w:r w:rsidRPr="008D640C">
        <w:t>Результат.</w:t>
      </w:r>
    </w:p>
    <w:p w14:paraId="32E0FB7E" w14:textId="58AA7088" w:rsidR="00E43BB0" w:rsidRDefault="00A60130" w:rsidP="00A60130">
      <w:pPr>
        <w:pStyle w:val="2"/>
        <w:jc w:val="center"/>
      </w:pPr>
      <w:r w:rsidRPr="00A60130">
        <w:rPr>
          <w:noProof/>
        </w:rPr>
        <w:drawing>
          <wp:inline distT="0" distB="0" distL="0" distR="0" wp14:anchorId="1DAC04A6" wp14:editId="28FB6580">
            <wp:extent cx="5040000" cy="1450256"/>
            <wp:effectExtent l="152400" t="152400" r="351155" b="360045"/>
            <wp:docPr id="114334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4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50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7744D" w14:textId="484C518A" w:rsidR="008D640C" w:rsidRPr="00A60130" w:rsidRDefault="008D640C" w:rsidP="002B1004">
      <w:pPr>
        <w:pStyle w:val="2"/>
        <w:rPr>
          <w:lang w:val="en-US"/>
        </w:rPr>
      </w:pPr>
      <w:r w:rsidRPr="008D640C">
        <w:t>Листинг</w:t>
      </w:r>
      <w:r w:rsidRPr="00A60130">
        <w:rPr>
          <w:lang w:val="en-US"/>
        </w:rPr>
        <w:t xml:space="preserve"> </w:t>
      </w:r>
      <w:r w:rsidRPr="008D640C">
        <w:t>программы</w:t>
      </w:r>
      <w:r w:rsidRPr="00A60130">
        <w:rPr>
          <w:lang w:val="en-US"/>
        </w:rPr>
        <w:t>.</w:t>
      </w:r>
    </w:p>
    <w:p w14:paraId="5AF57221" w14:textId="77777777" w:rsidR="00A60130" w:rsidRPr="00A60130" w:rsidRDefault="00A60130" w:rsidP="00A601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dstu.csae.maogic;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dstu.csae.curve.CurvePoint;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dstu.csae.curve.EllipticalCurve;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dstu.csae.galois.Field;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dstu.csae.polynomial.Polynomial;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java.util.*;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java.util.stream.Collectors;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main(String[] args) 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Field field = getField();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left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[]{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right = getPolynomial();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EllipticalCurve curve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EllipticalCurve(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AbstractMap.SimpleEntry&lt;&gt;(left, right),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field);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System.out.println(curve);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System.out.println(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кривой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curve.getCurvePointSet().stream()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.map(String::valueOf)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.collect(Collectors.joining(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CurvePoint P = inputPoint(curve.getCurvePointSet(),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"P"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 = getConst();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System.out.println(c +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P = "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curve.multiply(P, c));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Field getField(){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RETRY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Field f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 ==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System.out.print(QUERY);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 = scanner.nextInt();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f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Field(ch);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static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 inputPoint(Set&lt;CurvePoint&gt; points, String pointName){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QUERY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значения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x, y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точки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pointName +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RETRY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POINT_IS_NOT_IN_CURVE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Точка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принадлежит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CurvePoint point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(point ==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System.out.print(QUERY);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 = scanner.nextInt();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 = scanner.nextInt();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point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CurvePoint(x, 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(!points.contains(point)){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System.out.println(POINT_IS_NOT_IN_CURVE);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System.out.println(RETRY);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point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point;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 getPolynomial(){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коэффициентов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пробел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RETRY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Polynomial p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 ==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null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System.out.print(QUERY);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= scanner.nextInt();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 = scanner.nextInt();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coefficients 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int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[]{a, b,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Polynomial(coefficients);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getConst(){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константы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RETRY =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A6013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Scanner(System.in);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attemptsCount =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iteration =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(iteration &lt; attemptsCount){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System.out.print(QUERY);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 = scanner.nextInt();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(Exception ex){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System.out.println(ex.getMessage());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System.out.println(RETRY);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iteration ++;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A6013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A6013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A6013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58453A1D" w14:textId="77777777" w:rsidR="00A60130" w:rsidRPr="00A60130" w:rsidRDefault="00A60130" w:rsidP="002B1004">
      <w:pPr>
        <w:pStyle w:val="2"/>
        <w:rPr>
          <w:lang w:val="en-US"/>
        </w:rPr>
      </w:pPr>
    </w:p>
    <w:p w14:paraId="3B57879B" w14:textId="68747F51" w:rsidR="008D640C" w:rsidRPr="008D640C" w:rsidRDefault="008D640C" w:rsidP="002B1004">
      <w:pPr>
        <w:pStyle w:val="2"/>
      </w:pPr>
      <w:r w:rsidRPr="008D640C">
        <w:t>Вывод по работе.</w:t>
      </w:r>
    </w:p>
    <w:p w14:paraId="7EA1D3D6" w14:textId="5A4B0360" w:rsidR="00617F60" w:rsidRDefault="00617F60" w:rsidP="00617F60">
      <w:pPr>
        <w:rPr>
          <w:rFonts w:eastAsiaTheme="minorEastAsia"/>
        </w:rPr>
      </w:pPr>
      <w:r>
        <w:t xml:space="preserve">В лабораторной работе были изучены и применены на практике теоретические сведения об умножении точки эллиптической кривой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rPr>
          <w:rFonts w:eastAsiaTheme="minorEastAsia"/>
        </w:rPr>
        <w:t xml:space="preserve"> над полем </w:t>
      </w:r>
      <m:oMath>
        <m:r>
          <w:rPr>
            <w:rFonts w:ascii="Cambria Math" w:eastAsiaTheme="minorEastAsia" w:hAnsi="Cambria Math"/>
          </w:rPr>
          <m:t>GF(p)</m:t>
        </m:r>
      </m:oMath>
      <w:r>
        <w:rPr>
          <w:rFonts w:eastAsiaTheme="minorEastAsia"/>
        </w:rPr>
        <w:t>.</w:t>
      </w:r>
    </w:p>
    <w:p w14:paraId="0319D942" w14:textId="4DF75EB6" w:rsidR="00617F60" w:rsidRDefault="00617F60" w:rsidP="00617F60">
      <w:pPr>
        <w:rPr>
          <w:rFonts w:eastAsiaTheme="minorEastAsia"/>
        </w:rPr>
      </w:pPr>
      <w:r>
        <w:rPr>
          <w:rFonts w:eastAsiaTheme="minorEastAsia"/>
        </w:rPr>
        <w:t xml:space="preserve">В примере была построена эллиптическая кривая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23</m:t>
            </m:r>
          </m:sub>
        </m:sSub>
        <m:r>
          <w:rPr>
            <w:rFonts w:ascii="Cambria Math" w:eastAsiaTheme="minorEastAsia" w:hAnsi="Cambria Math"/>
          </w:rPr>
          <m:t>(3, 3)</m:t>
        </m:r>
      </m:oMath>
      <w:r w:rsidR="00722CCF" w:rsidRPr="00722CCF">
        <w:rPr>
          <w:rFonts w:eastAsiaTheme="minorEastAsia"/>
        </w:rPr>
        <w:t xml:space="preserve">, </w:t>
      </w:r>
      <w:r w:rsidR="00722CCF">
        <w:rPr>
          <w:rFonts w:eastAsiaTheme="minorEastAsia"/>
        </w:rPr>
        <w:t xml:space="preserve">была представлена точка </w:t>
      </w:r>
      <m:oMath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</w:rPr>
          <m:t>(3, 19)</m:t>
        </m:r>
      </m:oMath>
      <w:r w:rsidR="00722CCF" w:rsidRPr="00722CCF">
        <w:rPr>
          <w:rFonts w:eastAsiaTheme="minorEastAsia"/>
        </w:rPr>
        <w:t xml:space="preserve"> </w:t>
      </w:r>
      <w:r w:rsidR="00722CCF">
        <w:rPr>
          <w:rFonts w:eastAsiaTheme="minorEastAsia"/>
        </w:rPr>
        <w:t>и результат её умножения на 7.</w:t>
      </w:r>
    </w:p>
    <w:p w14:paraId="2AF117C9" w14:textId="77777777" w:rsidR="00F60C8C" w:rsidRPr="00722CCF" w:rsidRDefault="00F60C8C" w:rsidP="00617F60">
      <w:pPr>
        <w:rPr>
          <w:rFonts w:eastAsiaTheme="minorEastAsia"/>
          <w:i/>
        </w:rPr>
      </w:pPr>
    </w:p>
    <w:sectPr w:rsidR="00F60C8C" w:rsidRPr="00722CCF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D0CF" w14:textId="77777777" w:rsidR="00584D74" w:rsidRDefault="00584D74" w:rsidP="003A2D0F">
      <w:r>
        <w:separator/>
      </w:r>
    </w:p>
  </w:endnote>
  <w:endnote w:type="continuationSeparator" w:id="0">
    <w:p w14:paraId="64B2991C" w14:textId="77777777" w:rsidR="00584D74" w:rsidRDefault="00584D74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2DE85337" w14:textId="77777777" w:rsidR="00556236" w:rsidRDefault="00556236" w:rsidP="00556236">
        <w:pPr>
          <w:pStyle w:val="a5"/>
          <w:ind w:firstLine="0"/>
          <w:jc w:val="center"/>
        </w:pPr>
        <w:r>
          <w:t>Ростов-на-дону</w:t>
        </w:r>
      </w:p>
      <w:p w14:paraId="44CD32C2" w14:textId="0604B76F" w:rsidR="00267E0F" w:rsidRDefault="00556236" w:rsidP="00556236">
        <w:pPr>
          <w:pStyle w:val="a5"/>
          <w:ind w:firstLine="0"/>
          <w:jc w:val="center"/>
        </w:pPr>
        <w:r>
          <w:t>202</w:t>
        </w:r>
        <w:r w:rsidR="00A478A1">
          <w:t>5</w:t>
        </w:r>
      </w:p>
    </w:sdtContent>
  </w:sdt>
  <w:p w14:paraId="0F2104C9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ABE4F" w14:textId="77777777" w:rsidR="00584D74" w:rsidRDefault="00584D74" w:rsidP="003A2D0F">
      <w:r>
        <w:separator/>
      </w:r>
    </w:p>
  </w:footnote>
  <w:footnote w:type="continuationSeparator" w:id="0">
    <w:p w14:paraId="02880C91" w14:textId="77777777" w:rsidR="00584D74" w:rsidRDefault="00584D74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949A" w14:textId="77777777" w:rsidR="003A2D0F" w:rsidRDefault="003A2D0F" w:rsidP="003A2D0F">
    <w:pPr>
      <w:pStyle w:val="a3"/>
      <w:jc w:val="center"/>
      <w:rPr>
        <w:noProof/>
      </w:rPr>
    </w:pPr>
  </w:p>
  <w:p w14:paraId="0FB1A25A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43A3BD" wp14:editId="45ED4CFC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A1"/>
    <w:rsid w:val="000537B4"/>
    <w:rsid w:val="000A274A"/>
    <w:rsid w:val="000B4F43"/>
    <w:rsid w:val="00193172"/>
    <w:rsid w:val="002107B7"/>
    <w:rsid w:val="00231384"/>
    <w:rsid w:val="00247C2C"/>
    <w:rsid w:val="00267E0F"/>
    <w:rsid w:val="002B1004"/>
    <w:rsid w:val="00394E6F"/>
    <w:rsid w:val="003A2D0F"/>
    <w:rsid w:val="003D517A"/>
    <w:rsid w:val="00406E4A"/>
    <w:rsid w:val="00462973"/>
    <w:rsid w:val="00493914"/>
    <w:rsid w:val="00556236"/>
    <w:rsid w:val="00584D74"/>
    <w:rsid w:val="005C7899"/>
    <w:rsid w:val="005D4C4E"/>
    <w:rsid w:val="00617F60"/>
    <w:rsid w:val="00722CCF"/>
    <w:rsid w:val="0089190C"/>
    <w:rsid w:val="00893BE7"/>
    <w:rsid w:val="008D640C"/>
    <w:rsid w:val="00926E3E"/>
    <w:rsid w:val="00937170"/>
    <w:rsid w:val="00A478A1"/>
    <w:rsid w:val="00A60130"/>
    <w:rsid w:val="00AC0620"/>
    <w:rsid w:val="00B12C1B"/>
    <w:rsid w:val="00B16188"/>
    <w:rsid w:val="00C26B68"/>
    <w:rsid w:val="00C365EB"/>
    <w:rsid w:val="00CA719F"/>
    <w:rsid w:val="00CC34F0"/>
    <w:rsid w:val="00D03833"/>
    <w:rsid w:val="00E43BB0"/>
    <w:rsid w:val="00F60C8C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178A0"/>
  <w15:chartTrackingRefBased/>
  <w15:docId w15:val="{4F5670BC-EBAF-4A48-BDBE-FDDF2654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A478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2;&#1040;&#1043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МАГК Лабораторная работа №</Template>
  <TotalTime>4</TotalTime>
  <Pages>7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9</cp:revision>
  <dcterms:created xsi:type="dcterms:W3CDTF">2025-05-05T11:46:00Z</dcterms:created>
  <dcterms:modified xsi:type="dcterms:W3CDTF">2025-05-05T12:06:00Z</dcterms:modified>
</cp:coreProperties>
</file>