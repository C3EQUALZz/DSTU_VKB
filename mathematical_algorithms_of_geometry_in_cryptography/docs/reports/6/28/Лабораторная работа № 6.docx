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496F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DD57D4" wp14:editId="3C7F5CEC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2FFF4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09F1EE03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2144AFAD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D57D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0E12FFF4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09F1EE03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2144AFAD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D1C9BC7" wp14:editId="4D911D86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D01D8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375C7623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712CFF2B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66460862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1C9BC7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199D01D8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375C7623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712CFF2B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66460862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D0E643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321E885C" w14:textId="77777777" w:rsidR="00462973" w:rsidRDefault="00462973" w:rsidP="003A2D0F">
      <w:pPr>
        <w:jc w:val="left"/>
      </w:pPr>
    </w:p>
    <w:p w14:paraId="5861FA1A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267DD0" wp14:editId="06B57021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1E391" w14:textId="02447F5D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9D4C8D">
                              <w:t>6</w:t>
                            </w:r>
                          </w:p>
                          <w:p w14:paraId="6E83E3F3" w14:textId="77777777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937170">
                              <w:t>Методы алгебраической геометрии в криптографии</w:t>
                            </w:r>
                            <w:r w:rsidRPr="000A274A">
                              <w:t>»</w:t>
                            </w:r>
                          </w:p>
                          <w:p w14:paraId="54CCDCE8" w14:textId="1447B4F6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9D4C8D" w:rsidRPr="009D4C8D">
                              <w:t>Порядок точки эллиптической кривой</w:t>
                            </w:r>
                            <w:r w:rsidRPr="000A274A">
                              <w:t>»</w:t>
                            </w:r>
                          </w:p>
                          <w:p w14:paraId="5243A565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267DD0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0701E391" w14:textId="02447F5D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9D4C8D">
                        <w:t>6</w:t>
                      </w:r>
                    </w:p>
                    <w:p w14:paraId="6E83E3F3" w14:textId="77777777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937170">
                        <w:t>Методы алгебраической геометрии в криптографии</w:t>
                      </w:r>
                      <w:r w:rsidRPr="000A274A">
                        <w:t>»</w:t>
                      </w:r>
                    </w:p>
                    <w:p w14:paraId="54CCDCE8" w14:textId="1447B4F6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9D4C8D" w:rsidRPr="009D4C8D">
                        <w:t>Порядок точки эллиптической кривой</w:t>
                      </w:r>
                      <w:r w:rsidRPr="000A274A">
                        <w:t>»</w:t>
                      </w:r>
                    </w:p>
                    <w:p w14:paraId="5243A565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9B541D" wp14:editId="56F6CA3B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4726A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31763004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1E1CC553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50CAB9A6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0C40ED80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B541D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3E14726A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31763004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1E1CC553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50CAB9A6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0C40ED80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C498A1" w14:textId="77777777" w:rsidR="008D640C" w:rsidRPr="008D640C" w:rsidRDefault="008D640C" w:rsidP="008D640C"/>
    <w:p w14:paraId="2E202285" w14:textId="77777777" w:rsidR="008D640C" w:rsidRPr="008D640C" w:rsidRDefault="008D640C" w:rsidP="008D640C"/>
    <w:p w14:paraId="21D90D7A" w14:textId="77777777" w:rsidR="008D640C" w:rsidRPr="008D640C" w:rsidRDefault="008D640C" w:rsidP="008D640C"/>
    <w:p w14:paraId="1EE6CDE6" w14:textId="77777777" w:rsidR="008D640C" w:rsidRPr="008D640C" w:rsidRDefault="008D640C" w:rsidP="008D640C"/>
    <w:p w14:paraId="1775BC76" w14:textId="77777777" w:rsidR="008D640C" w:rsidRPr="008D640C" w:rsidRDefault="008D640C" w:rsidP="008D640C"/>
    <w:p w14:paraId="1ACBAE6C" w14:textId="77777777" w:rsidR="008D640C" w:rsidRPr="008D640C" w:rsidRDefault="008D640C" w:rsidP="008D640C"/>
    <w:p w14:paraId="12EF1784" w14:textId="77777777" w:rsidR="008D640C" w:rsidRPr="008D640C" w:rsidRDefault="008D640C" w:rsidP="008D640C"/>
    <w:p w14:paraId="7965D1DB" w14:textId="77777777" w:rsidR="008D640C" w:rsidRPr="008D640C" w:rsidRDefault="008D640C" w:rsidP="008D640C"/>
    <w:p w14:paraId="5230B385" w14:textId="77777777" w:rsidR="008D640C" w:rsidRPr="008D640C" w:rsidRDefault="008D640C" w:rsidP="008D640C"/>
    <w:p w14:paraId="3163E3FD" w14:textId="77777777" w:rsidR="008D640C" w:rsidRPr="008D640C" w:rsidRDefault="008D640C" w:rsidP="008D640C"/>
    <w:p w14:paraId="602E1F40" w14:textId="77777777" w:rsidR="008D640C" w:rsidRPr="008D640C" w:rsidRDefault="008D640C" w:rsidP="008D640C"/>
    <w:p w14:paraId="6471B8E2" w14:textId="77777777" w:rsidR="008D640C" w:rsidRPr="008D640C" w:rsidRDefault="008D640C" w:rsidP="008D640C"/>
    <w:p w14:paraId="79CE9FBF" w14:textId="77777777" w:rsidR="008D640C" w:rsidRPr="008D640C" w:rsidRDefault="008D640C" w:rsidP="008D640C"/>
    <w:p w14:paraId="06D366F0" w14:textId="77777777" w:rsidR="008D640C" w:rsidRPr="008D640C" w:rsidRDefault="008D640C" w:rsidP="008D640C"/>
    <w:p w14:paraId="7720C519" w14:textId="77777777" w:rsidR="008D640C" w:rsidRPr="008D640C" w:rsidRDefault="008D640C" w:rsidP="008D640C"/>
    <w:p w14:paraId="3F364DF6" w14:textId="77777777" w:rsidR="008D640C" w:rsidRPr="008D640C" w:rsidRDefault="008D640C" w:rsidP="008D640C"/>
    <w:p w14:paraId="2159B634" w14:textId="77777777" w:rsidR="008D640C" w:rsidRPr="008D640C" w:rsidRDefault="008D640C" w:rsidP="008D640C"/>
    <w:p w14:paraId="09AFA895" w14:textId="77777777" w:rsidR="008D640C" w:rsidRPr="008D640C" w:rsidRDefault="008D640C" w:rsidP="008D640C"/>
    <w:p w14:paraId="32E31EBE" w14:textId="77777777" w:rsidR="008D640C" w:rsidRPr="008D640C" w:rsidRDefault="008D640C" w:rsidP="008D640C"/>
    <w:p w14:paraId="4E1F24DB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1BD5CA7D" w14:textId="0B38B3D8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9D4C8D">
        <w:t>6</w:t>
      </w:r>
    </w:p>
    <w:p w14:paraId="73C5EA95" w14:textId="5DE79FBF" w:rsidR="00394E6F" w:rsidRDefault="008D640C" w:rsidP="00394E6F">
      <w:pPr>
        <w:ind w:firstLine="0"/>
        <w:jc w:val="center"/>
      </w:pPr>
      <w:r w:rsidRPr="008D640C">
        <w:t>«</w:t>
      </w:r>
      <w:r w:rsidR="009D4C8D" w:rsidRPr="009D4C8D">
        <w:t>Порядок точки эллиптической кривой</w:t>
      </w:r>
      <w:r w:rsidRPr="008D640C">
        <w:t>»</w:t>
      </w:r>
    </w:p>
    <w:p w14:paraId="0AC559C8" w14:textId="2A449B35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9D4C8D">
        <w:t>28</w:t>
      </w:r>
    </w:p>
    <w:p w14:paraId="501206AD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7F2A4922" w14:textId="378F4BD2" w:rsidR="009D4C8D" w:rsidRPr="008D640C" w:rsidRDefault="009D4C8D" w:rsidP="008D640C">
      <w:r w:rsidRPr="009D4C8D">
        <w:t xml:space="preserve">Задание. На эллиптической кривой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  <w:lang w:val="en-US"/>
          </w:rPr>
          <m:t>a</m:t>
        </m:r>
        <m:r>
          <w:rPr>
            <w:rFonts w:ascii="Cambria Math" w:hAnsi="Cambria Math" w:cs="Cambria Math"/>
          </w:rPr>
          <m:t xml:space="preserve">, 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 w:rsidRPr="009D4C8D">
        <w:t xml:space="preserve">, полученной в лабораторной работе №4, выбрать точку </w:t>
      </w:r>
      <w:r w:rsidRPr="009D4C8D">
        <w:rPr>
          <w:rFonts w:ascii="Cambria Math" w:hAnsi="Cambria Math" w:cs="Cambria Math"/>
        </w:rPr>
        <w:t>𝑃𝑃</w:t>
      </w:r>
      <w:r w:rsidRPr="009D4C8D"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14:paraId="5E96FD74" w14:textId="77777777" w:rsidR="008D640C" w:rsidRPr="008D640C" w:rsidRDefault="008D640C" w:rsidP="002B1004">
      <w:pPr>
        <w:pStyle w:val="2"/>
      </w:pPr>
      <w:r w:rsidRPr="008D640C">
        <w:lastRenderedPageBreak/>
        <w:t>Ручная реализация.</w:t>
      </w:r>
    </w:p>
    <w:p w14:paraId="7516D7DE" w14:textId="77777777" w:rsidR="00177F37" w:rsidRDefault="00AA0A6E" w:rsidP="00AA0A6E">
      <w:pPr>
        <w:pStyle w:val="2"/>
        <w:ind w:firstLine="0"/>
        <w:jc w:val="center"/>
      </w:pPr>
      <w:r>
        <w:rPr>
          <w:noProof/>
        </w:rPr>
        <w:drawing>
          <wp:inline distT="0" distB="0" distL="0" distR="0" wp14:anchorId="21595C30" wp14:editId="0E418A86">
            <wp:extent cx="5400000" cy="6539577"/>
            <wp:effectExtent l="152400" t="152400" r="353695" b="356870"/>
            <wp:docPr id="133532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1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395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3CD146" w14:textId="43470BB1" w:rsidR="00177F37" w:rsidRDefault="007C0191" w:rsidP="007C0191">
      <w:pPr>
        <w:pStyle w:val="2"/>
        <w:ind w:firstLine="0"/>
      </w:pPr>
      <w:r>
        <w:rPr>
          <w:noProof/>
        </w:rPr>
        <w:lastRenderedPageBreak/>
        <w:drawing>
          <wp:inline distT="0" distB="0" distL="0" distR="0" wp14:anchorId="17985DF2" wp14:editId="213983E1">
            <wp:extent cx="5400000" cy="6836883"/>
            <wp:effectExtent l="152400" t="152400" r="353695" b="364490"/>
            <wp:docPr id="199432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6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368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B77D8C" w14:textId="77777777" w:rsidR="0012036B" w:rsidRDefault="008D640C" w:rsidP="0012036B">
      <w:pPr>
        <w:pStyle w:val="2"/>
        <w:ind w:firstLine="0"/>
        <w:jc w:val="center"/>
      </w:pPr>
      <w:r w:rsidRPr="008D640C">
        <w:lastRenderedPageBreak/>
        <w:t>Входные данные.</w:t>
      </w:r>
      <w:r w:rsidR="00963831" w:rsidRPr="00963831">
        <w:rPr>
          <w:rFonts w:eastAsiaTheme="minorHAnsi" w:cstheme="minorBidi"/>
          <w:szCs w:val="22"/>
        </w:rPr>
        <w:drawing>
          <wp:inline distT="0" distB="0" distL="0" distR="0" wp14:anchorId="0A61203E" wp14:editId="4B31082C">
            <wp:extent cx="5040000" cy="1960000"/>
            <wp:effectExtent l="152400" t="152400" r="370205" b="364490"/>
            <wp:docPr id="1294506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06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D2FDD" w14:textId="6BE58F4D" w:rsidR="008D640C" w:rsidRPr="008D640C" w:rsidRDefault="008D640C" w:rsidP="0012036B">
      <w:pPr>
        <w:pStyle w:val="2"/>
        <w:ind w:firstLine="708"/>
      </w:pPr>
      <w:r w:rsidRPr="008D640C">
        <w:t>Результат.</w:t>
      </w:r>
    </w:p>
    <w:p w14:paraId="0B4AE80D" w14:textId="3F376483" w:rsidR="008D640C" w:rsidRPr="008D640C" w:rsidRDefault="001208D9" w:rsidP="001208D9">
      <w:pPr>
        <w:pStyle w:val="2"/>
        <w:jc w:val="center"/>
      </w:pPr>
      <w:r w:rsidRPr="001208D9">
        <w:rPr>
          <w:rFonts w:eastAsiaTheme="minorHAnsi" w:cstheme="minorBidi"/>
          <w:szCs w:val="22"/>
        </w:rPr>
        <w:lastRenderedPageBreak/>
        <w:drawing>
          <wp:inline distT="0" distB="0" distL="0" distR="0" wp14:anchorId="4B17BB6C" wp14:editId="673140BF">
            <wp:extent cx="5040000" cy="5766923"/>
            <wp:effectExtent l="152400" t="152400" r="370205" b="367665"/>
            <wp:docPr id="68639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90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66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D640C" w:rsidRPr="008D640C">
        <w:t>Листинг программы.</w:t>
      </w:r>
    </w:p>
    <w:p w14:paraId="36BEEC47" w14:textId="77777777" w:rsidR="00160E5E" w:rsidRPr="00160E5E" w:rsidRDefault="00160E5E" w:rsidP="00160E5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dstu.csae.maogic;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dstu.csae.curve.CurvePoint;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dstu.csae.curve.EllipticalCurve;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dstu.csae.galois.Field;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dstu.csae.polynomial.Polynomial;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java.util.*;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java.util.stream.Collectors;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java.util.stream.IntStream;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main(String[] args) 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Field field = getField();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left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160E5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160E5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60E5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right = getPolynomial();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EllipticalCurve curve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EllipticalCurve(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AbstractMap.SimpleEntry&lt;&gt;(left, right),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field);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System.out.println(curve);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System.out.println(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кривой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curve.getCurvePointSet().stream()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.map(String::valueOf)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.collect(Collectors.joining(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CurvePoint P = inputPoint(curve.getCurvePointSet(),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order = curve.getPointOrder(P);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System.out.println(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Порядок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P"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P +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равен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order 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IntStream.rangeClosed(</w:t>
      </w:r>
      <w:r w:rsidRPr="00160E5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order)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.forEach(c -&gt; System.out.println(c +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"P = "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curve.multiply(P, c)));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Field getField(){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RETRY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Field f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 ==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System.out.print(QUERY);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 = scanner.nextInt();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f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Field(ch);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static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 inputPoint(Set&lt;CurvePoint&gt; points, String pointName){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QUERY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x, y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pointName +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RETRY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POINT_IS_NOT_IN_CURVE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Точка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принадлежит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CurvePoint point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(point ==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System.out.print(QUERY);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 = scanner.nextInt();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 = scanner.nextInt();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point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CurvePoint(x, 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(!points.contains(point)){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System.out.println(POINT_IS_NOT_IN_CURVE);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System.out.println(RETRY);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point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 getPolynomial(){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коэффициентов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пробел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RETRY =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160E5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p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 ==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System.out.print(QUERY);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= scanner.nextInt();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 = scanner.nextInt();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coefficients 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[]{a, b, </w:t>
      </w:r>
      <w:r w:rsidRPr="00160E5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60E5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 =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Polynomial(coefficients);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160E5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 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p;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60E5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2870524" w14:textId="77777777" w:rsidR="008D640C" w:rsidRPr="008D640C" w:rsidRDefault="008D640C" w:rsidP="002B1004">
      <w:pPr>
        <w:pStyle w:val="2"/>
      </w:pPr>
      <w:r w:rsidRPr="008D640C">
        <w:t>Вывод по работе.</w:t>
      </w:r>
    </w:p>
    <w:p w14:paraId="70DD24E5" w14:textId="463E89DF" w:rsidR="008D640C" w:rsidRDefault="00CC272E" w:rsidP="008D640C">
      <w:pPr>
        <w:rPr>
          <w:rFonts w:eastAsiaTheme="minorEastAsia"/>
        </w:rPr>
      </w:pPr>
      <w:r>
        <w:t xml:space="preserve">В лабораторной работе были представлены результаты по построению и анализу точек эллиптической кривой вида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ax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</m:oMath>
      <w:r>
        <w:rPr>
          <w:rFonts w:eastAsiaTheme="minorEastAsia"/>
        </w:rPr>
        <w:t xml:space="preserve">. </w:t>
      </w:r>
      <w:r w:rsidR="00FA2DEB">
        <w:rPr>
          <w:rFonts w:eastAsiaTheme="minorEastAsia"/>
        </w:rPr>
        <w:t>Предметом исследования была выбрана операция определения порядка точки кривой</w:t>
      </w:r>
    </w:p>
    <w:p w14:paraId="0EF38FD5" w14:textId="31B03E4C" w:rsidR="00F129D8" w:rsidRPr="00F129D8" w:rsidRDefault="00FA2DEB" w:rsidP="00F129D8">
      <w:pPr>
        <w:rPr>
          <w:rFonts w:eastAsiaTheme="minorEastAsia"/>
          <w:i/>
        </w:rPr>
      </w:pPr>
      <w:r>
        <w:rPr>
          <w:rFonts w:eastAsiaTheme="minorEastAsia"/>
        </w:rPr>
        <w:t>На примере</w:t>
      </w:r>
      <w:r w:rsidR="00F129D8">
        <w:rPr>
          <w:rFonts w:eastAsiaTheme="minorEastAsia"/>
        </w:rPr>
        <w:t xml:space="preserve"> эллиптической кривой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3, 3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="00F129D8">
        <w:rPr>
          <w:rFonts w:eastAsiaTheme="minorEastAsia"/>
        </w:rPr>
        <w:t xml:space="preserve"> был получен порядок точки</w:t>
      </w:r>
      <w:r w:rsidR="00F129D8" w:rsidRPr="00F129D8">
        <w:rPr>
          <w:rFonts w:eastAsiaTheme="minorEastAsia"/>
        </w:rPr>
        <w:t xml:space="preserve"> </w:t>
      </w:r>
      <w:r w:rsidR="00F129D8">
        <w:rPr>
          <w:rFonts w:eastAsiaTheme="minorEastAsia"/>
          <w:lang w:val="en-US"/>
        </w:rPr>
        <w:t>P</w:t>
      </w:r>
      <w:r w:rsidR="00F129D8" w:rsidRPr="00F129D8">
        <w:rPr>
          <w:rFonts w:eastAsiaTheme="minorEastAsia"/>
        </w:rPr>
        <w:t xml:space="preserve">(3, 19) </w:t>
      </w:r>
      <w:r w:rsidR="00F129D8">
        <w:rPr>
          <w:rFonts w:eastAsiaTheme="minorEastAsia"/>
        </w:rPr>
        <w:t>, равной 16</w:t>
      </w:r>
      <w:r w:rsidR="0016479E">
        <w:rPr>
          <w:rFonts w:eastAsiaTheme="minorEastAsia"/>
        </w:rPr>
        <w:t>.</w:t>
      </w:r>
    </w:p>
    <w:sectPr w:rsidR="00F129D8" w:rsidRPr="00F129D8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E506" w14:textId="77777777" w:rsidR="00C73149" w:rsidRDefault="00C73149" w:rsidP="003A2D0F">
      <w:r>
        <w:separator/>
      </w:r>
    </w:p>
  </w:endnote>
  <w:endnote w:type="continuationSeparator" w:id="0">
    <w:p w14:paraId="5D215DB6" w14:textId="77777777" w:rsidR="00C73149" w:rsidRDefault="00C73149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5C8D3E80" w14:textId="77777777" w:rsidR="00556236" w:rsidRDefault="00556236" w:rsidP="00556236">
        <w:pPr>
          <w:pStyle w:val="a5"/>
          <w:ind w:firstLine="0"/>
          <w:jc w:val="center"/>
        </w:pPr>
        <w:r>
          <w:t>Ростов-на-дону</w:t>
        </w:r>
      </w:p>
      <w:p w14:paraId="31A39E73" w14:textId="5E58AED9" w:rsidR="00267E0F" w:rsidRDefault="00556236" w:rsidP="00556236">
        <w:pPr>
          <w:pStyle w:val="a5"/>
          <w:ind w:firstLine="0"/>
          <w:jc w:val="center"/>
        </w:pPr>
        <w:r>
          <w:t>202</w:t>
        </w:r>
        <w:r w:rsidR="009D4C8D">
          <w:t>5</w:t>
        </w:r>
      </w:p>
    </w:sdtContent>
  </w:sdt>
  <w:p w14:paraId="6D027578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63835" w14:textId="77777777" w:rsidR="00C73149" w:rsidRDefault="00C73149" w:rsidP="003A2D0F">
      <w:r>
        <w:separator/>
      </w:r>
    </w:p>
  </w:footnote>
  <w:footnote w:type="continuationSeparator" w:id="0">
    <w:p w14:paraId="363FA952" w14:textId="77777777" w:rsidR="00C73149" w:rsidRDefault="00C73149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AA11F" w14:textId="77777777" w:rsidR="003A2D0F" w:rsidRDefault="003A2D0F" w:rsidP="003A2D0F">
    <w:pPr>
      <w:pStyle w:val="a3"/>
      <w:jc w:val="center"/>
      <w:rPr>
        <w:noProof/>
      </w:rPr>
    </w:pPr>
  </w:p>
  <w:p w14:paraId="7803F893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956510" wp14:editId="1252D06F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8D"/>
    <w:rsid w:val="000537B4"/>
    <w:rsid w:val="000A274A"/>
    <w:rsid w:val="000B4F43"/>
    <w:rsid w:val="0012036B"/>
    <w:rsid w:val="001208D9"/>
    <w:rsid w:val="00160E5E"/>
    <w:rsid w:val="0016479E"/>
    <w:rsid w:val="00177F37"/>
    <w:rsid w:val="00193172"/>
    <w:rsid w:val="002107B7"/>
    <w:rsid w:val="00231384"/>
    <w:rsid w:val="00247C2C"/>
    <w:rsid w:val="00267E0F"/>
    <w:rsid w:val="002B1004"/>
    <w:rsid w:val="00394E6F"/>
    <w:rsid w:val="003A2D0F"/>
    <w:rsid w:val="003D517A"/>
    <w:rsid w:val="00406E4A"/>
    <w:rsid w:val="00462973"/>
    <w:rsid w:val="00493914"/>
    <w:rsid w:val="00556236"/>
    <w:rsid w:val="005C7899"/>
    <w:rsid w:val="005D4C4E"/>
    <w:rsid w:val="00640846"/>
    <w:rsid w:val="007C0191"/>
    <w:rsid w:val="0089190C"/>
    <w:rsid w:val="00893BE7"/>
    <w:rsid w:val="008D640C"/>
    <w:rsid w:val="00937170"/>
    <w:rsid w:val="00963831"/>
    <w:rsid w:val="009D4C8D"/>
    <w:rsid w:val="00AA0A6E"/>
    <w:rsid w:val="00B12C1B"/>
    <w:rsid w:val="00B16188"/>
    <w:rsid w:val="00C73149"/>
    <w:rsid w:val="00CA719F"/>
    <w:rsid w:val="00CC272E"/>
    <w:rsid w:val="00F129D8"/>
    <w:rsid w:val="00F93531"/>
    <w:rsid w:val="00FA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CECCA"/>
  <w15:chartTrackingRefBased/>
  <w15:docId w15:val="{582CEA29-D64B-4277-A0F9-42B1DA88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CC27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2;&#1040;&#1043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МАГК Лабораторная работа №</Template>
  <TotalTime>8</TotalTime>
  <Pages>8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12</cp:revision>
  <dcterms:created xsi:type="dcterms:W3CDTF">2025-05-05T11:52:00Z</dcterms:created>
  <dcterms:modified xsi:type="dcterms:W3CDTF">2025-05-05T12:00:00Z</dcterms:modified>
</cp:coreProperties>
</file>