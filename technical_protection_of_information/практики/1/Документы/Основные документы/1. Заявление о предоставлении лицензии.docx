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C72D9" w14:textId="77777777" w:rsidR="001669F6" w:rsidRPr="00B279B6" w:rsidRDefault="001669F6" w:rsidP="00854A38">
      <w:pPr>
        <w:tabs>
          <w:tab w:val="left" w:pos="4536"/>
          <w:tab w:val="left" w:pos="5103"/>
        </w:tabs>
        <w:ind w:left="5954"/>
        <w:jc w:val="center"/>
        <w:rPr>
          <w:bCs/>
          <w:iCs/>
        </w:rPr>
      </w:pPr>
      <w:r w:rsidRPr="00B279B6">
        <w:rPr>
          <w:bCs/>
          <w:iCs/>
        </w:rPr>
        <w:t>в Комитет по образованию</w:t>
      </w:r>
    </w:p>
    <w:p w14:paraId="1E6EC959" w14:textId="77777777" w:rsidR="001669F6" w:rsidRPr="00B279B6" w:rsidRDefault="001669F6" w:rsidP="00854A38">
      <w:pPr>
        <w:pBdr>
          <w:top w:val="single" w:sz="4" w:space="1" w:color="auto"/>
        </w:pBdr>
        <w:tabs>
          <w:tab w:val="left" w:pos="4536"/>
          <w:tab w:val="left" w:pos="5103"/>
        </w:tabs>
        <w:ind w:left="5954"/>
        <w:jc w:val="center"/>
        <w:rPr>
          <w:sz w:val="20"/>
          <w:szCs w:val="20"/>
        </w:rPr>
      </w:pPr>
      <w:r w:rsidRPr="00B279B6">
        <w:rPr>
          <w:sz w:val="20"/>
          <w:szCs w:val="20"/>
        </w:rPr>
        <w:t>(наименование лицензирующего органа)</w:t>
      </w:r>
    </w:p>
    <w:p w14:paraId="1B2F1EFF" w14:textId="77777777" w:rsidR="001669F6" w:rsidRPr="00B279B6" w:rsidRDefault="001669F6" w:rsidP="001669F6">
      <w:pPr>
        <w:autoSpaceDE w:val="0"/>
        <w:autoSpaceDN w:val="0"/>
        <w:ind w:left="4678"/>
        <w:jc w:val="center"/>
        <w:rPr>
          <w:sz w:val="28"/>
          <w:szCs w:val="28"/>
        </w:rPr>
      </w:pPr>
    </w:p>
    <w:p w14:paraId="79C4D0EF" w14:textId="77777777" w:rsidR="001669F6" w:rsidRPr="00B279B6" w:rsidRDefault="001669F6" w:rsidP="001669F6">
      <w:pPr>
        <w:autoSpaceDE w:val="0"/>
        <w:autoSpaceDN w:val="0"/>
        <w:jc w:val="center"/>
        <w:rPr>
          <w:szCs w:val="28"/>
        </w:rPr>
      </w:pPr>
      <w:r w:rsidRPr="00B279B6">
        <w:rPr>
          <w:szCs w:val="28"/>
        </w:rPr>
        <w:t xml:space="preserve">Заявление о предоставлении лицензии </w:t>
      </w:r>
    </w:p>
    <w:p w14:paraId="0E9058CA" w14:textId="77777777" w:rsidR="001669F6" w:rsidRDefault="001669F6" w:rsidP="001669F6">
      <w:pPr>
        <w:autoSpaceDE w:val="0"/>
        <w:autoSpaceDN w:val="0"/>
        <w:jc w:val="center"/>
        <w:rPr>
          <w:szCs w:val="28"/>
        </w:rPr>
      </w:pPr>
      <w:r w:rsidRPr="00B279B6">
        <w:rPr>
          <w:szCs w:val="28"/>
        </w:rPr>
        <w:t>на осуществление образовательной деятельности</w:t>
      </w:r>
    </w:p>
    <w:p w14:paraId="52AAE984" w14:textId="77777777" w:rsidR="005E68C8" w:rsidRPr="00B279B6" w:rsidRDefault="005E68C8" w:rsidP="001669F6">
      <w:pPr>
        <w:autoSpaceDE w:val="0"/>
        <w:autoSpaceDN w:val="0"/>
        <w:jc w:val="center"/>
        <w:rPr>
          <w:szCs w:val="28"/>
        </w:rPr>
      </w:pPr>
    </w:p>
    <w:p w14:paraId="01CD4646" w14:textId="257109AF" w:rsidR="001669F6" w:rsidRPr="00B279B6" w:rsidRDefault="001669F6" w:rsidP="003F2F28">
      <w:pPr>
        <w:autoSpaceDE w:val="0"/>
        <w:autoSpaceDN w:val="0"/>
        <w:ind w:firstLine="567"/>
        <w:jc w:val="both"/>
      </w:pPr>
      <w:r w:rsidRPr="00B279B6">
        <w:t xml:space="preserve">Прошу предоставить индивидуальному предпринимателю </w:t>
      </w:r>
      <w:r w:rsidR="00030E2A" w:rsidRPr="00030E2A">
        <w:rPr>
          <w:u w:val="single"/>
        </w:rPr>
        <w:t>Ковалеву Данилу</w:t>
      </w:r>
      <w:r w:rsidR="00030E2A">
        <w:rPr>
          <w:u w:val="single"/>
        </w:rPr>
        <w:t xml:space="preserve"> </w:t>
      </w:r>
      <w:r w:rsidR="00030E2A" w:rsidRPr="00030E2A">
        <w:rPr>
          <w:u w:val="single"/>
        </w:rPr>
        <w:t>Петровичу</w:t>
      </w:r>
      <w:r w:rsidRPr="00B279B6">
        <w:t>________________</w:t>
      </w:r>
      <w:r w:rsidR="005E68C8">
        <w:t>________________________________________________________</w:t>
      </w:r>
    </w:p>
    <w:p w14:paraId="3B0D8C53" w14:textId="77777777" w:rsidR="001669F6" w:rsidRPr="00B279B6" w:rsidRDefault="001669F6" w:rsidP="005E68C8">
      <w:pPr>
        <w:autoSpaceDE w:val="0"/>
        <w:autoSpaceDN w:val="0"/>
        <w:jc w:val="center"/>
        <w:rPr>
          <w:sz w:val="18"/>
          <w:szCs w:val="16"/>
        </w:rPr>
      </w:pPr>
      <w:r w:rsidRPr="00B279B6">
        <w:rPr>
          <w:sz w:val="18"/>
          <w:szCs w:val="16"/>
        </w:rPr>
        <w:t>(фамилия, имя и (в случае, если имеется) отчество)</w:t>
      </w:r>
    </w:p>
    <w:p w14:paraId="11CD1C08" w14:textId="77777777" w:rsidR="005E68C8" w:rsidRDefault="005E68C8" w:rsidP="001669F6">
      <w:pPr>
        <w:autoSpaceDE w:val="0"/>
        <w:autoSpaceDN w:val="0"/>
        <w:jc w:val="both"/>
      </w:pPr>
    </w:p>
    <w:p w14:paraId="04B91B27" w14:textId="77777777" w:rsidR="001669F6" w:rsidRDefault="001669F6" w:rsidP="001669F6">
      <w:pPr>
        <w:autoSpaceDE w:val="0"/>
        <w:autoSpaceDN w:val="0"/>
        <w:jc w:val="both"/>
      </w:pPr>
      <w:r w:rsidRPr="00B279B6">
        <w:t>(далее – соискатель лицензии)</w:t>
      </w:r>
      <w:r w:rsidR="00A2577C" w:rsidRPr="00B279B6">
        <w:t>, планирующему осуществлять образовательную деятельность с привлечением педагогических работников,</w:t>
      </w:r>
      <w:r w:rsidRPr="00B279B6">
        <w:t xml:space="preserve"> лицензию на осуществление образовательной деятельности (далее – лицензия) по следующим видам образования:</w:t>
      </w:r>
    </w:p>
    <w:p w14:paraId="4C535C24" w14:textId="77777777" w:rsidR="005E68C8" w:rsidRPr="00B279B6" w:rsidRDefault="005E68C8" w:rsidP="001669F6">
      <w:pPr>
        <w:autoSpaceDE w:val="0"/>
        <w:autoSpaceDN w:val="0"/>
        <w:jc w:val="both"/>
      </w:pPr>
    </w:p>
    <w:tbl>
      <w:tblPr>
        <w:tblW w:w="99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6"/>
        <w:gridCol w:w="1447"/>
        <w:gridCol w:w="7938"/>
      </w:tblGrid>
      <w:tr w:rsidR="001669F6" w:rsidRPr="00B279B6" w14:paraId="44CDCF3D" w14:textId="77777777" w:rsidTr="00704682">
        <w:trPr>
          <w:cantSplit/>
          <w:trHeight w:val="182"/>
        </w:trPr>
        <w:tc>
          <w:tcPr>
            <w:tcW w:w="99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2BB07" w14:textId="77777777" w:rsidR="001669F6" w:rsidRPr="00B279B6" w:rsidRDefault="001669F6" w:rsidP="00704682">
            <w:pPr>
              <w:jc w:val="center"/>
            </w:pPr>
            <w:r w:rsidRPr="00B279B6">
              <w:t xml:space="preserve">Общее образование </w:t>
            </w:r>
          </w:p>
        </w:tc>
      </w:tr>
      <w:tr w:rsidR="001669F6" w:rsidRPr="00B279B6" w14:paraId="72790A66" w14:textId="77777777" w:rsidTr="00704682">
        <w:trPr>
          <w:cantSplit/>
          <w:trHeight w:val="466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42CE1" w14:textId="77777777" w:rsidR="001669F6" w:rsidRPr="00B279B6" w:rsidRDefault="001669F6" w:rsidP="00704682">
            <w:pPr>
              <w:jc w:val="center"/>
            </w:pPr>
            <w:r w:rsidRPr="00B279B6">
              <w:t>№ п/п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A85CA" w14:textId="77777777" w:rsidR="001669F6" w:rsidRPr="00B279B6" w:rsidRDefault="001669F6" w:rsidP="00704682">
            <w:pPr>
              <w:jc w:val="center"/>
            </w:pPr>
            <w:r w:rsidRPr="00B279B6">
              <w:t>Уровень образования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B45E3" w14:textId="77777777" w:rsidR="001669F6" w:rsidRPr="00B279B6" w:rsidRDefault="001669F6" w:rsidP="00704682">
            <w:pPr>
              <w:jc w:val="center"/>
            </w:pPr>
            <w:r w:rsidRPr="00B279B6">
              <w:t xml:space="preserve">Наименование деятельности </w:t>
            </w:r>
          </w:p>
          <w:p w14:paraId="0AF4F574" w14:textId="77777777" w:rsidR="001669F6" w:rsidRPr="00B279B6" w:rsidRDefault="001669F6" w:rsidP="00704682">
            <w:pPr>
              <w:jc w:val="center"/>
            </w:pPr>
            <w:r w:rsidRPr="00B279B6">
              <w:t>по реализации образовательных программ</w:t>
            </w:r>
          </w:p>
        </w:tc>
      </w:tr>
      <w:tr w:rsidR="001669F6" w:rsidRPr="00B279B6" w14:paraId="75E6A06E" w14:textId="77777777" w:rsidTr="00704682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0F227" w14:textId="77777777" w:rsidR="001669F6" w:rsidRPr="00B279B6" w:rsidRDefault="001669F6" w:rsidP="00704682">
            <w:pPr>
              <w:jc w:val="center"/>
            </w:pPr>
            <w:r w:rsidRPr="00B279B6">
              <w:t>1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688D3" w14:textId="77777777" w:rsidR="001669F6" w:rsidRPr="00B279B6" w:rsidRDefault="001669F6" w:rsidP="00704682">
            <w:pPr>
              <w:jc w:val="center"/>
            </w:pPr>
            <w:r w:rsidRPr="00B279B6">
              <w:t>2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BEB82" w14:textId="77777777" w:rsidR="001669F6" w:rsidRPr="00B279B6" w:rsidRDefault="001669F6" w:rsidP="00704682">
            <w:pPr>
              <w:jc w:val="center"/>
            </w:pPr>
            <w:r w:rsidRPr="00B279B6">
              <w:t>3</w:t>
            </w:r>
          </w:p>
        </w:tc>
      </w:tr>
      <w:tr w:rsidR="001669F6" w:rsidRPr="00B279B6" w14:paraId="0E23BCE7" w14:textId="77777777" w:rsidTr="00704682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5A3BC" w14:textId="77777777" w:rsidR="001669F6" w:rsidRPr="00B279B6" w:rsidRDefault="001669F6" w:rsidP="00704682">
            <w:pPr>
              <w:jc w:val="center"/>
            </w:pPr>
            <w:r w:rsidRPr="00B279B6">
              <w:t>1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71BDF" w14:textId="77777777" w:rsidR="001669F6" w:rsidRPr="00B279B6" w:rsidRDefault="001669F6" w:rsidP="00704682">
            <w:pPr>
              <w:jc w:val="center"/>
              <w:rPr>
                <w:bCs/>
              </w:rPr>
            </w:pP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4F2CF" w14:textId="77777777" w:rsidR="001669F6" w:rsidRPr="00B279B6" w:rsidRDefault="001669F6" w:rsidP="00704682">
            <w:pPr>
              <w:jc w:val="center"/>
              <w:rPr>
                <w:bCs/>
              </w:rPr>
            </w:pPr>
          </w:p>
        </w:tc>
      </w:tr>
      <w:tr w:rsidR="001669F6" w:rsidRPr="00B279B6" w14:paraId="75E62C15" w14:textId="77777777" w:rsidTr="00704682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2AB42" w14:textId="77777777" w:rsidR="001669F6" w:rsidRPr="00B279B6" w:rsidRDefault="001669F6" w:rsidP="00704682">
            <w:pPr>
              <w:jc w:val="center"/>
            </w:pPr>
            <w:r w:rsidRPr="00B279B6">
              <w:t>2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0C570" w14:textId="77777777" w:rsidR="001669F6" w:rsidRPr="00B279B6" w:rsidRDefault="001669F6" w:rsidP="00704682">
            <w:pPr>
              <w:jc w:val="center"/>
              <w:rPr>
                <w:bCs/>
              </w:rPr>
            </w:pP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337F3" w14:textId="77777777" w:rsidR="001669F6" w:rsidRPr="00B279B6" w:rsidRDefault="001669F6" w:rsidP="00704682">
            <w:pPr>
              <w:jc w:val="center"/>
              <w:rPr>
                <w:bCs/>
              </w:rPr>
            </w:pPr>
          </w:p>
        </w:tc>
      </w:tr>
    </w:tbl>
    <w:p w14:paraId="1A36146C" w14:textId="77777777" w:rsidR="001669F6" w:rsidRPr="00B279B6" w:rsidRDefault="001669F6" w:rsidP="001669F6"/>
    <w:tbl>
      <w:tblPr>
        <w:tblStyle w:val="1"/>
        <w:tblW w:w="9923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567"/>
        <w:gridCol w:w="1563"/>
        <w:gridCol w:w="2832"/>
        <w:gridCol w:w="2835"/>
        <w:gridCol w:w="2126"/>
      </w:tblGrid>
      <w:tr w:rsidR="001669F6" w:rsidRPr="00B279B6" w14:paraId="2CFE53AF" w14:textId="77777777" w:rsidTr="00704682">
        <w:tc>
          <w:tcPr>
            <w:tcW w:w="99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A3134" w14:textId="77777777" w:rsidR="001669F6" w:rsidRPr="00B279B6" w:rsidRDefault="001669F6" w:rsidP="0070468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279B6">
              <w:rPr>
                <w:rFonts w:ascii="Times New Roman" w:hAnsi="Times New Roman"/>
                <w:sz w:val="22"/>
                <w:szCs w:val="22"/>
              </w:rPr>
              <w:t>Профессиональное обучение</w:t>
            </w:r>
          </w:p>
        </w:tc>
      </w:tr>
      <w:tr w:rsidR="001669F6" w:rsidRPr="00B279B6" w14:paraId="76C00A65" w14:textId="77777777" w:rsidTr="00704682"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D3877" w14:textId="77777777" w:rsidR="001669F6" w:rsidRPr="00B279B6" w:rsidRDefault="001669F6" w:rsidP="0070468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279B6">
              <w:rPr>
                <w:rFonts w:ascii="Times New Roman" w:hAnsi="Times New Roman"/>
                <w:sz w:val="22"/>
                <w:szCs w:val="22"/>
              </w:rPr>
              <w:t>№</w:t>
            </w:r>
            <w:r w:rsidRPr="00B279B6">
              <w:rPr>
                <w:rFonts w:ascii="Times New Roman" w:hAnsi="Times New Roman"/>
                <w:sz w:val="22"/>
                <w:szCs w:val="22"/>
              </w:rPr>
              <w:br/>
              <w:t>п/п</w:t>
            </w:r>
          </w:p>
        </w:tc>
        <w:tc>
          <w:tcPr>
            <w:tcW w:w="72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C098B" w14:textId="77777777" w:rsidR="001669F6" w:rsidRPr="00B279B6" w:rsidRDefault="001669F6" w:rsidP="00704682">
            <w:pPr>
              <w:ind w:firstLine="280"/>
              <w:jc w:val="center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</w:pPr>
            <w:r w:rsidRPr="00B279B6">
              <w:rPr>
                <w:rFonts w:ascii="Times New Roman" w:hAnsi="Times New Roman"/>
                <w:sz w:val="22"/>
                <w:szCs w:val="22"/>
              </w:rPr>
              <w:t xml:space="preserve">Присваиваемые </w:t>
            </w:r>
            <w:r w:rsidRPr="00B279B6">
              <w:rPr>
                <w:rFonts w:ascii="Times New Roman" w:hAnsi="Times New Roman"/>
                <w:bCs/>
                <w:iCs/>
                <w:sz w:val="22"/>
                <w:szCs w:val="22"/>
              </w:rPr>
              <w:t xml:space="preserve">по профессии рабочего, должности служащего квалификации, квалификационные разряды, классы, категории </w:t>
            </w:r>
            <w:r w:rsidRPr="00B279B6">
              <w:rPr>
                <w:rFonts w:ascii="Times New Roman" w:hAnsi="Times New Roman"/>
                <w:bCs/>
                <w:iCs/>
                <w:sz w:val="22"/>
                <w:szCs w:val="22"/>
              </w:rPr>
              <w:br/>
              <w:t xml:space="preserve">по профессии рабочего или должности служащего 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6EAF1" w14:textId="77777777" w:rsidR="001669F6" w:rsidRPr="00B279B6" w:rsidRDefault="001669F6" w:rsidP="0070468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279B6">
              <w:rPr>
                <w:rFonts w:ascii="Times New Roman" w:hAnsi="Times New Roman"/>
                <w:sz w:val="22"/>
                <w:szCs w:val="22"/>
              </w:rPr>
              <w:t>Наименование деятельности по реализации образовательных программ</w:t>
            </w:r>
          </w:p>
        </w:tc>
      </w:tr>
      <w:tr w:rsidR="001669F6" w:rsidRPr="00B279B6" w14:paraId="2A2EDD72" w14:textId="77777777" w:rsidTr="00704682"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BC5A5" w14:textId="77777777" w:rsidR="001669F6" w:rsidRPr="00B279B6" w:rsidRDefault="001669F6" w:rsidP="00704682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A15A6" w14:textId="77777777" w:rsidR="001669F6" w:rsidRPr="00B279B6" w:rsidRDefault="001669F6" w:rsidP="00704682">
            <w:pPr>
              <w:ind w:left="-108" w:right="-108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279B6">
              <w:rPr>
                <w:rFonts w:ascii="Times New Roman" w:hAnsi="Times New Roman"/>
                <w:sz w:val="22"/>
                <w:szCs w:val="22"/>
              </w:rPr>
              <w:t xml:space="preserve">код </w:t>
            </w:r>
            <w:r w:rsidRPr="00B279B6">
              <w:rPr>
                <w:rFonts w:ascii="Times New Roman" w:hAnsi="Times New Roman"/>
                <w:sz w:val="22"/>
                <w:szCs w:val="22"/>
              </w:rPr>
              <w:br/>
              <w:t>(при наличии)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D3874" w14:textId="77777777" w:rsidR="001669F6" w:rsidRPr="00B279B6" w:rsidRDefault="001669F6" w:rsidP="0070468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279B6">
              <w:rPr>
                <w:rFonts w:ascii="Times New Roman" w:hAnsi="Times New Roman"/>
                <w:sz w:val="22"/>
                <w:szCs w:val="22"/>
              </w:rPr>
              <w:t>наименование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B87FD" w14:textId="77777777" w:rsidR="001669F6" w:rsidRPr="00B279B6" w:rsidRDefault="001669F6" w:rsidP="00704682">
            <w:pPr>
              <w:ind w:left="-108" w:right="-108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279B6">
              <w:rPr>
                <w:rFonts w:ascii="Times New Roman" w:hAnsi="Times New Roman"/>
                <w:bCs/>
                <w:iCs/>
                <w:sz w:val="22"/>
                <w:szCs w:val="22"/>
              </w:rPr>
              <w:t>разряды, классы, категории</w:t>
            </w:r>
            <w:r w:rsidRPr="00B279B6">
              <w:rPr>
                <w:rFonts w:ascii="Times New Roman" w:hAnsi="Times New Roman"/>
                <w:bCs/>
                <w:iCs/>
                <w:sz w:val="22"/>
                <w:szCs w:val="22"/>
              </w:rPr>
              <w:br/>
              <w:t>(при наличии)</w:t>
            </w:r>
          </w:p>
        </w:tc>
        <w:tc>
          <w:tcPr>
            <w:tcW w:w="2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CEA8C" w14:textId="77777777" w:rsidR="001669F6" w:rsidRPr="00B279B6" w:rsidRDefault="001669F6" w:rsidP="00704682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1669F6" w:rsidRPr="00B279B6" w14:paraId="29AED169" w14:textId="77777777" w:rsidTr="00704682">
        <w:trPr>
          <w:trHeight w:val="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170F" w14:textId="77777777" w:rsidR="001669F6" w:rsidRPr="00B279B6" w:rsidRDefault="001669F6" w:rsidP="0070468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279B6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B8093" w14:textId="77777777" w:rsidR="001669F6" w:rsidRPr="00B279B6" w:rsidRDefault="001669F6" w:rsidP="0070468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279B6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07758" w14:textId="77777777" w:rsidR="001669F6" w:rsidRPr="00B279B6" w:rsidRDefault="001669F6" w:rsidP="0070468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279B6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F5332" w14:textId="77777777" w:rsidR="001669F6" w:rsidRPr="00B279B6" w:rsidRDefault="001669F6" w:rsidP="0070468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279B6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7720B" w14:textId="77777777" w:rsidR="001669F6" w:rsidRPr="00B279B6" w:rsidRDefault="001669F6" w:rsidP="0070468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279B6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</w:tr>
      <w:tr w:rsidR="001669F6" w:rsidRPr="00B279B6" w14:paraId="23A70BCB" w14:textId="77777777" w:rsidTr="0070468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47293" w14:textId="77777777" w:rsidR="001669F6" w:rsidRPr="00B279B6" w:rsidRDefault="001669F6" w:rsidP="0070468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279B6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C4B8A" w14:textId="77777777" w:rsidR="001669F6" w:rsidRPr="00B279B6" w:rsidRDefault="001669F6" w:rsidP="0070468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ADAAD" w14:textId="77777777" w:rsidR="001669F6" w:rsidRPr="00B279B6" w:rsidRDefault="001669F6" w:rsidP="0070468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40E1E" w14:textId="77777777" w:rsidR="001669F6" w:rsidRPr="00B279B6" w:rsidRDefault="001669F6" w:rsidP="0070468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E649E" w14:textId="77777777" w:rsidR="001669F6" w:rsidRPr="00B279B6" w:rsidRDefault="001669F6" w:rsidP="0070468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1669F6" w:rsidRPr="00B279B6" w14:paraId="10DDA833" w14:textId="77777777" w:rsidTr="0070468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C311A" w14:textId="77777777" w:rsidR="001669F6" w:rsidRPr="00B279B6" w:rsidRDefault="001669F6" w:rsidP="0070468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279B6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4A1C9" w14:textId="77777777" w:rsidR="001669F6" w:rsidRPr="00B279B6" w:rsidRDefault="001669F6" w:rsidP="0070468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F9913" w14:textId="77777777" w:rsidR="001669F6" w:rsidRPr="00B279B6" w:rsidRDefault="001669F6" w:rsidP="0070468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4DCF" w14:textId="77777777" w:rsidR="001669F6" w:rsidRPr="00B279B6" w:rsidRDefault="001669F6" w:rsidP="0070468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5EB39" w14:textId="77777777" w:rsidR="001669F6" w:rsidRPr="00B279B6" w:rsidRDefault="001669F6" w:rsidP="0070468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228A72BD" w14:textId="77777777" w:rsidR="001669F6" w:rsidRPr="00B279B6" w:rsidRDefault="001669F6" w:rsidP="001669F6"/>
    <w:tbl>
      <w:tblPr>
        <w:tblW w:w="99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6"/>
        <w:gridCol w:w="4565"/>
        <w:gridCol w:w="4820"/>
      </w:tblGrid>
      <w:tr w:rsidR="001669F6" w:rsidRPr="00B279B6" w14:paraId="73DD1352" w14:textId="77777777" w:rsidTr="00704682">
        <w:trPr>
          <w:cantSplit/>
          <w:trHeight w:val="194"/>
        </w:trPr>
        <w:tc>
          <w:tcPr>
            <w:tcW w:w="99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077B4" w14:textId="77777777" w:rsidR="001669F6" w:rsidRPr="00B279B6" w:rsidRDefault="001669F6" w:rsidP="00704682">
            <w:pPr>
              <w:jc w:val="center"/>
            </w:pPr>
            <w:r w:rsidRPr="00B279B6">
              <w:t xml:space="preserve">Дополнительное образование </w:t>
            </w:r>
          </w:p>
        </w:tc>
      </w:tr>
      <w:tr w:rsidR="001669F6" w:rsidRPr="00B279B6" w14:paraId="34ACC9BE" w14:textId="77777777" w:rsidTr="00704682">
        <w:trPr>
          <w:cantSplit/>
          <w:trHeight w:val="211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B3651" w14:textId="77777777" w:rsidR="001669F6" w:rsidRPr="00B279B6" w:rsidRDefault="001669F6" w:rsidP="00704682">
            <w:pPr>
              <w:jc w:val="center"/>
            </w:pPr>
            <w:r w:rsidRPr="00B279B6">
              <w:t>№ п/п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F68EB" w14:textId="77777777" w:rsidR="001669F6" w:rsidRPr="00B279B6" w:rsidRDefault="001669F6" w:rsidP="00704682">
            <w:pPr>
              <w:jc w:val="center"/>
            </w:pPr>
            <w:r w:rsidRPr="00B279B6">
              <w:t>Подвид дополнительного образования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8A849" w14:textId="77777777" w:rsidR="001669F6" w:rsidRPr="00B279B6" w:rsidRDefault="001669F6" w:rsidP="00704682">
            <w:pPr>
              <w:jc w:val="center"/>
            </w:pPr>
            <w:r w:rsidRPr="00B279B6">
              <w:t>Наименование деятельности по реализации образовательных программ</w:t>
            </w:r>
          </w:p>
        </w:tc>
      </w:tr>
      <w:tr w:rsidR="001669F6" w:rsidRPr="00B279B6" w14:paraId="494E5073" w14:textId="77777777" w:rsidTr="00704682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453F7" w14:textId="77777777" w:rsidR="001669F6" w:rsidRPr="00B279B6" w:rsidRDefault="001669F6" w:rsidP="00704682">
            <w:pPr>
              <w:jc w:val="center"/>
            </w:pPr>
            <w:r w:rsidRPr="00B279B6">
              <w:t>1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611AE" w14:textId="77777777" w:rsidR="001669F6" w:rsidRPr="00B279B6" w:rsidRDefault="001669F6" w:rsidP="00704682">
            <w:pPr>
              <w:jc w:val="center"/>
            </w:pPr>
            <w:r w:rsidRPr="00B279B6">
              <w:t>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13015" w14:textId="77777777" w:rsidR="001669F6" w:rsidRPr="00B279B6" w:rsidRDefault="001669F6" w:rsidP="00704682">
            <w:pPr>
              <w:jc w:val="center"/>
            </w:pPr>
            <w:r w:rsidRPr="00B279B6">
              <w:t>3</w:t>
            </w:r>
          </w:p>
        </w:tc>
      </w:tr>
      <w:tr w:rsidR="001669F6" w:rsidRPr="00B279B6" w14:paraId="3B1A4D0E" w14:textId="77777777" w:rsidTr="00704682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115CE" w14:textId="77777777" w:rsidR="001669F6" w:rsidRPr="00B279B6" w:rsidRDefault="001669F6" w:rsidP="00704682">
            <w:pPr>
              <w:jc w:val="center"/>
            </w:pPr>
            <w:r w:rsidRPr="00B279B6">
              <w:t>1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E6B5B" w14:textId="354109C6" w:rsidR="001669F6" w:rsidRPr="00B279B6" w:rsidRDefault="00A72C6C" w:rsidP="00704682">
            <w:pPr>
              <w:jc w:val="center"/>
              <w:rPr>
                <w:bCs/>
              </w:rPr>
            </w:pPr>
            <w:r w:rsidRPr="00A72C6C">
              <w:rPr>
                <w:bCs/>
              </w:rPr>
              <w:t>Дополнительное образование детей и взрослых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97500" w14:textId="7F175A2B" w:rsidR="001669F6" w:rsidRPr="00B279B6" w:rsidRDefault="00A72C6C" w:rsidP="00704682">
            <w:pPr>
              <w:jc w:val="center"/>
              <w:rPr>
                <w:bCs/>
              </w:rPr>
            </w:pPr>
            <w:r w:rsidRPr="00A72C6C">
              <w:rPr>
                <w:bCs/>
              </w:rPr>
              <w:t>Реализация дополнительных общеобразовательных программ – дополнительных общеразвивающих программ</w:t>
            </w:r>
          </w:p>
        </w:tc>
      </w:tr>
      <w:tr w:rsidR="001669F6" w:rsidRPr="00B279B6" w14:paraId="262D0D34" w14:textId="77777777" w:rsidTr="00704682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AD392" w14:textId="77777777" w:rsidR="001669F6" w:rsidRPr="00B279B6" w:rsidRDefault="001669F6" w:rsidP="00704682">
            <w:pPr>
              <w:jc w:val="center"/>
            </w:pPr>
            <w:r w:rsidRPr="00B279B6">
              <w:t>2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37ECC" w14:textId="77777777" w:rsidR="001669F6" w:rsidRPr="00B279B6" w:rsidRDefault="001669F6" w:rsidP="00704682">
            <w:pPr>
              <w:jc w:val="center"/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45491" w14:textId="77777777" w:rsidR="001669F6" w:rsidRPr="00B279B6" w:rsidRDefault="001669F6" w:rsidP="00704682">
            <w:pPr>
              <w:jc w:val="center"/>
            </w:pPr>
          </w:p>
        </w:tc>
      </w:tr>
    </w:tbl>
    <w:p w14:paraId="29604528" w14:textId="77777777" w:rsidR="001669F6" w:rsidRPr="00B279B6" w:rsidRDefault="001669F6" w:rsidP="001669F6">
      <w:pPr>
        <w:jc w:val="both"/>
      </w:pPr>
    </w:p>
    <w:p w14:paraId="6D49CB06" w14:textId="23A7C14E" w:rsidR="001669F6" w:rsidRPr="00B279B6" w:rsidRDefault="001669F6" w:rsidP="003F2F28">
      <w:pPr>
        <w:autoSpaceDE w:val="0"/>
        <w:autoSpaceDN w:val="0"/>
        <w:adjustRightInd w:val="0"/>
        <w:jc w:val="both"/>
      </w:pPr>
      <w:r w:rsidRPr="00B279B6">
        <w:t xml:space="preserve">адрес места </w:t>
      </w:r>
      <w:r w:rsidRPr="00B279B6">
        <w:rPr>
          <w:bCs/>
          <w:iCs/>
        </w:rPr>
        <w:t>жительства</w:t>
      </w:r>
      <w:r w:rsidRPr="00B279B6">
        <w:t xml:space="preserve"> </w:t>
      </w:r>
      <w:r w:rsidRPr="00B279B6">
        <w:rPr>
          <w:bCs/>
          <w:iCs/>
        </w:rPr>
        <w:t>индивидуального предпринимателя</w:t>
      </w:r>
      <w:r w:rsidRPr="00B279B6">
        <w:t xml:space="preserve">: </w:t>
      </w:r>
      <w:r w:rsidR="00A72C6C" w:rsidRPr="00A72C6C">
        <w:rPr>
          <w:u w:val="single"/>
        </w:rPr>
        <w:t xml:space="preserve">344000, Ростов-на-Дону, улица Мечникова, дом 79, </w:t>
      </w:r>
      <w:r w:rsidR="00A72C6C">
        <w:rPr>
          <w:u w:val="single"/>
        </w:rPr>
        <w:t xml:space="preserve">подъезд 1, </w:t>
      </w:r>
      <w:r w:rsidR="00A72C6C" w:rsidRPr="00A72C6C">
        <w:rPr>
          <w:u w:val="single"/>
        </w:rPr>
        <w:t>квартира 3</w:t>
      </w:r>
      <w:r w:rsidR="005E68C8">
        <w:t>________________</w:t>
      </w:r>
      <w:r w:rsidRPr="00B279B6">
        <w:t>_____________________________;</w:t>
      </w:r>
    </w:p>
    <w:p w14:paraId="42FE8790" w14:textId="77777777" w:rsidR="005E68C8" w:rsidRDefault="005E68C8" w:rsidP="001669F6">
      <w:pPr>
        <w:tabs>
          <w:tab w:val="left" w:pos="8452"/>
        </w:tabs>
        <w:jc w:val="both"/>
      </w:pPr>
    </w:p>
    <w:p w14:paraId="4C860035" w14:textId="0E4911BD" w:rsidR="001669F6" w:rsidRPr="00B279B6" w:rsidRDefault="001669F6" w:rsidP="00D469B7">
      <w:pPr>
        <w:tabs>
          <w:tab w:val="left" w:pos="8452"/>
        </w:tabs>
        <w:jc w:val="both"/>
      </w:pPr>
      <w:r w:rsidRPr="00B279B6">
        <w:t>адрес (адреса) места (мест) осуществлени</w:t>
      </w:r>
      <w:r w:rsidR="005E68C8">
        <w:t>я образовательной деятельности:</w:t>
      </w:r>
      <w:r w:rsidR="00D469B7">
        <w:t xml:space="preserve"> </w:t>
      </w:r>
      <w:r w:rsidR="00D469B7" w:rsidRPr="00D469B7">
        <w:rPr>
          <w:u w:val="single"/>
        </w:rPr>
        <w:t>123456, Ростов-на-Дону, улица Ленина, дом 10</w:t>
      </w:r>
      <w:r w:rsidRPr="00B279B6">
        <w:t>________________________________________________</w:t>
      </w:r>
      <w:r w:rsidR="00A204FA">
        <w:t>__</w:t>
      </w:r>
      <w:r w:rsidRPr="00B279B6">
        <w:t>______;</w:t>
      </w:r>
      <w:r w:rsidR="00CB2668" w:rsidRPr="00B279B6">
        <w:rPr>
          <w:rStyle w:val="af2"/>
        </w:rPr>
        <w:footnoteReference w:id="1"/>
      </w:r>
    </w:p>
    <w:p w14:paraId="4BC2BFB4" w14:textId="77777777" w:rsidR="001669F6" w:rsidRDefault="001669F6" w:rsidP="001669F6">
      <w:pPr>
        <w:autoSpaceDE w:val="0"/>
        <w:autoSpaceDN w:val="0"/>
        <w:adjustRightInd w:val="0"/>
        <w:ind w:right="140"/>
        <w:jc w:val="center"/>
        <w:rPr>
          <w:sz w:val="18"/>
          <w:szCs w:val="18"/>
        </w:rPr>
      </w:pPr>
      <w:r w:rsidRPr="00B279B6">
        <w:rPr>
          <w:sz w:val="18"/>
          <w:szCs w:val="18"/>
        </w:rPr>
        <w:t>(с указанием иных данных (при наличии), которые позволяют идентифицировать место осуществления образовательной деятельности и которые указываются при необходимости в дополнение к почтовому адресу либо вместо него при его отсутствии)</w:t>
      </w:r>
    </w:p>
    <w:p w14:paraId="09413D0D" w14:textId="77777777" w:rsidR="005E68C8" w:rsidRPr="00B279B6" w:rsidRDefault="005E68C8" w:rsidP="001669F6">
      <w:pPr>
        <w:autoSpaceDE w:val="0"/>
        <w:autoSpaceDN w:val="0"/>
        <w:adjustRightInd w:val="0"/>
        <w:ind w:right="140"/>
        <w:jc w:val="center"/>
        <w:rPr>
          <w:sz w:val="18"/>
          <w:szCs w:val="18"/>
        </w:rPr>
      </w:pPr>
    </w:p>
    <w:p w14:paraId="0F1E5440" w14:textId="05010CB6" w:rsidR="005E68C8" w:rsidRPr="00D469B7" w:rsidRDefault="001669F6" w:rsidP="00D469B7">
      <w:pPr>
        <w:autoSpaceDE w:val="0"/>
        <w:autoSpaceDN w:val="0"/>
        <w:jc w:val="both"/>
      </w:pPr>
      <w:r w:rsidRPr="00B279B6">
        <w:lastRenderedPageBreak/>
        <w:t xml:space="preserve">данные документа, удостоверяющего личность </w:t>
      </w:r>
      <w:r w:rsidRPr="00B279B6">
        <w:rPr>
          <w:bCs/>
          <w:iCs/>
        </w:rPr>
        <w:t>индивидуального предпринимателя</w:t>
      </w:r>
      <w:r w:rsidRPr="00B279B6">
        <w:t xml:space="preserve">: </w:t>
      </w:r>
      <w:r w:rsidR="003927C8" w:rsidRPr="00373BEE">
        <w:rPr>
          <w:u w:val="single"/>
        </w:rPr>
        <w:t xml:space="preserve">паспорт 6024 </w:t>
      </w:r>
      <w:r w:rsidR="00373BEE" w:rsidRPr="00373BEE">
        <w:rPr>
          <w:u w:val="single"/>
        </w:rPr>
        <w:t>580112 выдан 21.12.2023 ГУ МВД России по Ростовской области, код подразделения 610-014</w:t>
      </w:r>
      <w:r w:rsidR="003927C8" w:rsidRPr="00373BEE">
        <w:rPr>
          <w:u w:val="single"/>
        </w:rPr>
        <w:t xml:space="preserve"> </w:t>
      </w:r>
      <w:r w:rsidRPr="00B279B6">
        <w:t>_____</w:t>
      </w:r>
      <w:r w:rsidR="00D469B7" w:rsidRPr="00D469B7">
        <w:rPr>
          <w:u w:val="single"/>
        </w:rPr>
        <w:t xml:space="preserve">          </w:t>
      </w:r>
      <w:r w:rsidR="005E68C8">
        <w:rPr>
          <w:bCs/>
          <w:iCs/>
        </w:rPr>
        <w:t>________________________________________________________________</w:t>
      </w:r>
    </w:p>
    <w:p w14:paraId="1992E535" w14:textId="77777777" w:rsidR="005E68C8" w:rsidRDefault="005E68C8" w:rsidP="001669F6">
      <w:pPr>
        <w:autoSpaceDE w:val="0"/>
        <w:autoSpaceDN w:val="0"/>
        <w:adjustRightInd w:val="0"/>
        <w:jc w:val="both"/>
        <w:rPr>
          <w:bCs/>
          <w:iCs/>
        </w:rPr>
      </w:pPr>
      <w:r>
        <w:rPr>
          <w:bCs/>
          <w:iCs/>
        </w:rPr>
        <w:t>______________________________________________________________________________</w:t>
      </w:r>
    </w:p>
    <w:p w14:paraId="336FE072" w14:textId="437E0328" w:rsidR="001669F6" w:rsidRPr="00B279B6" w:rsidRDefault="001669F6" w:rsidP="00273156">
      <w:pPr>
        <w:autoSpaceDE w:val="0"/>
        <w:autoSpaceDN w:val="0"/>
        <w:adjustRightInd w:val="0"/>
        <w:jc w:val="both"/>
        <w:rPr>
          <w:sz w:val="2"/>
          <w:szCs w:val="2"/>
        </w:rPr>
      </w:pPr>
      <w:r w:rsidRPr="00B279B6">
        <w:rPr>
          <w:bCs/>
          <w:iCs/>
        </w:rPr>
        <w:t>государственный регистрационный номер записи о государственной регистрации индивидуального предпринимателя</w:t>
      </w:r>
      <w:r w:rsidRPr="00B279B6">
        <w:t>:</w:t>
      </w:r>
      <w:r w:rsidR="00373BEE">
        <w:t xml:space="preserve"> </w:t>
      </w:r>
      <w:r w:rsidR="00373BEE" w:rsidRPr="0063356F">
        <w:rPr>
          <w:u w:val="single"/>
        </w:rPr>
        <w:t>32461</w:t>
      </w:r>
      <w:r w:rsidR="0063356F" w:rsidRPr="0063356F">
        <w:rPr>
          <w:u w:val="single"/>
        </w:rPr>
        <w:t>1700133226</w:t>
      </w:r>
      <w:r w:rsidRPr="00B279B6">
        <w:t>__________________________________;</w:t>
      </w:r>
    </w:p>
    <w:p w14:paraId="6602461C" w14:textId="725EBB20" w:rsidR="001669F6" w:rsidRPr="00B279B6" w:rsidRDefault="001669F6" w:rsidP="00273156">
      <w:pPr>
        <w:autoSpaceDE w:val="0"/>
        <w:autoSpaceDN w:val="0"/>
        <w:jc w:val="both"/>
      </w:pPr>
      <w:r w:rsidRPr="00B279B6">
        <w:t>идентификационный номер налогоплательщика:</w:t>
      </w:r>
      <w:r w:rsidR="00497444">
        <w:t xml:space="preserve"> </w:t>
      </w:r>
      <w:r w:rsidR="00497444" w:rsidRPr="00497444">
        <w:rPr>
          <w:u w:val="single"/>
        </w:rPr>
        <w:t>613302511209</w:t>
      </w:r>
      <w:r w:rsidR="00334CD1" w:rsidRPr="00D469B7">
        <w:rPr>
          <w:u w:val="single"/>
        </w:rPr>
        <w:t xml:space="preserve"> </w:t>
      </w:r>
      <w:r w:rsidRPr="00B279B6">
        <w:t>__________________________;</w:t>
      </w:r>
    </w:p>
    <w:p w14:paraId="00489211" w14:textId="3691D992" w:rsidR="001669F6" w:rsidRPr="00B279B6" w:rsidRDefault="001669F6" w:rsidP="00273156">
      <w:pPr>
        <w:autoSpaceDE w:val="0"/>
        <w:autoSpaceDN w:val="0"/>
        <w:adjustRightInd w:val="0"/>
        <w:jc w:val="both"/>
      </w:pPr>
      <w:r w:rsidRPr="00B279B6">
        <w:rPr>
          <w:bCs/>
          <w:iCs/>
        </w:rPr>
        <w:t>данные документа, подтверждающего факт внесения сведений об индивидуальном предпринимателе в единый государственный реестр индивидуальных предпринимателей</w:t>
      </w:r>
      <w:r w:rsidRPr="00B279B6">
        <w:t xml:space="preserve">: </w:t>
      </w:r>
      <w:r w:rsidR="00A334E0" w:rsidRPr="00A334E0">
        <w:rPr>
          <w:u w:val="single"/>
        </w:rPr>
        <w:t>лист записи от 24.01.2024, МИФНС №26 по Ростовской области, 344019, Ростов-на-Дону, ул. Мясникова, 52</w:t>
      </w:r>
      <w:r w:rsidR="00A334E0" w:rsidRPr="003968D4">
        <w:rPr>
          <w:u w:val="single"/>
        </w:rPr>
        <w:t>/32</w:t>
      </w:r>
      <w:r w:rsidR="00334CD1" w:rsidRPr="00334CD1">
        <w:rPr>
          <w:u w:val="single"/>
        </w:rPr>
        <w:t xml:space="preserve"> </w:t>
      </w:r>
      <w:r w:rsidRPr="00B279B6">
        <w:t>____</w:t>
      </w:r>
      <w:r w:rsidR="005E68C8">
        <w:t>__________________________________________________________</w:t>
      </w:r>
      <w:r w:rsidRPr="00B279B6">
        <w:t>___;</w:t>
      </w:r>
    </w:p>
    <w:p w14:paraId="7B184D3F" w14:textId="7302F60E" w:rsidR="001669F6" w:rsidRPr="00B279B6" w:rsidRDefault="001669F6" w:rsidP="00273156">
      <w:pPr>
        <w:autoSpaceDE w:val="0"/>
        <w:autoSpaceDN w:val="0"/>
        <w:adjustRightInd w:val="0"/>
        <w:jc w:val="both"/>
      </w:pPr>
      <w:r w:rsidRPr="00B279B6">
        <w:t xml:space="preserve">адрес электронной почты </w:t>
      </w:r>
      <w:r w:rsidRPr="00B279B6">
        <w:rPr>
          <w:bCs/>
          <w:iCs/>
        </w:rPr>
        <w:t>индивидуального предпринимателя</w:t>
      </w:r>
      <w:r w:rsidRPr="00B279B6">
        <w:t>:</w:t>
      </w:r>
      <w:r w:rsidR="003968D4" w:rsidRPr="003968D4">
        <w:t xml:space="preserve"> </w:t>
      </w:r>
      <w:proofErr w:type="spellStart"/>
      <w:r w:rsidR="00334CD1" w:rsidRPr="00334CD1">
        <w:rPr>
          <w:u w:val="single"/>
          <w:lang w:val="en-US"/>
        </w:rPr>
        <w:t>mr</w:t>
      </w:r>
      <w:proofErr w:type="spellEnd"/>
      <w:r w:rsidR="00334CD1" w:rsidRPr="00334CD1">
        <w:rPr>
          <w:u w:val="single"/>
        </w:rPr>
        <w:t>.</w:t>
      </w:r>
      <w:proofErr w:type="spellStart"/>
      <w:r w:rsidR="00334CD1" w:rsidRPr="00334CD1">
        <w:rPr>
          <w:u w:val="single"/>
          <w:lang w:val="en-US"/>
        </w:rPr>
        <w:t>dany</w:t>
      </w:r>
      <w:proofErr w:type="spellEnd"/>
      <w:r w:rsidR="00334CD1" w:rsidRPr="00334CD1">
        <w:rPr>
          <w:u w:val="single"/>
        </w:rPr>
        <w:t>2013@</w:t>
      </w:r>
      <w:r w:rsidR="00334CD1" w:rsidRPr="00334CD1">
        <w:rPr>
          <w:u w:val="single"/>
          <w:lang w:val="en-US"/>
        </w:rPr>
        <w:t>mail</w:t>
      </w:r>
      <w:r w:rsidR="00334CD1" w:rsidRPr="00334CD1">
        <w:rPr>
          <w:u w:val="single"/>
        </w:rPr>
        <w:t>.</w:t>
      </w:r>
      <w:proofErr w:type="spellStart"/>
      <w:r w:rsidR="00334CD1" w:rsidRPr="00334CD1">
        <w:rPr>
          <w:u w:val="single"/>
          <w:lang w:val="en-US"/>
        </w:rPr>
        <w:t>ru</w:t>
      </w:r>
      <w:proofErr w:type="spellEnd"/>
      <w:r w:rsidR="00334CD1" w:rsidRPr="00334CD1">
        <w:rPr>
          <w:u w:val="single"/>
        </w:rPr>
        <w:t xml:space="preserve"> </w:t>
      </w:r>
      <w:r w:rsidRPr="00B279B6">
        <w:t>________;</w:t>
      </w:r>
    </w:p>
    <w:p w14:paraId="6E585722" w14:textId="5C1724A9" w:rsidR="001669F6" w:rsidRPr="00B279B6" w:rsidRDefault="001669F6" w:rsidP="001669F6">
      <w:pPr>
        <w:tabs>
          <w:tab w:val="left" w:pos="709"/>
        </w:tabs>
        <w:autoSpaceDE w:val="0"/>
        <w:autoSpaceDN w:val="0"/>
        <w:adjustRightInd w:val="0"/>
        <w:jc w:val="both"/>
      </w:pPr>
      <w:r w:rsidRPr="00B279B6">
        <w:t xml:space="preserve">номер телефона </w:t>
      </w:r>
      <w:r w:rsidRPr="00B279B6">
        <w:rPr>
          <w:bCs/>
          <w:iCs/>
        </w:rPr>
        <w:t>индивидуального предпринимателя</w:t>
      </w:r>
      <w:r w:rsidRPr="00B279B6">
        <w:t xml:space="preserve">: </w:t>
      </w:r>
      <w:r w:rsidR="003968D4" w:rsidRPr="00D469B7">
        <w:rPr>
          <w:u w:val="single"/>
        </w:rPr>
        <w:t>+79784303675</w:t>
      </w:r>
      <w:r w:rsidRPr="00B279B6">
        <w:t xml:space="preserve">_______________________. </w:t>
      </w:r>
    </w:p>
    <w:p w14:paraId="4E139522" w14:textId="77777777" w:rsidR="009A6C00" w:rsidRPr="00B279B6" w:rsidRDefault="009A6C00" w:rsidP="001669F6">
      <w:pPr>
        <w:autoSpaceDE w:val="0"/>
        <w:autoSpaceDN w:val="0"/>
        <w:adjustRightInd w:val="0"/>
        <w:ind w:firstLine="567"/>
        <w:jc w:val="both"/>
      </w:pPr>
    </w:p>
    <w:p w14:paraId="604D14D6" w14:textId="77777777" w:rsidR="00581305" w:rsidRPr="00B279B6" w:rsidRDefault="00581305" w:rsidP="00581305">
      <w:pPr>
        <w:autoSpaceDE w:val="0"/>
        <w:autoSpaceDN w:val="0"/>
        <w:adjustRightInd w:val="0"/>
        <w:ind w:firstLine="567"/>
        <w:jc w:val="both"/>
        <w:rPr>
          <w:rFonts w:eastAsia="Calibri"/>
          <w:lang w:eastAsia="en-US"/>
        </w:rPr>
      </w:pPr>
      <w:r w:rsidRPr="00B279B6">
        <w:rPr>
          <w:rFonts w:eastAsia="Calibri"/>
          <w:lang w:eastAsia="en-US"/>
        </w:rPr>
        <w:t>Государственная пошлина уплачена соискателем лицензии «___»_____  ____ г. в размере ___________ рублей, уникальный идентификатор начисления (УИН) _____________________.</w:t>
      </w:r>
      <w:r w:rsidRPr="00B279B6">
        <w:rPr>
          <w:rFonts w:eastAsia="Calibri"/>
          <w:vertAlign w:val="superscript"/>
          <w:lang w:eastAsia="en-US"/>
        </w:rPr>
        <w:footnoteReference w:id="2"/>
      </w:r>
      <w:r w:rsidRPr="00B279B6">
        <w:rPr>
          <w:rFonts w:eastAsia="Calibri"/>
          <w:lang w:eastAsia="en-US"/>
        </w:rPr>
        <w:t xml:space="preserve"> </w:t>
      </w:r>
    </w:p>
    <w:p w14:paraId="08254DA2" w14:textId="77777777" w:rsidR="00581305" w:rsidRPr="00B279B6" w:rsidRDefault="00581305" w:rsidP="00581305">
      <w:pPr>
        <w:autoSpaceDE w:val="0"/>
        <w:autoSpaceDN w:val="0"/>
        <w:adjustRightInd w:val="0"/>
        <w:ind w:firstLine="567"/>
        <w:jc w:val="both"/>
        <w:rPr>
          <w:rFonts w:eastAsia="Calibri"/>
          <w:lang w:eastAsia="en-US"/>
        </w:rPr>
      </w:pPr>
    </w:p>
    <w:p w14:paraId="1A1FE4F2" w14:textId="78E762AC" w:rsidR="00581305" w:rsidRPr="00B279B6" w:rsidRDefault="00581305" w:rsidP="00581305">
      <w:pPr>
        <w:autoSpaceDE w:val="0"/>
        <w:autoSpaceDN w:val="0"/>
        <w:adjustRightInd w:val="0"/>
        <w:ind w:firstLine="567"/>
        <w:jc w:val="both"/>
        <w:rPr>
          <w:rFonts w:eastAsia="Calibri"/>
          <w:lang w:eastAsia="en-US"/>
        </w:rPr>
      </w:pPr>
      <w:r w:rsidRPr="00B279B6">
        <w:t xml:space="preserve">Прошу направлять информацию по вопросам лицензирования образовательной деятельности в электронной форме </w:t>
      </w:r>
      <w:r w:rsidRPr="00B279B6">
        <w:rPr>
          <w:rFonts w:eastAsia="Calibri"/>
          <w:lang w:eastAsia="en-US"/>
        </w:rPr>
        <w:t>________</w:t>
      </w:r>
      <w:r w:rsidR="00565D88" w:rsidRPr="00565D88">
        <w:rPr>
          <w:rFonts w:eastAsia="Calibri"/>
          <w:u w:val="single"/>
          <w:lang w:eastAsia="en-US"/>
        </w:rPr>
        <w:t>да</w:t>
      </w:r>
      <w:r w:rsidRPr="00B279B6">
        <w:rPr>
          <w:rFonts w:eastAsia="Calibri"/>
          <w:lang w:eastAsia="en-US"/>
        </w:rPr>
        <w:t xml:space="preserve">_________. </w:t>
      </w:r>
    </w:p>
    <w:p w14:paraId="549EC804" w14:textId="53A314EE" w:rsidR="00581305" w:rsidRPr="00E12259" w:rsidRDefault="00581305" w:rsidP="00581305">
      <w:pPr>
        <w:autoSpaceDE w:val="0"/>
        <w:autoSpaceDN w:val="0"/>
        <w:adjustRightInd w:val="0"/>
        <w:jc w:val="both"/>
        <w:rPr>
          <w:rFonts w:eastAsia="Calibri"/>
          <w:sz w:val="20"/>
          <w:szCs w:val="20"/>
          <w:lang w:eastAsia="en-US"/>
        </w:rPr>
      </w:pPr>
      <w:r w:rsidRPr="00B279B6">
        <w:rPr>
          <w:rFonts w:eastAsia="Calibri"/>
          <w:sz w:val="18"/>
          <w:szCs w:val="18"/>
          <w:lang w:eastAsia="en-US"/>
        </w:rPr>
        <w:t xml:space="preserve">                                                                    </w:t>
      </w:r>
      <w:r w:rsidR="00FC5FCB">
        <w:rPr>
          <w:rFonts w:eastAsia="Calibri"/>
          <w:sz w:val="18"/>
          <w:szCs w:val="18"/>
          <w:lang w:eastAsia="en-US"/>
        </w:rPr>
        <w:t xml:space="preserve">                               </w:t>
      </w:r>
      <w:r w:rsidRPr="00E12259">
        <w:rPr>
          <w:rFonts w:eastAsia="Calibri"/>
          <w:sz w:val="20"/>
          <w:szCs w:val="20"/>
          <w:lang w:eastAsia="en-US"/>
        </w:rPr>
        <w:t>(да/нет)</w:t>
      </w:r>
    </w:p>
    <w:p w14:paraId="6A6C32D1" w14:textId="77777777" w:rsidR="00581305" w:rsidRPr="00B279B6" w:rsidRDefault="00581305" w:rsidP="00581305">
      <w:pPr>
        <w:autoSpaceDE w:val="0"/>
        <w:autoSpaceDN w:val="0"/>
        <w:adjustRightInd w:val="0"/>
        <w:jc w:val="both"/>
        <w:rPr>
          <w:sz w:val="20"/>
          <w:szCs w:val="20"/>
        </w:rPr>
      </w:pPr>
    </w:p>
    <w:p w14:paraId="53E6754F" w14:textId="4CB3D13E" w:rsidR="00581305" w:rsidRPr="00B279B6" w:rsidRDefault="00581305" w:rsidP="00581305">
      <w:pPr>
        <w:autoSpaceDE w:val="0"/>
        <w:autoSpaceDN w:val="0"/>
        <w:adjustRightInd w:val="0"/>
        <w:ind w:firstLine="567"/>
        <w:jc w:val="both"/>
        <w:rPr>
          <w:rFonts w:eastAsia="Calibri"/>
          <w:lang w:eastAsia="en-US"/>
        </w:rPr>
      </w:pPr>
      <w:r w:rsidRPr="00B279B6">
        <w:rPr>
          <w:rFonts w:eastAsia="Calibri"/>
          <w:lang w:eastAsia="en-US"/>
        </w:rPr>
        <w:t>Прошу направить выписку из реестра лицензий на осуществление образовательной деятельности одновременно с направлением уведомления о предоставлении лицензии: ____</w:t>
      </w:r>
      <w:r w:rsidR="008410B1" w:rsidRPr="008410B1">
        <w:rPr>
          <w:rFonts w:eastAsia="Calibri"/>
          <w:u w:val="single"/>
          <w:lang w:eastAsia="en-US"/>
        </w:rPr>
        <w:t>да</w:t>
      </w:r>
      <w:r w:rsidRPr="00B279B6">
        <w:rPr>
          <w:rFonts w:eastAsia="Calibri"/>
          <w:lang w:eastAsia="en-US"/>
        </w:rPr>
        <w:t>____.</w:t>
      </w:r>
    </w:p>
    <w:p w14:paraId="4B2F3B6E" w14:textId="2F8B6FAA" w:rsidR="00581305" w:rsidRPr="00E12259" w:rsidRDefault="00FC5FCB" w:rsidP="005E68C8">
      <w:pPr>
        <w:autoSpaceDE w:val="0"/>
        <w:autoSpaceDN w:val="0"/>
        <w:adjustRightInd w:val="0"/>
        <w:ind w:right="-1" w:firstLine="9"/>
        <w:rPr>
          <w:rFonts w:eastAsia="Calibri"/>
          <w:sz w:val="20"/>
          <w:szCs w:val="20"/>
          <w:lang w:eastAsia="en-US"/>
        </w:rPr>
      </w:pPr>
      <w:r>
        <w:rPr>
          <w:rFonts w:eastAsia="Calibri"/>
          <w:sz w:val="20"/>
          <w:szCs w:val="20"/>
          <w:lang w:eastAsia="en-US"/>
        </w:rPr>
        <w:t xml:space="preserve">     </w:t>
      </w:r>
      <w:r w:rsidR="00581305" w:rsidRPr="00E12259">
        <w:rPr>
          <w:rFonts w:eastAsia="Calibri"/>
          <w:sz w:val="20"/>
          <w:szCs w:val="20"/>
          <w:lang w:eastAsia="en-US"/>
        </w:rPr>
        <w:t xml:space="preserve">(да/нет) </w:t>
      </w:r>
    </w:p>
    <w:p w14:paraId="6E07BBBB" w14:textId="77777777" w:rsidR="00581305" w:rsidRPr="00B279B6" w:rsidRDefault="00581305" w:rsidP="00581305">
      <w:pPr>
        <w:autoSpaceDE w:val="0"/>
        <w:autoSpaceDN w:val="0"/>
        <w:adjustRightInd w:val="0"/>
        <w:ind w:left="8496" w:firstLine="708"/>
        <w:jc w:val="both"/>
        <w:rPr>
          <w:rFonts w:eastAsia="Calibri"/>
          <w:sz w:val="20"/>
          <w:szCs w:val="20"/>
          <w:lang w:eastAsia="en-US"/>
        </w:rPr>
      </w:pPr>
    </w:p>
    <w:p w14:paraId="39B9EDCB" w14:textId="3F50676F" w:rsidR="00581305" w:rsidRPr="00B279B6" w:rsidRDefault="00581305" w:rsidP="00581305">
      <w:pPr>
        <w:autoSpaceDE w:val="0"/>
        <w:autoSpaceDN w:val="0"/>
        <w:adjustRightInd w:val="0"/>
        <w:ind w:firstLine="567"/>
        <w:jc w:val="both"/>
        <w:rPr>
          <w:rFonts w:eastAsia="Calibri"/>
          <w:lang w:eastAsia="en-US"/>
        </w:rPr>
      </w:pPr>
      <w:r w:rsidRPr="00B279B6">
        <w:t xml:space="preserve">Прошу предоставить лицензию на осуществление образовательной деятельности </w:t>
      </w:r>
      <w:r w:rsidR="005E68C8">
        <w:br/>
        <w:t>на </w:t>
      </w:r>
      <w:r w:rsidRPr="00B279B6">
        <w:t>те виды образования, уровни образования, профессии, подвиды дополнительного образования, в отношении которых соответствие соискателя лицензии лицензионным требованиям было подтверждено в ходе документарной оценки</w:t>
      </w:r>
      <w:r w:rsidRPr="00B279B6">
        <w:rPr>
          <w:rFonts w:eastAsia="Calibri"/>
          <w:lang w:eastAsia="en-US"/>
        </w:rPr>
        <w:t>____</w:t>
      </w:r>
      <w:r w:rsidR="00FC5FCB" w:rsidRPr="00FC5FCB">
        <w:rPr>
          <w:rFonts w:eastAsia="Calibri"/>
          <w:u w:val="single"/>
          <w:lang w:eastAsia="en-US"/>
        </w:rPr>
        <w:t>да</w:t>
      </w:r>
      <w:r w:rsidRPr="00B279B6">
        <w:rPr>
          <w:rFonts w:eastAsia="Calibri"/>
          <w:lang w:eastAsia="en-US"/>
        </w:rPr>
        <w:t>____.</w:t>
      </w:r>
    </w:p>
    <w:p w14:paraId="2CE45E23" w14:textId="77777777" w:rsidR="00581305" w:rsidRPr="00E12259" w:rsidRDefault="00CA736A" w:rsidP="005E68C8">
      <w:pPr>
        <w:autoSpaceDE w:val="0"/>
        <w:autoSpaceDN w:val="0"/>
        <w:adjustRightInd w:val="0"/>
        <w:ind w:left="6663" w:firstLine="4"/>
        <w:jc w:val="both"/>
        <w:rPr>
          <w:rFonts w:eastAsia="Calibri"/>
          <w:sz w:val="20"/>
          <w:szCs w:val="20"/>
          <w:lang w:eastAsia="en-US"/>
        </w:rPr>
      </w:pPr>
      <w:r w:rsidRPr="00E12259">
        <w:rPr>
          <w:rFonts w:eastAsia="Calibri"/>
          <w:sz w:val="20"/>
          <w:szCs w:val="20"/>
          <w:lang w:eastAsia="en-US"/>
        </w:rPr>
        <w:t xml:space="preserve"> </w:t>
      </w:r>
      <w:r w:rsidR="00581305" w:rsidRPr="00E12259">
        <w:rPr>
          <w:rFonts w:eastAsia="Calibri"/>
          <w:sz w:val="20"/>
          <w:szCs w:val="20"/>
          <w:lang w:eastAsia="en-US"/>
        </w:rPr>
        <w:t xml:space="preserve">(да/нет) </w:t>
      </w:r>
    </w:p>
    <w:p w14:paraId="4FFC32F0" w14:textId="77777777" w:rsidR="00581305" w:rsidRPr="00B279B6" w:rsidRDefault="00581305" w:rsidP="00581305">
      <w:pPr>
        <w:autoSpaceDE w:val="0"/>
        <w:autoSpaceDN w:val="0"/>
        <w:adjustRightInd w:val="0"/>
        <w:ind w:firstLine="567"/>
        <w:jc w:val="both"/>
      </w:pPr>
    </w:p>
    <w:p w14:paraId="193B134E" w14:textId="4F1E0C13" w:rsidR="001669F6" w:rsidRPr="00B279B6" w:rsidRDefault="001669F6" w:rsidP="001669F6">
      <w:pPr>
        <w:autoSpaceDE w:val="0"/>
        <w:autoSpaceDN w:val="0"/>
        <w:adjustRightInd w:val="0"/>
        <w:jc w:val="both"/>
      </w:pPr>
      <w:r w:rsidRPr="00B279B6">
        <w:t>Дата заполнения «</w:t>
      </w:r>
      <w:r w:rsidR="00FC5FCB" w:rsidRPr="00FC5FCB">
        <w:rPr>
          <w:u w:val="single"/>
        </w:rPr>
        <w:t>11</w:t>
      </w:r>
      <w:r w:rsidRPr="00B279B6">
        <w:t>»</w:t>
      </w:r>
      <w:r w:rsidR="00FC5FCB">
        <w:t xml:space="preserve"> </w:t>
      </w:r>
      <w:r w:rsidR="00FC5FCB" w:rsidRPr="00FC5FCB">
        <w:rPr>
          <w:u w:val="single"/>
        </w:rPr>
        <w:t>сентября</w:t>
      </w:r>
      <w:r w:rsidRPr="00B279B6">
        <w:t xml:space="preserve"> 20</w:t>
      </w:r>
      <w:r w:rsidR="00FC5FCB" w:rsidRPr="00FC5FCB">
        <w:rPr>
          <w:u w:val="single"/>
        </w:rPr>
        <w:t>26</w:t>
      </w:r>
      <w:r w:rsidRPr="00B279B6">
        <w:t xml:space="preserve"> г.</w:t>
      </w:r>
    </w:p>
    <w:p w14:paraId="0A606351" w14:textId="77777777" w:rsidR="001669F6" w:rsidRPr="00B279B6" w:rsidRDefault="001669F6" w:rsidP="001669F6">
      <w:pPr>
        <w:autoSpaceDE w:val="0"/>
        <w:autoSpaceDN w:val="0"/>
        <w:adjustRightInd w:val="0"/>
        <w:jc w:val="both"/>
        <w:rPr>
          <w:sz w:val="20"/>
          <w:szCs w:val="20"/>
        </w:rPr>
      </w:pPr>
    </w:p>
    <w:p w14:paraId="2ECED4F2" w14:textId="1D9C7856" w:rsidR="001669F6" w:rsidRPr="00B279B6" w:rsidRDefault="001669F6" w:rsidP="001669F6">
      <w:pPr>
        <w:autoSpaceDE w:val="0"/>
        <w:autoSpaceDN w:val="0"/>
        <w:adjustRightInd w:val="0"/>
        <w:jc w:val="center"/>
        <w:rPr>
          <w:sz w:val="20"/>
          <w:szCs w:val="20"/>
        </w:rPr>
      </w:pPr>
      <w:r w:rsidRPr="00B279B6">
        <w:rPr>
          <w:sz w:val="20"/>
          <w:szCs w:val="20"/>
        </w:rPr>
        <w:t xml:space="preserve">__________________________________ </w:t>
      </w:r>
      <w:r w:rsidRPr="00B279B6">
        <w:rPr>
          <w:sz w:val="20"/>
          <w:szCs w:val="20"/>
        </w:rPr>
        <w:tab/>
      </w:r>
      <w:r w:rsidRPr="00B279B6">
        <w:rPr>
          <w:sz w:val="20"/>
          <w:szCs w:val="20"/>
        </w:rPr>
        <w:tab/>
        <w:t xml:space="preserve">     _____</w:t>
      </w:r>
      <w:r w:rsidR="00985C1F" w:rsidRPr="00985C1F">
        <w:rPr>
          <w:u w:val="single"/>
        </w:rPr>
        <w:t>Ковалев Данил Петрович</w:t>
      </w:r>
      <w:r w:rsidRPr="00B279B6">
        <w:rPr>
          <w:sz w:val="20"/>
          <w:szCs w:val="20"/>
        </w:rPr>
        <w:t>_____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8"/>
        <w:gridCol w:w="4998"/>
      </w:tblGrid>
      <w:tr w:rsidR="001669F6" w:rsidRPr="00B279B6" w14:paraId="107E2C2D" w14:textId="77777777" w:rsidTr="00704682">
        <w:tc>
          <w:tcPr>
            <w:tcW w:w="5210" w:type="dxa"/>
          </w:tcPr>
          <w:p w14:paraId="4FCC1C6F" w14:textId="77777777" w:rsidR="001669F6" w:rsidRPr="00B279B6" w:rsidRDefault="001669F6" w:rsidP="0070468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279B6">
              <w:rPr>
                <w:rFonts w:ascii="Times New Roman" w:hAnsi="Times New Roman"/>
                <w:sz w:val="18"/>
                <w:szCs w:val="18"/>
              </w:rPr>
              <w:t>(подпись индивидуального предпринимателя)</w:t>
            </w:r>
          </w:p>
        </w:tc>
        <w:tc>
          <w:tcPr>
            <w:tcW w:w="5211" w:type="dxa"/>
          </w:tcPr>
          <w:p w14:paraId="646BA3F7" w14:textId="77777777" w:rsidR="001669F6" w:rsidRPr="00B279B6" w:rsidRDefault="001669F6" w:rsidP="0070468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279B6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(фамилия, имя, отчество (при наличии) индивидуального предпринимателя</w:t>
            </w:r>
            <w:r w:rsidRPr="00B279B6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</w:tbl>
    <w:p w14:paraId="53716DF9" w14:textId="77777777" w:rsidR="00F66FA0" w:rsidRPr="00B279B6" w:rsidRDefault="00213A9A" w:rsidP="001669F6">
      <w:pPr>
        <w:autoSpaceDE w:val="0"/>
        <w:autoSpaceDN w:val="0"/>
        <w:adjustRightInd w:val="0"/>
        <w:jc w:val="both"/>
        <w:rPr>
          <w:sz w:val="20"/>
          <w:szCs w:val="20"/>
        </w:rPr>
      </w:pPr>
      <w:r w:rsidRPr="00B279B6">
        <w:rPr>
          <w:sz w:val="20"/>
          <w:szCs w:val="20"/>
        </w:rPr>
        <w:t xml:space="preserve">     </w:t>
      </w:r>
    </w:p>
    <w:p w14:paraId="4194C911" w14:textId="3786E3AC" w:rsidR="005E68C8" w:rsidRDefault="00F66FA0" w:rsidP="001669F6">
      <w:pPr>
        <w:autoSpaceDE w:val="0"/>
        <w:autoSpaceDN w:val="0"/>
        <w:adjustRightInd w:val="0"/>
        <w:jc w:val="both"/>
        <w:rPr>
          <w:sz w:val="20"/>
          <w:szCs w:val="20"/>
        </w:rPr>
      </w:pPr>
      <w:r w:rsidRPr="00B279B6">
        <w:rPr>
          <w:sz w:val="20"/>
          <w:szCs w:val="20"/>
        </w:rPr>
        <w:t xml:space="preserve">     </w:t>
      </w:r>
      <w:r w:rsidR="00213A9A" w:rsidRPr="00B279B6">
        <w:rPr>
          <w:sz w:val="20"/>
          <w:szCs w:val="20"/>
        </w:rPr>
        <w:t xml:space="preserve">  </w:t>
      </w:r>
      <w:r w:rsidR="008D0DE4">
        <w:rPr>
          <w:sz w:val="20"/>
          <w:szCs w:val="20"/>
        </w:rPr>
        <w:t xml:space="preserve">  </w:t>
      </w:r>
      <w:r w:rsidR="001669F6" w:rsidRPr="00B279B6">
        <w:rPr>
          <w:sz w:val="20"/>
          <w:szCs w:val="20"/>
        </w:rPr>
        <w:t>М.П.</w:t>
      </w:r>
    </w:p>
    <w:p w14:paraId="03F26254" w14:textId="77777777" w:rsidR="001669F6" w:rsidRPr="00B279B6" w:rsidRDefault="001669F6" w:rsidP="001669F6">
      <w:pPr>
        <w:autoSpaceDE w:val="0"/>
        <w:autoSpaceDN w:val="0"/>
        <w:adjustRightInd w:val="0"/>
        <w:jc w:val="both"/>
        <w:rPr>
          <w:sz w:val="20"/>
          <w:szCs w:val="20"/>
        </w:rPr>
      </w:pPr>
      <w:r w:rsidRPr="00B279B6">
        <w:rPr>
          <w:sz w:val="20"/>
          <w:szCs w:val="20"/>
        </w:rPr>
        <w:t xml:space="preserve"> </w:t>
      </w:r>
      <w:r w:rsidR="005E68C8">
        <w:rPr>
          <w:sz w:val="20"/>
          <w:szCs w:val="20"/>
        </w:rPr>
        <w:t>(при наличии)</w:t>
      </w:r>
    </w:p>
    <w:p w14:paraId="04B2D921" w14:textId="77777777" w:rsidR="00002EF3" w:rsidRPr="00B279B6" w:rsidRDefault="00002EF3" w:rsidP="008E1FDB">
      <w:pPr>
        <w:autoSpaceDE w:val="0"/>
        <w:autoSpaceDN w:val="0"/>
        <w:spacing w:after="240"/>
        <w:jc w:val="right"/>
      </w:pPr>
    </w:p>
    <w:sectPr w:rsidR="00002EF3" w:rsidRPr="00B279B6" w:rsidSect="005E68C8">
      <w:headerReference w:type="default" r:id="rId8"/>
      <w:footnotePr>
        <w:numRestart w:val="eachSect"/>
      </w:footnotePr>
      <w:pgSz w:w="11906" w:h="16838"/>
      <w:pgMar w:top="993" w:right="850" w:bottom="1134" w:left="1276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681C43" w14:textId="77777777" w:rsidR="0043721A" w:rsidRDefault="0043721A">
      <w:r>
        <w:separator/>
      </w:r>
    </w:p>
  </w:endnote>
  <w:endnote w:type="continuationSeparator" w:id="0">
    <w:p w14:paraId="1B52FEA0" w14:textId="77777777" w:rsidR="0043721A" w:rsidRDefault="00437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80FEEA" w14:textId="77777777" w:rsidR="0043721A" w:rsidRDefault="0043721A">
      <w:r>
        <w:separator/>
      </w:r>
    </w:p>
  </w:footnote>
  <w:footnote w:type="continuationSeparator" w:id="0">
    <w:p w14:paraId="5897D817" w14:textId="77777777" w:rsidR="0043721A" w:rsidRDefault="0043721A">
      <w:r>
        <w:continuationSeparator/>
      </w:r>
    </w:p>
  </w:footnote>
  <w:footnote w:id="1">
    <w:p w14:paraId="0CA9734F" w14:textId="77777777" w:rsidR="00CC275B" w:rsidRPr="00A204FA" w:rsidRDefault="00CC275B" w:rsidP="00A204FA">
      <w:pPr>
        <w:pStyle w:val="af0"/>
        <w:jc w:val="both"/>
        <w:rPr>
          <w:sz w:val="18"/>
          <w:szCs w:val="18"/>
        </w:rPr>
      </w:pPr>
      <w:r w:rsidRPr="00A204FA">
        <w:rPr>
          <w:rStyle w:val="af2"/>
          <w:sz w:val="18"/>
          <w:szCs w:val="18"/>
        </w:rPr>
        <w:footnoteRef/>
      </w:r>
      <w:r w:rsidRPr="00A204FA">
        <w:rPr>
          <w:sz w:val="18"/>
          <w:szCs w:val="18"/>
        </w:rPr>
        <w:t xml:space="preserve"> </w:t>
      </w:r>
      <w:r w:rsidRPr="00A204FA">
        <w:rPr>
          <w:rFonts w:ascii="Times New Roman" w:hAnsi="Times New Roman"/>
          <w:sz w:val="18"/>
          <w:szCs w:val="18"/>
        </w:rPr>
        <w:t>Не указываются адреса мест осуществления образовательной деятельности, используемые при сетевой форме реализации образовательных программ, места проведения практики, практической подготовки обучающихся, государственной итоговой аттестации.</w:t>
      </w:r>
    </w:p>
  </w:footnote>
  <w:footnote w:id="2">
    <w:p w14:paraId="5BB946AF" w14:textId="77777777" w:rsidR="00CC275B" w:rsidRPr="009241CF" w:rsidRDefault="00CC275B" w:rsidP="00581305">
      <w:pPr>
        <w:pStyle w:val="af0"/>
        <w:rPr>
          <w:rFonts w:ascii="Times New Roman" w:hAnsi="Times New Roman"/>
          <w:sz w:val="18"/>
          <w:szCs w:val="18"/>
        </w:rPr>
      </w:pPr>
      <w:r w:rsidRPr="009241CF">
        <w:rPr>
          <w:rStyle w:val="af2"/>
          <w:rFonts w:ascii="Times New Roman" w:hAnsi="Times New Roman"/>
          <w:sz w:val="18"/>
          <w:szCs w:val="18"/>
        </w:rPr>
        <w:footnoteRef/>
      </w:r>
      <w:r w:rsidRPr="009241CF">
        <w:rPr>
          <w:rFonts w:ascii="Times New Roman" w:hAnsi="Times New Roman"/>
          <w:sz w:val="18"/>
          <w:szCs w:val="18"/>
        </w:rPr>
        <w:t xml:space="preserve"> Сведения могут быть представлены соискателем лицензии по собственной инициативе.</w:t>
      </w:r>
    </w:p>
    <w:p w14:paraId="6DD98F1F" w14:textId="77777777" w:rsidR="00CC275B" w:rsidRPr="00177A37" w:rsidRDefault="00CC275B" w:rsidP="00581305">
      <w:pPr>
        <w:pStyle w:val="af0"/>
        <w:rPr>
          <w:rFonts w:ascii="Times New Roman" w:hAnsi="Times New Roman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6388706"/>
      <w:docPartObj>
        <w:docPartGallery w:val="Page Numbers (Top of Page)"/>
        <w:docPartUnique/>
      </w:docPartObj>
    </w:sdtPr>
    <w:sdtContent>
      <w:p w14:paraId="5BC855A5" w14:textId="77777777" w:rsidR="00CC275B" w:rsidRDefault="00CC275B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E68C8">
          <w:rPr>
            <w:noProof/>
          </w:rPr>
          <w:t>2</w:t>
        </w:r>
        <w:r>
          <w:fldChar w:fldCharType="end"/>
        </w:r>
      </w:p>
    </w:sdtContent>
  </w:sdt>
  <w:p w14:paraId="2F8A74B5" w14:textId="77777777" w:rsidR="00CC275B" w:rsidRDefault="00CC275B" w:rsidP="007C5EDD">
    <w:pPr>
      <w:pStyle w:val="a3"/>
      <w:tabs>
        <w:tab w:val="clear" w:pos="4677"/>
        <w:tab w:val="clear" w:pos="9355"/>
        <w:tab w:val="left" w:pos="3675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824CA"/>
    <w:multiLevelType w:val="multilevel"/>
    <w:tmpl w:val="80B03E7C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0350301D"/>
    <w:multiLevelType w:val="multilevel"/>
    <w:tmpl w:val="F788C90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BAE3318"/>
    <w:multiLevelType w:val="multilevel"/>
    <w:tmpl w:val="A904761A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40" w:hanging="1800"/>
      </w:pPr>
      <w:rPr>
        <w:rFonts w:hint="default"/>
      </w:rPr>
    </w:lvl>
  </w:abstractNum>
  <w:abstractNum w:abstractNumId="3" w15:restartNumberingAfterBreak="0">
    <w:nsid w:val="0F1F402C"/>
    <w:multiLevelType w:val="multilevel"/>
    <w:tmpl w:val="831C56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F7A21C5"/>
    <w:multiLevelType w:val="multilevel"/>
    <w:tmpl w:val="F788C90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ABC5E41"/>
    <w:multiLevelType w:val="hybridMultilevel"/>
    <w:tmpl w:val="262A6BDA"/>
    <w:lvl w:ilvl="0" w:tplc="6734C542">
      <w:start w:val="1"/>
      <w:numFmt w:val="decimal"/>
      <w:lvlText w:val="1.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571B606D"/>
    <w:multiLevelType w:val="multilevel"/>
    <w:tmpl w:val="831C56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640C6B8D"/>
    <w:multiLevelType w:val="hybridMultilevel"/>
    <w:tmpl w:val="B83A17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A46C1D"/>
    <w:multiLevelType w:val="hybridMultilevel"/>
    <w:tmpl w:val="030E9C00"/>
    <w:lvl w:ilvl="0" w:tplc="2BBC4AFC">
      <w:start w:val="1"/>
      <w:numFmt w:val="decimal"/>
      <w:lvlText w:val="2.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 w15:restartNumberingAfterBreak="0">
    <w:nsid w:val="7E961158"/>
    <w:multiLevelType w:val="multilevel"/>
    <w:tmpl w:val="831C56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716439686">
    <w:abstractNumId w:val="8"/>
  </w:num>
  <w:num w:numId="2" w16cid:durableId="1361279794">
    <w:abstractNumId w:val="5"/>
  </w:num>
  <w:num w:numId="3" w16cid:durableId="8266445">
    <w:abstractNumId w:val="0"/>
  </w:num>
  <w:num w:numId="4" w16cid:durableId="1644043868">
    <w:abstractNumId w:val="7"/>
  </w:num>
  <w:num w:numId="5" w16cid:durableId="1170024875">
    <w:abstractNumId w:val="3"/>
  </w:num>
  <w:num w:numId="6" w16cid:durableId="547380221">
    <w:abstractNumId w:val="6"/>
  </w:num>
  <w:num w:numId="7" w16cid:durableId="262228896">
    <w:abstractNumId w:val="9"/>
  </w:num>
  <w:num w:numId="8" w16cid:durableId="531721931">
    <w:abstractNumId w:val="1"/>
  </w:num>
  <w:num w:numId="9" w16cid:durableId="1957132251">
    <w:abstractNumId w:val="4"/>
  </w:num>
  <w:num w:numId="10" w16cid:durableId="226305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attr0#Бланк" w:val="OID_TYPE#620200039=Распоряжение Комитета по образованию"/>
    <w:docVar w:name="attr1#Вид документа" w:val="OID_TYPE#620200006=Распоряжение"/>
    <w:docVar w:name="attr2#Код по ОКУД" w:val="VARCHAR#02512218"/>
    <w:docVar w:name="BossProviderVariable" w:val="25_01_2006!de2f83a8-1d3a-4d71-979f-095fb960f443"/>
  </w:docVars>
  <w:rsids>
    <w:rsidRoot w:val="002721E6"/>
    <w:rsid w:val="00000BC8"/>
    <w:rsid w:val="00002EF3"/>
    <w:rsid w:val="00003147"/>
    <w:rsid w:val="00005230"/>
    <w:rsid w:val="000065D6"/>
    <w:rsid w:val="00007677"/>
    <w:rsid w:val="00014BF4"/>
    <w:rsid w:val="000151E5"/>
    <w:rsid w:val="00017BCB"/>
    <w:rsid w:val="000201A6"/>
    <w:rsid w:val="00022196"/>
    <w:rsid w:val="0002436F"/>
    <w:rsid w:val="00030E2A"/>
    <w:rsid w:val="00034B89"/>
    <w:rsid w:val="00034D74"/>
    <w:rsid w:val="00062114"/>
    <w:rsid w:val="00066C6E"/>
    <w:rsid w:val="00070F21"/>
    <w:rsid w:val="00075CA5"/>
    <w:rsid w:val="00083A3F"/>
    <w:rsid w:val="000873BE"/>
    <w:rsid w:val="0009088B"/>
    <w:rsid w:val="00090AFD"/>
    <w:rsid w:val="00090E90"/>
    <w:rsid w:val="00096A35"/>
    <w:rsid w:val="00096DEF"/>
    <w:rsid w:val="000A40CC"/>
    <w:rsid w:val="000A7E68"/>
    <w:rsid w:val="000B1CE6"/>
    <w:rsid w:val="000B5D4F"/>
    <w:rsid w:val="000C1D7E"/>
    <w:rsid w:val="000C7A0D"/>
    <w:rsid w:val="000D4D97"/>
    <w:rsid w:val="000E11AD"/>
    <w:rsid w:val="000E5391"/>
    <w:rsid w:val="000F2DED"/>
    <w:rsid w:val="000F3123"/>
    <w:rsid w:val="000F767B"/>
    <w:rsid w:val="00100D5E"/>
    <w:rsid w:val="00103489"/>
    <w:rsid w:val="00114F4F"/>
    <w:rsid w:val="001151DC"/>
    <w:rsid w:val="00123C27"/>
    <w:rsid w:val="001276AB"/>
    <w:rsid w:val="00130989"/>
    <w:rsid w:val="00135E15"/>
    <w:rsid w:val="00136052"/>
    <w:rsid w:val="00137903"/>
    <w:rsid w:val="0014350C"/>
    <w:rsid w:val="00150C15"/>
    <w:rsid w:val="0015489B"/>
    <w:rsid w:val="00162050"/>
    <w:rsid w:val="001669F6"/>
    <w:rsid w:val="00166A55"/>
    <w:rsid w:val="0016782D"/>
    <w:rsid w:val="00172F4B"/>
    <w:rsid w:val="001754C7"/>
    <w:rsid w:val="00182ACF"/>
    <w:rsid w:val="00185012"/>
    <w:rsid w:val="00190317"/>
    <w:rsid w:val="00190DA7"/>
    <w:rsid w:val="00191190"/>
    <w:rsid w:val="00191851"/>
    <w:rsid w:val="00193D0C"/>
    <w:rsid w:val="001947CF"/>
    <w:rsid w:val="001A4E7B"/>
    <w:rsid w:val="001B367E"/>
    <w:rsid w:val="001C11FE"/>
    <w:rsid w:val="001C317C"/>
    <w:rsid w:val="001C3514"/>
    <w:rsid w:val="001C46C2"/>
    <w:rsid w:val="001C52B5"/>
    <w:rsid w:val="001D13CD"/>
    <w:rsid w:val="001D4490"/>
    <w:rsid w:val="001D4C4A"/>
    <w:rsid w:val="001D5DC7"/>
    <w:rsid w:val="001F0720"/>
    <w:rsid w:val="001F1C5B"/>
    <w:rsid w:val="001F22C3"/>
    <w:rsid w:val="001F4BBE"/>
    <w:rsid w:val="00204C58"/>
    <w:rsid w:val="00213A9A"/>
    <w:rsid w:val="00216B09"/>
    <w:rsid w:val="00220C5E"/>
    <w:rsid w:val="00223DC1"/>
    <w:rsid w:val="002319D4"/>
    <w:rsid w:val="0023567B"/>
    <w:rsid w:val="00241428"/>
    <w:rsid w:val="002417C2"/>
    <w:rsid w:val="002420F8"/>
    <w:rsid w:val="0024622C"/>
    <w:rsid w:val="00253A01"/>
    <w:rsid w:val="002634A5"/>
    <w:rsid w:val="002678DC"/>
    <w:rsid w:val="002704DB"/>
    <w:rsid w:val="00271C14"/>
    <w:rsid w:val="002721E6"/>
    <w:rsid w:val="00273156"/>
    <w:rsid w:val="00273159"/>
    <w:rsid w:val="0027342A"/>
    <w:rsid w:val="00285D35"/>
    <w:rsid w:val="00286B76"/>
    <w:rsid w:val="00291EC1"/>
    <w:rsid w:val="0029753F"/>
    <w:rsid w:val="002A34F8"/>
    <w:rsid w:val="002A5C90"/>
    <w:rsid w:val="002A679A"/>
    <w:rsid w:val="002B4618"/>
    <w:rsid w:val="002C06FB"/>
    <w:rsid w:val="002C0B01"/>
    <w:rsid w:val="002C0B44"/>
    <w:rsid w:val="002C4188"/>
    <w:rsid w:val="002D2DD5"/>
    <w:rsid w:val="002D4D38"/>
    <w:rsid w:val="002D7110"/>
    <w:rsid w:val="002E34D1"/>
    <w:rsid w:val="002E6B04"/>
    <w:rsid w:val="002F25BF"/>
    <w:rsid w:val="002F3A96"/>
    <w:rsid w:val="002F4B05"/>
    <w:rsid w:val="002F5BEE"/>
    <w:rsid w:val="00301D50"/>
    <w:rsid w:val="00303559"/>
    <w:rsid w:val="00311783"/>
    <w:rsid w:val="00313823"/>
    <w:rsid w:val="00314A67"/>
    <w:rsid w:val="003174E6"/>
    <w:rsid w:val="00333266"/>
    <w:rsid w:val="00334CD1"/>
    <w:rsid w:val="00337AB5"/>
    <w:rsid w:val="00350D2F"/>
    <w:rsid w:val="00351640"/>
    <w:rsid w:val="00352596"/>
    <w:rsid w:val="0036624B"/>
    <w:rsid w:val="00373BEE"/>
    <w:rsid w:val="00375EE5"/>
    <w:rsid w:val="0038080C"/>
    <w:rsid w:val="00390346"/>
    <w:rsid w:val="003927C8"/>
    <w:rsid w:val="0039470C"/>
    <w:rsid w:val="00395DBE"/>
    <w:rsid w:val="003968D4"/>
    <w:rsid w:val="003A51E4"/>
    <w:rsid w:val="003B3697"/>
    <w:rsid w:val="003C2283"/>
    <w:rsid w:val="003C54CE"/>
    <w:rsid w:val="003C77C2"/>
    <w:rsid w:val="003D0C98"/>
    <w:rsid w:val="003D2FF9"/>
    <w:rsid w:val="003D5147"/>
    <w:rsid w:val="003D59EC"/>
    <w:rsid w:val="003E3A3C"/>
    <w:rsid w:val="003E495E"/>
    <w:rsid w:val="003F1B41"/>
    <w:rsid w:val="003F2F28"/>
    <w:rsid w:val="003F41A3"/>
    <w:rsid w:val="003F6195"/>
    <w:rsid w:val="003F7BB0"/>
    <w:rsid w:val="00405A66"/>
    <w:rsid w:val="00405F21"/>
    <w:rsid w:val="00417A06"/>
    <w:rsid w:val="00422100"/>
    <w:rsid w:val="0042688D"/>
    <w:rsid w:val="00427C43"/>
    <w:rsid w:val="0043721A"/>
    <w:rsid w:val="0044222D"/>
    <w:rsid w:val="00442495"/>
    <w:rsid w:val="00442D89"/>
    <w:rsid w:val="00443754"/>
    <w:rsid w:val="00444BDC"/>
    <w:rsid w:val="00452B9D"/>
    <w:rsid w:val="00454E41"/>
    <w:rsid w:val="00460FCF"/>
    <w:rsid w:val="004714A5"/>
    <w:rsid w:val="004719D2"/>
    <w:rsid w:val="00472D96"/>
    <w:rsid w:val="00473A7F"/>
    <w:rsid w:val="00477906"/>
    <w:rsid w:val="0048037A"/>
    <w:rsid w:val="00482FD0"/>
    <w:rsid w:val="00485DFF"/>
    <w:rsid w:val="0048699B"/>
    <w:rsid w:val="00487BF3"/>
    <w:rsid w:val="00495183"/>
    <w:rsid w:val="004956DA"/>
    <w:rsid w:val="00497444"/>
    <w:rsid w:val="004A1444"/>
    <w:rsid w:val="004A343A"/>
    <w:rsid w:val="004A54F0"/>
    <w:rsid w:val="004A6B34"/>
    <w:rsid w:val="004C33C9"/>
    <w:rsid w:val="004C6DD4"/>
    <w:rsid w:val="004D0907"/>
    <w:rsid w:val="004D205B"/>
    <w:rsid w:val="004D23C9"/>
    <w:rsid w:val="004E03B0"/>
    <w:rsid w:val="004F6ADB"/>
    <w:rsid w:val="0050264A"/>
    <w:rsid w:val="00504E0C"/>
    <w:rsid w:val="00510042"/>
    <w:rsid w:val="00511041"/>
    <w:rsid w:val="00512A17"/>
    <w:rsid w:val="005132B9"/>
    <w:rsid w:val="005203EB"/>
    <w:rsid w:val="00521233"/>
    <w:rsid w:val="00523544"/>
    <w:rsid w:val="00524529"/>
    <w:rsid w:val="005266ED"/>
    <w:rsid w:val="00531A2E"/>
    <w:rsid w:val="005404C6"/>
    <w:rsid w:val="00540AAE"/>
    <w:rsid w:val="00545C4A"/>
    <w:rsid w:val="005504EF"/>
    <w:rsid w:val="005507A8"/>
    <w:rsid w:val="005566A9"/>
    <w:rsid w:val="00557DA1"/>
    <w:rsid w:val="00561296"/>
    <w:rsid w:val="005625D5"/>
    <w:rsid w:val="005657D6"/>
    <w:rsid w:val="00565D88"/>
    <w:rsid w:val="00572BC7"/>
    <w:rsid w:val="00572C28"/>
    <w:rsid w:val="005738DF"/>
    <w:rsid w:val="00577BDC"/>
    <w:rsid w:val="00581305"/>
    <w:rsid w:val="005839B6"/>
    <w:rsid w:val="00585966"/>
    <w:rsid w:val="00586098"/>
    <w:rsid w:val="00593214"/>
    <w:rsid w:val="0059710E"/>
    <w:rsid w:val="005A31D7"/>
    <w:rsid w:val="005A6895"/>
    <w:rsid w:val="005B3B07"/>
    <w:rsid w:val="005B5907"/>
    <w:rsid w:val="005B634B"/>
    <w:rsid w:val="005C0B98"/>
    <w:rsid w:val="005C570F"/>
    <w:rsid w:val="005C5B4D"/>
    <w:rsid w:val="005D6C4F"/>
    <w:rsid w:val="005E0618"/>
    <w:rsid w:val="005E176A"/>
    <w:rsid w:val="005E2F19"/>
    <w:rsid w:val="005E3CA8"/>
    <w:rsid w:val="005E68C8"/>
    <w:rsid w:val="005E7DFA"/>
    <w:rsid w:val="005F0FFE"/>
    <w:rsid w:val="005F2F38"/>
    <w:rsid w:val="005F77BC"/>
    <w:rsid w:val="00605B27"/>
    <w:rsid w:val="00621C81"/>
    <w:rsid w:val="00622065"/>
    <w:rsid w:val="0062595B"/>
    <w:rsid w:val="0063356F"/>
    <w:rsid w:val="0063400C"/>
    <w:rsid w:val="00634A71"/>
    <w:rsid w:val="0063723A"/>
    <w:rsid w:val="00645E56"/>
    <w:rsid w:val="00647D73"/>
    <w:rsid w:val="00652E3C"/>
    <w:rsid w:val="00652F5B"/>
    <w:rsid w:val="0065625F"/>
    <w:rsid w:val="006700E2"/>
    <w:rsid w:val="0067065E"/>
    <w:rsid w:val="006711AC"/>
    <w:rsid w:val="00677CC4"/>
    <w:rsid w:val="00681531"/>
    <w:rsid w:val="00681EBC"/>
    <w:rsid w:val="00681EDC"/>
    <w:rsid w:val="00683B81"/>
    <w:rsid w:val="00687457"/>
    <w:rsid w:val="006877FE"/>
    <w:rsid w:val="00694342"/>
    <w:rsid w:val="00696E27"/>
    <w:rsid w:val="006A0457"/>
    <w:rsid w:val="006A0AFC"/>
    <w:rsid w:val="006A1B55"/>
    <w:rsid w:val="006A303C"/>
    <w:rsid w:val="006A652F"/>
    <w:rsid w:val="006A65A2"/>
    <w:rsid w:val="006A7C58"/>
    <w:rsid w:val="006B06FA"/>
    <w:rsid w:val="006B7B79"/>
    <w:rsid w:val="006C0588"/>
    <w:rsid w:val="006C535A"/>
    <w:rsid w:val="006C7010"/>
    <w:rsid w:val="006D4A63"/>
    <w:rsid w:val="006E3428"/>
    <w:rsid w:val="006F336D"/>
    <w:rsid w:val="00701D73"/>
    <w:rsid w:val="00704682"/>
    <w:rsid w:val="007056A5"/>
    <w:rsid w:val="00706920"/>
    <w:rsid w:val="007070A6"/>
    <w:rsid w:val="00707979"/>
    <w:rsid w:val="00714E93"/>
    <w:rsid w:val="00715BD3"/>
    <w:rsid w:val="007234DA"/>
    <w:rsid w:val="00724730"/>
    <w:rsid w:val="0073168E"/>
    <w:rsid w:val="00732EB5"/>
    <w:rsid w:val="00734AF3"/>
    <w:rsid w:val="00740DA4"/>
    <w:rsid w:val="00743EEF"/>
    <w:rsid w:val="00757966"/>
    <w:rsid w:val="00764515"/>
    <w:rsid w:val="00767A46"/>
    <w:rsid w:val="00771006"/>
    <w:rsid w:val="007721F9"/>
    <w:rsid w:val="0077418C"/>
    <w:rsid w:val="00776F92"/>
    <w:rsid w:val="0077747B"/>
    <w:rsid w:val="00782047"/>
    <w:rsid w:val="00785FB5"/>
    <w:rsid w:val="00790C73"/>
    <w:rsid w:val="00793F3A"/>
    <w:rsid w:val="00797CDD"/>
    <w:rsid w:val="007A2929"/>
    <w:rsid w:val="007A4C12"/>
    <w:rsid w:val="007B30CB"/>
    <w:rsid w:val="007B391E"/>
    <w:rsid w:val="007B5E3E"/>
    <w:rsid w:val="007C19BE"/>
    <w:rsid w:val="007C2B39"/>
    <w:rsid w:val="007C5EDD"/>
    <w:rsid w:val="007D1B0A"/>
    <w:rsid w:val="007D286B"/>
    <w:rsid w:val="007E003D"/>
    <w:rsid w:val="007E35DB"/>
    <w:rsid w:val="007F6592"/>
    <w:rsid w:val="007F7838"/>
    <w:rsid w:val="00800DFD"/>
    <w:rsid w:val="0080483E"/>
    <w:rsid w:val="0080642C"/>
    <w:rsid w:val="008164A7"/>
    <w:rsid w:val="00822AB7"/>
    <w:rsid w:val="00823B53"/>
    <w:rsid w:val="00823BC4"/>
    <w:rsid w:val="00825A51"/>
    <w:rsid w:val="008410B1"/>
    <w:rsid w:val="00842E57"/>
    <w:rsid w:val="00854A38"/>
    <w:rsid w:val="00854D28"/>
    <w:rsid w:val="00860D2D"/>
    <w:rsid w:val="00862421"/>
    <w:rsid w:val="00862DA8"/>
    <w:rsid w:val="00873C20"/>
    <w:rsid w:val="00881E0E"/>
    <w:rsid w:val="008837ED"/>
    <w:rsid w:val="00886D1E"/>
    <w:rsid w:val="008871A8"/>
    <w:rsid w:val="00887378"/>
    <w:rsid w:val="00891600"/>
    <w:rsid w:val="008A244D"/>
    <w:rsid w:val="008A77A3"/>
    <w:rsid w:val="008B5D89"/>
    <w:rsid w:val="008B6501"/>
    <w:rsid w:val="008C7ED3"/>
    <w:rsid w:val="008D0BD8"/>
    <w:rsid w:val="008D0DE4"/>
    <w:rsid w:val="008D2614"/>
    <w:rsid w:val="008D26D7"/>
    <w:rsid w:val="008D65D2"/>
    <w:rsid w:val="008D74EA"/>
    <w:rsid w:val="008E1FDB"/>
    <w:rsid w:val="008E54E8"/>
    <w:rsid w:val="008F0C95"/>
    <w:rsid w:val="008F1BB5"/>
    <w:rsid w:val="008F4B7A"/>
    <w:rsid w:val="008F734E"/>
    <w:rsid w:val="00906825"/>
    <w:rsid w:val="0092191F"/>
    <w:rsid w:val="00922312"/>
    <w:rsid w:val="00923388"/>
    <w:rsid w:val="009241CF"/>
    <w:rsid w:val="00924B56"/>
    <w:rsid w:val="00924F7C"/>
    <w:rsid w:val="00934762"/>
    <w:rsid w:val="009360D1"/>
    <w:rsid w:val="00940B7A"/>
    <w:rsid w:val="00943D00"/>
    <w:rsid w:val="00944973"/>
    <w:rsid w:val="00945185"/>
    <w:rsid w:val="00945D32"/>
    <w:rsid w:val="00947021"/>
    <w:rsid w:val="00950E91"/>
    <w:rsid w:val="00951F85"/>
    <w:rsid w:val="00953CBF"/>
    <w:rsid w:val="00967A79"/>
    <w:rsid w:val="009805FD"/>
    <w:rsid w:val="009814AE"/>
    <w:rsid w:val="00985C1F"/>
    <w:rsid w:val="0099519B"/>
    <w:rsid w:val="009A0570"/>
    <w:rsid w:val="009A3070"/>
    <w:rsid w:val="009A5C0C"/>
    <w:rsid w:val="009A6C00"/>
    <w:rsid w:val="009B1A57"/>
    <w:rsid w:val="009C1470"/>
    <w:rsid w:val="009C15E0"/>
    <w:rsid w:val="009C16E9"/>
    <w:rsid w:val="009C2D12"/>
    <w:rsid w:val="009C7C3D"/>
    <w:rsid w:val="009D07C6"/>
    <w:rsid w:val="009D10F0"/>
    <w:rsid w:val="009D1F18"/>
    <w:rsid w:val="009E38AA"/>
    <w:rsid w:val="009E66ED"/>
    <w:rsid w:val="009F6645"/>
    <w:rsid w:val="00A000E8"/>
    <w:rsid w:val="00A01D9B"/>
    <w:rsid w:val="00A02ABD"/>
    <w:rsid w:val="00A050AA"/>
    <w:rsid w:val="00A07681"/>
    <w:rsid w:val="00A1052C"/>
    <w:rsid w:val="00A12203"/>
    <w:rsid w:val="00A12D21"/>
    <w:rsid w:val="00A15CD1"/>
    <w:rsid w:val="00A204FA"/>
    <w:rsid w:val="00A2177B"/>
    <w:rsid w:val="00A2199B"/>
    <w:rsid w:val="00A21F04"/>
    <w:rsid w:val="00A23BAC"/>
    <w:rsid w:val="00A240A3"/>
    <w:rsid w:val="00A245A1"/>
    <w:rsid w:val="00A2577C"/>
    <w:rsid w:val="00A265BE"/>
    <w:rsid w:val="00A315E8"/>
    <w:rsid w:val="00A31BE6"/>
    <w:rsid w:val="00A334E0"/>
    <w:rsid w:val="00A343CB"/>
    <w:rsid w:val="00A3619B"/>
    <w:rsid w:val="00A4461E"/>
    <w:rsid w:val="00A452E0"/>
    <w:rsid w:val="00A55B71"/>
    <w:rsid w:val="00A61C37"/>
    <w:rsid w:val="00A63BAA"/>
    <w:rsid w:val="00A669D0"/>
    <w:rsid w:val="00A670A4"/>
    <w:rsid w:val="00A707DB"/>
    <w:rsid w:val="00A72C6C"/>
    <w:rsid w:val="00A93273"/>
    <w:rsid w:val="00A94785"/>
    <w:rsid w:val="00A94970"/>
    <w:rsid w:val="00A9677D"/>
    <w:rsid w:val="00AA1B33"/>
    <w:rsid w:val="00AA47A5"/>
    <w:rsid w:val="00AB381E"/>
    <w:rsid w:val="00AC33B6"/>
    <w:rsid w:val="00AC3FA5"/>
    <w:rsid w:val="00AC5AC0"/>
    <w:rsid w:val="00AC7FA2"/>
    <w:rsid w:val="00AD4764"/>
    <w:rsid w:val="00AD5218"/>
    <w:rsid w:val="00AE502B"/>
    <w:rsid w:val="00AF004D"/>
    <w:rsid w:val="00AF20AE"/>
    <w:rsid w:val="00AF65B1"/>
    <w:rsid w:val="00AF66A5"/>
    <w:rsid w:val="00B03A8A"/>
    <w:rsid w:val="00B0777E"/>
    <w:rsid w:val="00B107DC"/>
    <w:rsid w:val="00B20519"/>
    <w:rsid w:val="00B2055D"/>
    <w:rsid w:val="00B205B3"/>
    <w:rsid w:val="00B279B6"/>
    <w:rsid w:val="00B350E9"/>
    <w:rsid w:val="00B3758D"/>
    <w:rsid w:val="00B37841"/>
    <w:rsid w:val="00B408EC"/>
    <w:rsid w:val="00B44C98"/>
    <w:rsid w:val="00B469B4"/>
    <w:rsid w:val="00B54654"/>
    <w:rsid w:val="00B579DC"/>
    <w:rsid w:val="00B6128A"/>
    <w:rsid w:val="00B65885"/>
    <w:rsid w:val="00B716E4"/>
    <w:rsid w:val="00B73E22"/>
    <w:rsid w:val="00B75E0B"/>
    <w:rsid w:val="00B82CB7"/>
    <w:rsid w:val="00B86CEB"/>
    <w:rsid w:val="00B931A7"/>
    <w:rsid w:val="00B94F1B"/>
    <w:rsid w:val="00BA2319"/>
    <w:rsid w:val="00BA5A43"/>
    <w:rsid w:val="00BA67A0"/>
    <w:rsid w:val="00BB19BB"/>
    <w:rsid w:val="00BB1D73"/>
    <w:rsid w:val="00BB4D3E"/>
    <w:rsid w:val="00BB541F"/>
    <w:rsid w:val="00BB5D72"/>
    <w:rsid w:val="00BC0ECD"/>
    <w:rsid w:val="00BC7AEB"/>
    <w:rsid w:val="00BD1FC5"/>
    <w:rsid w:val="00BD3275"/>
    <w:rsid w:val="00BD44C5"/>
    <w:rsid w:val="00BD6A88"/>
    <w:rsid w:val="00BD7A14"/>
    <w:rsid w:val="00BE2435"/>
    <w:rsid w:val="00BE308B"/>
    <w:rsid w:val="00BE5AE4"/>
    <w:rsid w:val="00BE5D60"/>
    <w:rsid w:val="00BE785C"/>
    <w:rsid w:val="00BF1336"/>
    <w:rsid w:val="00BF467B"/>
    <w:rsid w:val="00BF6C37"/>
    <w:rsid w:val="00C03986"/>
    <w:rsid w:val="00C11FE5"/>
    <w:rsid w:val="00C233A4"/>
    <w:rsid w:val="00C46997"/>
    <w:rsid w:val="00C56CC0"/>
    <w:rsid w:val="00C611DC"/>
    <w:rsid w:val="00C61377"/>
    <w:rsid w:val="00C669F8"/>
    <w:rsid w:val="00C70ECB"/>
    <w:rsid w:val="00C73EA6"/>
    <w:rsid w:val="00C742B8"/>
    <w:rsid w:val="00C74D85"/>
    <w:rsid w:val="00C776C0"/>
    <w:rsid w:val="00C83374"/>
    <w:rsid w:val="00C83E4C"/>
    <w:rsid w:val="00C87353"/>
    <w:rsid w:val="00C91864"/>
    <w:rsid w:val="00C93630"/>
    <w:rsid w:val="00C95519"/>
    <w:rsid w:val="00CA712B"/>
    <w:rsid w:val="00CA736A"/>
    <w:rsid w:val="00CB2668"/>
    <w:rsid w:val="00CB5562"/>
    <w:rsid w:val="00CC004B"/>
    <w:rsid w:val="00CC275B"/>
    <w:rsid w:val="00CC5D19"/>
    <w:rsid w:val="00CD605C"/>
    <w:rsid w:val="00CD644D"/>
    <w:rsid w:val="00CF0848"/>
    <w:rsid w:val="00CF6BD4"/>
    <w:rsid w:val="00D0010F"/>
    <w:rsid w:val="00D02EB9"/>
    <w:rsid w:val="00D041D1"/>
    <w:rsid w:val="00D11D21"/>
    <w:rsid w:val="00D268C5"/>
    <w:rsid w:val="00D31883"/>
    <w:rsid w:val="00D4084E"/>
    <w:rsid w:val="00D42AB5"/>
    <w:rsid w:val="00D44EA5"/>
    <w:rsid w:val="00D469B7"/>
    <w:rsid w:val="00D54425"/>
    <w:rsid w:val="00D54DC2"/>
    <w:rsid w:val="00D57799"/>
    <w:rsid w:val="00D60CFF"/>
    <w:rsid w:val="00D61637"/>
    <w:rsid w:val="00D62E64"/>
    <w:rsid w:val="00D71861"/>
    <w:rsid w:val="00D730B0"/>
    <w:rsid w:val="00D9156E"/>
    <w:rsid w:val="00D94D5C"/>
    <w:rsid w:val="00D95F8E"/>
    <w:rsid w:val="00DA004B"/>
    <w:rsid w:val="00DA769A"/>
    <w:rsid w:val="00DB16A8"/>
    <w:rsid w:val="00DB21DF"/>
    <w:rsid w:val="00DB6C1F"/>
    <w:rsid w:val="00DC055B"/>
    <w:rsid w:val="00DC6D7A"/>
    <w:rsid w:val="00DD13B5"/>
    <w:rsid w:val="00DE6CAD"/>
    <w:rsid w:val="00DF0FD7"/>
    <w:rsid w:val="00DF2939"/>
    <w:rsid w:val="00DF3AC9"/>
    <w:rsid w:val="00E05664"/>
    <w:rsid w:val="00E05DEE"/>
    <w:rsid w:val="00E068AC"/>
    <w:rsid w:val="00E06974"/>
    <w:rsid w:val="00E07F3F"/>
    <w:rsid w:val="00E11C47"/>
    <w:rsid w:val="00E12259"/>
    <w:rsid w:val="00E1695B"/>
    <w:rsid w:val="00E175C3"/>
    <w:rsid w:val="00E20CF8"/>
    <w:rsid w:val="00E2271D"/>
    <w:rsid w:val="00E306E3"/>
    <w:rsid w:val="00E3297C"/>
    <w:rsid w:val="00E33116"/>
    <w:rsid w:val="00E37AF3"/>
    <w:rsid w:val="00E40820"/>
    <w:rsid w:val="00E44B84"/>
    <w:rsid w:val="00E463FA"/>
    <w:rsid w:val="00E4701E"/>
    <w:rsid w:val="00E542F4"/>
    <w:rsid w:val="00E56CF8"/>
    <w:rsid w:val="00E57542"/>
    <w:rsid w:val="00E60EF4"/>
    <w:rsid w:val="00E61B96"/>
    <w:rsid w:val="00E6203F"/>
    <w:rsid w:val="00E70D81"/>
    <w:rsid w:val="00E75E55"/>
    <w:rsid w:val="00E77357"/>
    <w:rsid w:val="00E81B6C"/>
    <w:rsid w:val="00EA2629"/>
    <w:rsid w:val="00EB027B"/>
    <w:rsid w:val="00EB1531"/>
    <w:rsid w:val="00EC5B75"/>
    <w:rsid w:val="00ED28C5"/>
    <w:rsid w:val="00ED5751"/>
    <w:rsid w:val="00ED7AAB"/>
    <w:rsid w:val="00EF68CC"/>
    <w:rsid w:val="00EF7031"/>
    <w:rsid w:val="00F0228A"/>
    <w:rsid w:val="00F02905"/>
    <w:rsid w:val="00F051AF"/>
    <w:rsid w:val="00F07201"/>
    <w:rsid w:val="00F10FA6"/>
    <w:rsid w:val="00F14328"/>
    <w:rsid w:val="00F1636E"/>
    <w:rsid w:val="00F21A37"/>
    <w:rsid w:val="00F323B2"/>
    <w:rsid w:val="00F32A8D"/>
    <w:rsid w:val="00F33A22"/>
    <w:rsid w:val="00F35F8C"/>
    <w:rsid w:val="00F36C6D"/>
    <w:rsid w:val="00F42C29"/>
    <w:rsid w:val="00F46202"/>
    <w:rsid w:val="00F502D9"/>
    <w:rsid w:val="00F510E6"/>
    <w:rsid w:val="00F52126"/>
    <w:rsid w:val="00F54D54"/>
    <w:rsid w:val="00F621F5"/>
    <w:rsid w:val="00F624B2"/>
    <w:rsid w:val="00F66FA0"/>
    <w:rsid w:val="00F71ABA"/>
    <w:rsid w:val="00F75D4D"/>
    <w:rsid w:val="00F76234"/>
    <w:rsid w:val="00F90D7C"/>
    <w:rsid w:val="00F910B5"/>
    <w:rsid w:val="00F94D38"/>
    <w:rsid w:val="00FA24C4"/>
    <w:rsid w:val="00FC1110"/>
    <w:rsid w:val="00FC4A75"/>
    <w:rsid w:val="00FC5FCB"/>
    <w:rsid w:val="00FC7C94"/>
    <w:rsid w:val="00FD06D8"/>
    <w:rsid w:val="00FD4FFE"/>
    <w:rsid w:val="00FE2B8F"/>
    <w:rsid w:val="00FE4B30"/>
    <w:rsid w:val="00FF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675C7A5"/>
  <w15:docId w15:val="{4A56261E-8782-4457-B9FA-A9710D123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81E0E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BA2319"/>
    <w:pPr>
      <w:tabs>
        <w:tab w:val="center" w:pos="4677"/>
        <w:tab w:val="right" w:pos="9355"/>
      </w:tabs>
    </w:pPr>
  </w:style>
  <w:style w:type="paragraph" w:styleId="a5">
    <w:name w:val="footer"/>
    <w:basedOn w:val="a"/>
    <w:link w:val="a6"/>
    <w:uiPriority w:val="99"/>
    <w:rsid w:val="00BA2319"/>
    <w:pPr>
      <w:tabs>
        <w:tab w:val="center" w:pos="4677"/>
        <w:tab w:val="right" w:pos="9355"/>
      </w:tabs>
    </w:pPr>
  </w:style>
  <w:style w:type="character" w:styleId="a7">
    <w:name w:val="annotation reference"/>
    <w:basedOn w:val="a0"/>
    <w:rsid w:val="008B6501"/>
    <w:rPr>
      <w:sz w:val="16"/>
      <w:szCs w:val="16"/>
    </w:rPr>
  </w:style>
  <w:style w:type="paragraph" w:styleId="a8">
    <w:name w:val="annotation text"/>
    <w:basedOn w:val="a"/>
    <w:link w:val="a9"/>
    <w:rsid w:val="008B6501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rsid w:val="008B6501"/>
  </w:style>
  <w:style w:type="paragraph" w:styleId="aa">
    <w:name w:val="annotation subject"/>
    <w:basedOn w:val="a8"/>
    <w:next w:val="a8"/>
    <w:link w:val="ab"/>
    <w:rsid w:val="008B6501"/>
    <w:rPr>
      <w:b/>
      <w:bCs/>
    </w:rPr>
  </w:style>
  <w:style w:type="character" w:customStyle="1" w:styleId="ab">
    <w:name w:val="Тема примечания Знак"/>
    <w:basedOn w:val="a9"/>
    <w:link w:val="aa"/>
    <w:rsid w:val="008B6501"/>
    <w:rPr>
      <w:b/>
      <w:bCs/>
    </w:rPr>
  </w:style>
  <w:style w:type="paragraph" w:styleId="ac">
    <w:name w:val="Balloon Text"/>
    <w:basedOn w:val="a"/>
    <w:link w:val="ad"/>
    <w:rsid w:val="008B6501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rsid w:val="008B6501"/>
    <w:rPr>
      <w:rFonts w:ascii="Tahoma" w:hAnsi="Tahoma" w:cs="Tahoma"/>
      <w:sz w:val="16"/>
      <w:szCs w:val="16"/>
    </w:rPr>
  </w:style>
  <w:style w:type="paragraph" w:customStyle="1" w:styleId="TimesNewRoman120">
    <w:name w:val="Стиль Times New Roman 12 пт По ширине После:  0 пт Междустр.инт..."/>
    <w:basedOn w:val="a"/>
    <w:rsid w:val="00291EC1"/>
    <w:pPr>
      <w:ind w:firstLine="567"/>
      <w:jc w:val="both"/>
    </w:pPr>
    <w:rPr>
      <w:szCs w:val="20"/>
      <w:lang w:eastAsia="en-US"/>
    </w:rPr>
  </w:style>
  <w:style w:type="paragraph" w:styleId="ae">
    <w:name w:val="List Paragraph"/>
    <w:basedOn w:val="a"/>
    <w:uiPriority w:val="34"/>
    <w:qFormat/>
    <w:rsid w:val="007A4C12"/>
    <w:pPr>
      <w:ind w:left="720"/>
      <w:contextualSpacing/>
    </w:pPr>
  </w:style>
  <w:style w:type="paragraph" w:customStyle="1" w:styleId="ConsPlusNormal">
    <w:name w:val="ConsPlusNormal"/>
    <w:rsid w:val="00AD5218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f">
    <w:name w:val="Table Grid"/>
    <w:basedOn w:val="a1"/>
    <w:uiPriority w:val="59"/>
    <w:rsid w:val="00AD521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Верхний колонтитул Знак"/>
    <w:basedOn w:val="a0"/>
    <w:link w:val="a3"/>
    <w:uiPriority w:val="99"/>
    <w:rsid w:val="00FA24C4"/>
    <w:rPr>
      <w:sz w:val="24"/>
      <w:szCs w:val="24"/>
    </w:rPr>
  </w:style>
  <w:style w:type="character" w:customStyle="1" w:styleId="a6">
    <w:name w:val="Нижний колонтитул Знак"/>
    <w:basedOn w:val="a0"/>
    <w:link w:val="a5"/>
    <w:uiPriority w:val="99"/>
    <w:rsid w:val="00FA24C4"/>
    <w:rPr>
      <w:sz w:val="24"/>
      <w:szCs w:val="24"/>
    </w:rPr>
  </w:style>
  <w:style w:type="paragraph" w:styleId="af0">
    <w:name w:val="footnote text"/>
    <w:basedOn w:val="a"/>
    <w:link w:val="af1"/>
    <w:uiPriority w:val="99"/>
    <w:unhideWhenUsed/>
    <w:rsid w:val="00B54654"/>
    <w:rPr>
      <w:rFonts w:ascii="Calibri" w:hAnsi="Calibri"/>
      <w:sz w:val="20"/>
      <w:szCs w:val="20"/>
      <w:lang w:eastAsia="en-US"/>
    </w:rPr>
  </w:style>
  <w:style w:type="character" w:customStyle="1" w:styleId="af1">
    <w:name w:val="Текст сноски Знак"/>
    <w:basedOn w:val="a0"/>
    <w:link w:val="af0"/>
    <w:uiPriority w:val="99"/>
    <w:rsid w:val="00B54654"/>
    <w:rPr>
      <w:rFonts w:ascii="Calibri" w:hAnsi="Calibri"/>
      <w:lang w:eastAsia="en-US"/>
    </w:rPr>
  </w:style>
  <w:style w:type="character" w:styleId="af2">
    <w:name w:val="footnote reference"/>
    <w:basedOn w:val="a0"/>
    <w:uiPriority w:val="99"/>
    <w:unhideWhenUsed/>
    <w:rsid w:val="00B54654"/>
    <w:rPr>
      <w:rFonts w:cs="Times New Roman"/>
      <w:vertAlign w:val="superscript"/>
    </w:rPr>
  </w:style>
  <w:style w:type="table" w:customStyle="1" w:styleId="1">
    <w:name w:val="Сетка таблицы1"/>
    <w:basedOn w:val="a1"/>
    <w:next w:val="af"/>
    <w:rsid w:val="00B5465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1"/>
    <w:basedOn w:val="a1"/>
    <w:next w:val="af"/>
    <w:rsid w:val="00B546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f"/>
    <w:rsid w:val="00F323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f"/>
    <w:rsid w:val="00540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2"/>
    <w:basedOn w:val="a1"/>
    <w:next w:val="af"/>
    <w:rsid w:val="00540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f"/>
    <w:uiPriority w:val="59"/>
    <w:rsid w:val="00AF66A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Cell">
    <w:name w:val="ConsPlusCell"/>
    <w:rsid w:val="002A5C90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Default">
    <w:name w:val="Default"/>
    <w:rsid w:val="001669F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formattexttopleveltext">
    <w:name w:val="formattext topleveltext"/>
    <w:basedOn w:val="a"/>
    <w:rsid w:val="001669F6"/>
    <w:pPr>
      <w:spacing w:before="100" w:beforeAutospacing="1" w:after="100" w:afterAutospacing="1"/>
    </w:pPr>
  </w:style>
  <w:style w:type="character" w:customStyle="1" w:styleId="match">
    <w:name w:val="match"/>
    <w:rsid w:val="001669F6"/>
  </w:style>
  <w:style w:type="table" w:customStyle="1" w:styleId="5">
    <w:name w:val="Сетка таблицы5"/>
    <w:basedOn w:val="a1"/>
    <w:next w:val="af"/>
    <w:uiPriority w:val="59"/>
    <w:rsid w:val="00A3619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rsid w:val="0073168E"/>
    <w:rPr>
      <w:color w:val="0000FF" w:themeColor="hyperlink"/>
      <w:u w:val="single"/>
    </w:rPr>
  </w:style>
  <w:style w:type="table" w:customStyle="1" w:styleId="13">
    <w:name w:val="Сетка таблицы13"/>
    <w:basedOn w:val="a1"/>
    <w:next w:val="af"/>
    <w:rsid w:val="00F1432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a1"/>
    <w:next w:val="af"/>
    <w:rsid w:val="0062206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rsid w:val="00D71861"/>
    <w:pPr>
      <w:widowControl w:val="0"/>
      <w:autoSpaceDE w:val="0"/>
      <w:autoSpaceDN w:val="0"/>
    </w:pPr>
    <w:rPr>
      <w:rFonts w:ascii="Courier New" w:eastAsiaTheme="minorEastAsia" w:hAnsi="Courier New" w:cs="Courier New"/>
      <w:szCs w:val="22"/>
    </w:rPr>
  </w:style>
  <w:style w:type="character" w:styleId="af4">
    <w:name w:val="Unresolved Mention"/>
    <w:basedOn w:val="a0"/>
    <w:uiPriority w:val="99"/>
    <w:semiHidden/>
    <w:unhideWhenUsed/>
    <w:rsid w:val="00334C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ishkin.ls\AppData\Local\Temp\bdttmp\7843f53a-337c-49b7-a346-fbc50f8ef803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AB14D4-0C4C-4ACA-B3E8-A3B31785B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7843f53a-337c-49b7-a346-fbc50f8ef803.dot</Template>
  <TotalTime>69</TotalTime>
  <Pages>2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Комитет</Company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Шишкин Леонид Сергеевич</dc:creator>
  <cp:lastModifiedBy>Daniil Antonov</cp:lastModifiedBy>
  <cp:revision>18</cp:revision>
  <cp:lastPrinted>2023-03-27T06:55:00Z</cp:lastPrinted>
  <dcterms:created xsi:type="dcterms:W3CDTF">2023-03-27T13:52:00Z</dcterms:created>
  <dcterms:modified xsi:type="dcterms:W3CDTF">2025-09-11T20:53:00Z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ossProviderVariable">
    <vt:lpwstr>de2f83a8-1d3a-4d71-979f-095fb960f443</vt:lpwstr>
  </property>
</Properties>
</file>