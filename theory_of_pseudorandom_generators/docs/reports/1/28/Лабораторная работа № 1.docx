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F713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CEA5A4" wp14:editId="22B566BC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DE5C4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7FA46C10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61D2962D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EA5A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363DE5C4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7FA46C10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61D2962D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331231" wp14:editId="564D97C0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C3B2A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6C566F88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4B0193DD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16926F03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331231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0B5C3B2A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6C566F88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4B0193DD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16926F03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C52FE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2FF8B1DE" w14:textId="77777777" w:rsidR="00462973" w:rsidRDefault="00462973" w:rsidP="003A2D0F">
      <w:pPr>
        <w:jc w:val="left"/>
      </w:pPr>
    </w:p>
    <w:p w14:paraId="72CC5216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C37232" wp14:editId="5A00D303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B8DD3" w14:textId="697A48B1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437F2B">
                              <w:t>1</w:t>
                            </w:r>
                          </w:p>
                          <w:p w14:paraId="43EC8236" w14:textId="02E1EC67" w:rsidR="0089190C" w:rsidRPr="000A274A" w:rsidRDefault="0089190C" w:rsidP="00324A41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3D14A7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634C320C" w14:textId="2BA156E8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437F2B" w:rsidRPr="00437F2B">
                              <w:t>Линейный конгруэнтный генератор псевдослучайных чисел</w:t>
                            </w:r>
                            <w:r w:rsidRPr="000A274A">
                              <w:t>»</w:t>
                            </w:r>
                          </w:p>
                          <w:p w14:paraId="7D28EDCB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C37232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0A2B8DD3" w14:textId="697A48B1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437F2B">
                        <w:t>1</w:t>
                      </w:r>
                    </w:p>
                    <w:p w14:paraId="43EC8236" w14:textId="02E1EC67" w:rsidR="0089190C" w:rsidRPr="000A274A" w:rsidRDefault="0089190C" w:rsidP="00324A41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3D14A7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634C320C" w14:textId="2BA156E8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437F2B" w:rsidRPr="00437F2B">
                        <w:t>Линейный конгруэнтный генератор псевдослучайных чисел</w:t>
                      </w:r>
                      <w:r w:rsidRPr="000A274A">
                        <w:t>»</w:t>
                      </w:r>
                    </w:p>
                    <w:p w14:paraId="7D28EDCB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ABF4D3" wp14:editId="1BDC4195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80ECE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3F6CC48F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4ABD85FA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63C9B477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4C1D219B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ABF4D3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38480ECE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3F6CC48F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4ABD85FA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63C9B477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4C1D219B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75F7ED" w14:textId="77777777" w:rsidR="008D640C" w:rsidRPr="008D640C" w:rsidRDefault="008D640C" w:rsidP="008D640C"/>
    <w:p w14:paraId="7FB50228" w14:textId="77777777" w:rsidR="008D640C" w:rsidRPr="008D640C" w:rsidRDefault="008D640C" w:rsidP="008D640C"/>
    <w:p w14:paraId="5E20A82C" w14:textId="77777777" w:rsidR="008D640C" w:rsidRPr="008D640C" w:rsidRDefault="008D640C" w:rsidP="008D640C"/>
    <w:p w14:paraId="25E092B4" w14:textId="77777777" w:rsidR="008D640C" w:rsidRPr="008D640C" w:rsidRDefault="008D640C" w:rsidP="008D640C"/>
    <w:p w14:paraId="3368BA64" w14:textId="77777777" w:rsidR="008D640C" w:rsidRPr="008D640C" w:rsidRDefault="008D640C" w:rsidP="008D640C"/>
    <w:p w14:paraId="53C34E3E" w14:textId="77777777" w:rsidR="008D640C" w:rsidRPr="008D640C" w:rsidRDefault="008D640C" w:rsidP="008D640C"/>
    <w:p w14:paraId="069D780B" w14:textId="77777777" w:rsidR="008D640C" w:rsidRPr="008D640C" w:rsidRDefault="008D640C" w:rsidP="008D640C"/>
    <w:p w14:paraId="6212F777" w14:textId="77777777" w:rsidR="008D640C" w:rsidRPr="008D640C" w:rsidRDefault="008D640C" w:rsidP="008D640C"/>
    <w:p w14:paraId="0CAC7649" w14:textId="77777777" w:rsidR="008D640C" w:rsidRPr="008D640C" w:rsidRDefault="008D640C" w:rsidP="008D640C"/>
    <w:p w14:paraId="4F429121" w14:textId="77777777" w:rsidR="008D640C" w:rsidRPr="008D640C" w:rsidRDefault="008D640C" w:rsidP="008D640C"/>
    <w:p w14:paraId="47C68B2F" w14:textId="77777777" w:rsidR="008D640C" w:rsidRPr="008D640C" w:rsidRDefault="008D640C" w:rsidP="008D640C"/>
    <w:p w14:paraId="26D66F01" w14:textId="77777777" w:rsidR="008D640C" w:rsidRPr="008D640C" w:rsidRDefault="008D640C" w:rsidP="008D640C"/>
    <w:p w14:paraId="0B6D468B" w14:textId="77777777" w:rsidR="008D640C" w:rsidRPr="008D640C" w:rsidRDefault="008D640C" w:rsidP="008D640C"/>
    <w:p w14:paraId="7A37F96A" w14:textId="77777777" w:rsidR="008D640C" w:rsidRPr="008D640C" w:rsidRDefault="008D640C" w:rsidP="008D640C"/>
    <w:p w14:paraId="50685D2E" w14:textId="77777777" w:rsidR="008D640C" w:rsidRPr="008D640C" w:rsidRDefault="008D640C" w:rsidP="008D640C"/>
    <w:p w14:paraId="4ECB8959" w14:textId="77777777" w:rsidR="008D640C" w:rsidRPr="008D640C" w:rsidRDefault="008D640C" w:rsidP="008D640C"/>
    <w:p w14:paraId="7160FACA" w14:textId="77777777" w:rsidR="008D640C" w:rsidRPr="008D640C" w:rsidRDefault="008D640C" w:rsidP="008D640C"/>
    <w:p w14:paraId="308200F5" w14:textId="77777777" w:rsidR="008D640C" w:rsidRPr="008D640C" w:rsidRDefault="008D640C" w:rsidP="008D640C"/>
    <w:p w14:paraId="066B8E4D" w14:textId="77777777" w:rsidR="008D640C" w:rsidRPr="008D640C" w:rsidRDefault="008D640C" w:rsidP="008D640C"/>
    <w:p w14:paraId="673EC489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6E06AE2F" w14:textId="53BA872C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807E64">
        <w:t>1</w:t>
      </w:r>
    </w:p>
    <w:p w14:paraId="115528EE" w14:textId="238E8A09" w:rsidR="00394E6F" w:rsidRDefault="008D640C" w:rsidP="00394E6F">
      <w:pPr>
        <w:ind w:firstLine="0"/>
        <w:jc w:val="center"/>
      </w:pPr>
      <w:r w:rsidRPr="008D640C">
        <w:t>«</w:t>
      </w:r>
      <w:r w:rsidR="00807E64" w:rsidRPr="00807E64">
        <w:t>Линейный конгруэнтный генератор псевдослучайных чисел</w:t>
      </w:r>
      <w:r w:rsidRPr="008D640C">
        <w:t>»</w:t>
      </w:r>
    </w:p>
    <w:p w14:paraId="0B0FDCA6" w14:textId="4CC59A3A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807E64">
        <w:t>28</w:t>
      </w:r>
    </w:p>
    <w:p w14:paraId="7A9089E4" w14:textId="1BD72326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7BA22F83" w14:textId="5EB0093B" w:rsidR="00437F2B" w:rsidRPr="008D640C" w:rsidRDefault="00437F2B" w:rsidP="008D640C">
      <w:r w:rsidRPr="00437F2B">
        <w:t>Сформировать не менее 200 чисел</w:t>
      </w:r>
      <w:r>
        <w:t xml:space="preserve">. </w:t>
      </w:r>
      <w:r w:rsidRPr="00437F2B">
        <w:t>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5DCE15AF" w14:textId="77777777" w:rsidR="008D640C" w:rsidRPr="008D640C" w:rsidRDefault="008D640C" w:rsidP="002B1004">
      <w:pPr>
        <w:pStyle w:val="2"/>
      </w:pPr>
      <w:r w:rsidRPr="008D640C">
        <w:t>Входные данные.</w:t>
      </w:r>
    </w:p>
    <w:p w14:paraId="6F0CC127" w14:textId="77777777" w:rsidR="001207CC" w:rsidRDefault="00437F2B" w:rsidP="00437F2B">
      <w:pPr>
        <w:pStyle w:val="2"/>
        <w:jc w:val="center"/>
      </w:pPr>
      <w:r w:rsidRPr="00437F2B">
        <w:rPr>
          <w:rFonts w:eastAsiaTheme="minorHAnsi" w:cstheme="minorBidi"/>
          <w:noProof/>
          <w:szCs w:val="22"/>
        </w:rPr>
        <w:drawing>
          <wp:inline distT="0" distB="0" distL="0" distR="0" wp14:anchorId="0F07360B" wp14:editId="4AE7BF0D">
            <wp:extent cx="5040000" cy="1863733"/>
            <wp:effectExtent l="152400" t="152400" r="370205" b="365125"/>
            <wp:docPr id="207789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3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3C2EFF" w14:textId="4AE93115" w:rsidR="008D640C" w:rsidRPr="008D640C" w:rsidRDefault="008D640C" w:rsidP="001207CC">
      <w:pPr>
        <w:pStyle w:val="2"/>
      </w:pPr>
      <w:r w:rsidRPr="008D640C">
        <w:t>Результат.</w:t>
      </w:r>
    </w:p>
    <w:p w14:paraId="1C8351D0" w14:textId="17B83954" w:rsidR="004A2658" w:rsidRDefault="004A2658" w:rsidP="004A2658">
      <w:pPr>
        <w:pStyle w:val="2"/>
        <w:jc w:val="center"/>
      </w:pPr>
      <w:r w:rsidRPr="004A2658">
        <w:rPr>
          <w:noProof/>
        </w:rPr>
        <w:drawing>
          <wp:inline distT="0" distB="0" distL="0" distR="0" wp14:anchorId="117C1672" wp14:editId="4AAA9A29">
            <wp:extent cx="5040000" cy="2441873"/>
            <wp:effectExtent l="152400" t="152400" r="370205" b="358775"/>
            <wp:docPr id="19841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18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55D011" w14:textId="4DDC6E61" w:rsidR="008D640C" w:rsidRPr="00807E64" w:rsidRDefault="008D640C" w:rsidP="002B1004">
      <w:pPr>
        <w:pStyle w:val="2"/>
        <w:rPr>
          <w:lang w:val="en-US"/>
        </w:rPr>
      </w:pPr>
      <w:r w:rsidRPr="008D640C">
        <w:t>Листинг</w:t>
      </w:r>
      <w:r w:rsidRPr="00807E64">
        <w:rPr>
          <w:lang w:val="en-US"/>
        </w:rPr>
        <w:t xml:space="preserve"> </w:t>
      </w:r>
      <w:r w:rsidRPr="008D640C">
        <w:t>программы</w:t>
      </w:r>
      <w:r w:rsidRPr="00807E64">
        <w:rPr>
          <w:lang w:val="en-US"/>
        </w:rPr>
        <w:t>.</w:t>
      </w:r>
    </w:p>
    <w:p w14:paraId="6AD9C05E" w14:textId="77777777" w:rsidR="00DB3EBD" w:rsidRPr="00DB3EBD" w:rsidRDefault="00DB3EBD" w:rsidP="00DB3E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generator;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dstu.csae.index.Index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dstu.csae.mathutils.MathUtils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lombok.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Getter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java.math.BigInteger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java.util.function.UnaryOperator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LinearCongruentGenerator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Periodic{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@Getter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int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UnaryOperator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generator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x -&gt; x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.multiply(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.add(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.mod(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LinearCongruentGenerator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LinearCongruentGenerator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a,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b,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x0,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m)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setM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setA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setB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setX0(x0);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setA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a)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&lt;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a &gt;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IllegalArgumentException(ExceptionConstants.</w:t>
      </w:r>
      <w:r w:rsidRPr="00DB3E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WRONG_A_PARAMETER_VALUE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</w:t>
      </w:r>
      <w:proofErr w:type="spellEnd"/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a;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setB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b)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(b &lt;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b &gt;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IllegalArgumentException(ExceptionConstants.</w:t>
      </w:r>
      <w:r w:rsidRPr="00DB3E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WRONG_B_PARAMETER_VALUE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proofErr w:type="spellEnd"/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b;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x0)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(x0 &lt;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x0 &gt;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IllegalArgumentException(ExceptionConstants.</w:t>
      </w:r>
      <w:r w:rsidRPr="00DB3E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WRONG_X_PARAMETER_VALUE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x0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(x0);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setM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m)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 &lt;=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ExceptionConstants.</w:t>
      </w:r>
      <w:r w:rsidRPr="00DB3E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WRONG_MODULO_VALUE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proofErr w:type="spellEnd"/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m;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getRandomSequence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count){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current =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sequence =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&lt;&gt;(){{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}};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count;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++){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current = generate(current);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sequence.add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(current);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generate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seed) 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generator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.apply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(seed);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boolean</w:t>
      </w:r>
      <w:proofErr w:type="spellEnd"/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isMaximizedPeriod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gcd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(BigInteger.</w:t>
      </w:r>
      <w:r w:rsidRPr="00DB3EB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ONE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MathUtils.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getMultipliersList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).stream()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anyMatch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 -&gt; 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% x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MathUtils.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getMultipliersList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).stream()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allMatch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 -&gt; (x -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%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long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getPeriod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isMaximizedPeriod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turtle = generate(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hare = generate(generate(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generate(generate(hare));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turtle =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hare = generate(turtle);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period 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period ++;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period;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int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getStartPeriodIndex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turtle = generate(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hare = generate(generate(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generate(generate(hare));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turtle =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 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turtle.compareTo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(hare) != </w:t>
      </w:r>
      <w:r w:rsidRPr="00DB3EB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turtle = generate(turtle);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hare = generate(hare);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start++;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DB3EB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DB3EB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toString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&lt;String&gt; out =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 {{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"a =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"b =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"X0 =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x0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.intValue());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 =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Общий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add(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"x"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"n+1"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"≡"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"*x"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toSubscript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"n"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+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"(mod "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m 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B3EB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")"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}};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B3EB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DB3EB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lineSeparator</w:t>
      </w:r>
      <w:proofErr w:type="spellEnd"/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out);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B3EB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663617E" w14:textId="77777777" w:rsidR="008D640C" w:rsidRPr="008D640C" w:rsidRDefault="008D640C" w:rsidP="002B1004">
      <w:pPr>
        <w:pStyle w:val="2"/>
      </w:pPr>
      <w:r w:rsidRPr="008D640C">
        <w:t>Вывод по работе.</w:t>
      </w:r>
    </w:p>
    <w:p w14:paraId="0DA01191" w14:textId="49B5DE43" w:rsidR="008D640C" w:rsidRDefault="00DB3EBD" w:rsidP="008D640C">
      <w:r>
        <w:t xml:space="preserve">В лабораторной работе были закреплены </w:t>
      </w:r>
      <w:r w:rsidR="00944B41">
        <w:t xml:space="preserve">знания о линейных конгруэнтных генераторах, а также приобретены навыки по генерации чисел при помощи линейного конгруэнтного генератора. </w:t>
      </w:r>
      <w:r w:rsidR="009C54F0">
        <w:t xml:space="preserve">Также, при </w:t>
      </w:r>
      <w:r w:rsidR="0034725D">
        <w:t>входных данных:</w:t>
      </w:r>
    </w:p>
    <w:p w14:paraId="1FA2F03D" w14:textId="31D43BEA" w:rsidR="0034725D" w:rsidRPr="003F0F63" w:rsidRDefault="0034725D" w:rsidP="008D640C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=105</m:t>
        </m:r>
      </m:oMath>
      <w:r w:rsidR="003F0F63">
        <w:rPr>
          <w:rFonts w:eastAsiaTheme="minorEastAsia"/>
        </w:rPr>
        <w:t xml:space="preserve"> </w:t>
      </w:r>
    </w:p>
    <w:p w14:paraId="70199539" w14:textId="2C28BC80" w:rsidR="0034725D" w:rsidRPr="003F0F63" w:rsidRDefault="0034725D" w:rsidP="008D640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=1073</m:t>
        </m:r>
      </m:oMath>
      <w:r w:rsidR="003F0F63">
        <w:rPr>
          <w:rFonts w:eastAsiaTheme="minorEastAsia"/>
        </w:rPr>
        <w:t xml:space="preserve"> </w:t>
      </w:r>
    </w:p>
    <w:p w14:paraId="79B22A14" w14:textId="2557962B" w:rsidR="0034725D" w:rsidRPr="003F0F63" w:rsidRDefault="00926B1E" w:rsidP="008D640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3F0F63">
        <w:rPr>
          <w:rFonts w:eastAsiaTheme="minorEastAsia"/>
        </w:rPr>
        <w:t xml:space="preserve"> </w:t>
      </w:r>
    </w:p>
    <w:p w14:paraId="603711FD" w14:textId="0028022E" w:rsidR="0034725D" w:rsidRPr="00807E64" w:rsidRDefault="0034725D" w:rsidP="0034725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=6075</m:t>
        </m:r>
      </m:oMath>
      <w:r w:rsidRPr="00807E64">
        <w:rPr>
          <w:rFonts w:eastAsiaTheme="minorEastAsia"/>
        </w:rPr>
        <w:t>,</w:t>
      </w:r>
    </w:p>
    <w:p w14:paraId="0171E3EF" w14:textId="557284A5" w:rsidR="0034725D" w:rsidRPr="0034725D" w:rsidRDefault="0034725D" w:rsidP="0034725D">
      <w:pPr>
        <w:rPr>
          <w:rFonts w:eastAsiaTheme="minorEastAsia"/>
        </w:rPr>
      </w:pPr>
      <w:r>
        <w:rPr>
          <w:rFonts w:eastAsiaTheme="minorEastAsia"/>
        </w:rPr>
        <w:t>Удалось выявить начало и длину периода генерируемой последовательности, он</w:t>
      </w:r>
      <w:r w:rsidR="003F0F63">
        <w:rPr>
          <w:rFonts w:eastAsiaTheme="minorEastAsia"/>
        </w:rPr>
        <w:t xml:space="preserve"> равен 5.</w:t>
      </w:r>
    </w:p>
    <w:sectPr w:rsidR="0034725D" w:rsidRPr="0034725D" w:rsidSect="00267E0F">
      <w:headerReference w:type="firs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BD58" w14:textId="77777777" w:rsidR="00926B1E" w:rsidRDefault="00926B1E" w:rsidP="003A2D0F">
      <w:r>
        <w:separator/>
      </w:r>
    </w:p>
  </w:endnote>
  <w:endnote w:type="continuationSeparator" w:id="0">
    <w:p w14:paraId="681DF92A" w14:textId="77777777" w:rsidR="00926B1E" w:rsidRDefault="00926B1E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3ECD1702" w14:textId="77777777" w:rsidR="00556236" w:rsidRDefault="00556236" w:rsidP="00556236">
        <w:pPr>
          <w:pStyle w:val="a5"/>
          <w:ind w:firstLine="0"/>
          <w:jc w:val="center"/>
        </w:pPr>
        <w:proofErr w:type="spellStart"/>
        <w:r>
          <w:t>Ростов</w:t>
        </w:r>
        <w:proofErr w:type="spellEnd"/>
        <w:r>
          <w:t>-на-дону</w:t>
        </w:r>
      </w:p>
      <w:p w14:paraId="5CF87520" w14:textId="77777777" w:rsidR="00267E0F" w:rsidRDefault="00556236" w:rsidP="00556236">
        <w:pPr>
          <w:pStyle w:val="a5"/>
          <w:ind w:firstLine="0"/>
          <w:jc w:val="center"/>
        </w:pPr>
        <w:r>
          <w:t>2024</w:t>
        </w:r>
      </w:p>
    </w:sdtContent>
  </w:sdt>
  <w:p w14:paraId="42B23ED1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2319" w14:textId="77777777" w:rsidR="00926B1E" w:rsidRDefault="00926B1E" w:rsidP="003A2D0F">
      <w:r>
        <w:separator/>
      </w:r>
    </w:p>
  </w:footnote>
  <w:footnote w:type="continuationSeparator" w:id="0">
    <w:p w14:paraId="6005E582" w14:textId="77777777" w:rsidR="00926B1E" w:rsidRDefault="00926B1E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4CD" w14:textId="77777777" w:rsidR="003A2D0F" w:rsidRDefault="003A2D0F" w:rsidP="003A2D0F">
    <w:pPr>
      <w:pStyle w:val="a3"/>
      <w:jc w:val="center"/>
      <w:rPr>
        <w:noProof/>
      </w:rPr>
    </w:pPr>
  </w:p>
  <w:p w14:paraId="25FD8DFE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ABC5D3" wp14:editId="5DD101C6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B"/>
    <w:rsid w:val="000A274A"/>
    <w:rsid w:val="000B4F43"/>
    <w:rsid w:val="001207CC"/>
    <w:rsid w:val="0015433F"/>
    <w:rsid w:val="002107B7"/>
    <w:rsid w:val="00231384"/>
    <w:rsid w:val="00247C2C"/>
    <w:rsid w:val="00267E0F"/>
    <w:rsid w:val="002B1004"/>
    <w:rsid w:val="00324A41"/>
    <w:rsid w:val="0034725D"/>
    <w:rsid w:val="00394E6F"/>
    <w:rsid w:val="003A2D0F"/>
    <w:rsid w:val="003D14A7"/>
    <w:rsid w:val="003D517A"/>
    <w:rsid w:val="003F0F63"/>
    <w:rsid w:val="00406E4A"/>
    <w:rsid w:val="00437F2B"/>
    <w:rsid w:val="00462973"/>
    <w:rsid w:val="00493914"/>
    <w:rsid w:val="004A2658"/>
    <w:rsid w:val="004E57AA"/>
    <w:rsid w:val="00556236"/>
    <w:rsid w:val="005C7899"/>
    <w:rsid w:val="005D4C4E"/>
    <w:rsid w:val="00807E64"/>
    <w:rsid w:val="0089190C"/>
    <w:rsid w:val="00893BE7"/>
    <w:rsid w:val="008D640C"/>
    <w:rsid w:val="00926B1E"/>
    <w:rsid w:val="00944B41"/>
    <w:rsid w:val="009936C9"/>
    <w:rsid w:val="009C54F0"/>
    <w:rsid w:val="009F67FA"/>
    <w:rsid w:val="00B12C1B"/>
    <w:rsid w:val="00B16188"/>
    <w:rsid w:val="00C676DB"/>
    <w:rsid w:val="00CA719F"/>
    <w:rsid w:val="00DB3EBD"/>
    <w:rsid w:val="00E83B81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053FB"/>
  <w15:chartTrackingRefBased/>
  <w15:docId w15:val="{B847EE67-CE8A-447B-8C18-1960748C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3472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6</TotalTime>
  <Pages>5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2025-05-04T20:43:00Z</dcterms:created>
  <dcterms:modified xsi:type="dcterms:W3CDTF">2025-05-05T11:12:00Z</dcterms:modified>
</cp:coreProperties>
</file>