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ECA7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610501" wp14:editId="4D09C450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50A2B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3CB3D8EE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5A95FCF9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1050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3C950A2B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3CB3D8EE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5A95FCF9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BD1FCF" wp14:editId="147A0D83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93759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755D22ED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1111D6E3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746D6E72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BD1FCF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4FC93759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755D22ED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1111D6E3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746D6E72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C4B670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4E978C3A" w14:textId="77777777" w:rsidR="00462973" w:rsidRDefault="00462973" w:rsidP="003A2D0F">
      <w:pPr>
        <w:jc w:val="left"/>
      </w:pPr>
    </w:p>
    <w:p w14:paraId="26EB66FC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650EBE" wp14:editId="24F352B0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6B72E" w14:textId="17F4AC04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2E7A5E">
                              <w:t>2</w:t>
                            </w:r>
                          </w:p>
                          <w:p w14:paraId="584E3CC5" w14:textId="64836454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516B03">
                              <w:t>Теория псевдослучайных генераторов</w:t>
                            </w:r>
                            <w:r w:rsidRPr="000A274A">
                              <w:t>»</w:t>
                            </w:r>
                          </w:p>
                          <w:p w14:paraId="4C7E4255" w14:textId="0941CE72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2E7A5E" w:rsidRPr="002E7A5E">
                              <w:t>Полиномиальный конгруэнтный генератор псевдослучайных чисел</w:t>
                            </w:r>
                            <w:r w:rsidRPr="000A274A">
                              <w:t>»</w:t>
                            </w:r>
                          </w:p>
                          <w:p w14:paraId="22C39EE2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650EB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3026B72E" w14:textId="17F4AC04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2E7A5E">
                        <w:t>2</w:t>
                      </w:r>
                    </w:p>
                    <w:p w14:paraId="584E3CC5" w14:textId="64836454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516B03">
                        <w:t>Теория псевдослучайных генераторов</w:t>
                      </w:r>
                      <w:r w:rsidRPr="000A274A">
                        <w:t>»</w:t>
                      </w:r>
                    </w:p>
                    <w:p w14:paraId="4C7E4255" w14:textId="0941CE72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2E7A5E" w:rsidRPr="002E7A5E">
                        <w:t>Полиномиальный конгруэнтный генератор псевдослучайных чисел</w:t>
                      </w:r>
                      <w:r w:rsidRPr="000A274A">
                        <w:t>»</w:t>
                      </w:r>
                    </w:p>
                    <w:p w14:paraId="22C39EE2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B7DE3D" wp14:editId="19D59BC2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D32AD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240E0585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48F67DBB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3342548A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12B1F14D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B7DE3D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7E7D32AD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240E0585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48F67DBB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3342548A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12B1F14D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DAAA30" w14:textId="77777777" w:rsidR="008D640C" w:rsidRPr="008D640C" w:rsidRDefault="008D640C" w:rsidP="008D640C"/>
    <w:p w14:paraId="72BFC8B4" w14:textId="77777777" w:rsidR="008D640C" w:rsidRPr="008D640C" w:rsidRDefault="008D640C" w:rsidP="008D640C"/>
    <w:p w14:paraId="4283965B" w14:textId="77777777" w:rsidR="008D640C" w:rsidRPr="008D640C" w:rsidRDefault="008D640C" w:rsidP="008D640C"/>
    <w:p w14:paraId="4D2BE95D" w14:textId="77777777" w:rsidR="008D640C" w:rsidRPr="008D640C" w:rsidRDefault="008D640C" w:rsidP="008D640C"/>
    <w:p w14:paraId="28A4797E" w14:textId="77777777" w:rsidR="008D640C" w:rsidRPr="008D640C" w:rsidRDefault="008D640C" w:rsidP="008D640C"/>
    <w:p w14:paraId="48D58F0B" w14:textId="77777777" w:rsidR="008D640C" w:rsidRPr="008D640C" w:rsidRDefault="008D640C" w:rsidP="008D640C"/>
    <w:p w14:paraId="43DD82A5" w14:textId="77777777" w:rsidR="008D640C" w:rsidRPr="008D640C" w:rsidRDefault="008D640C" w:rsidP="008D640C"/>
    <w:p w14:paraId="23E9D221" w14:textId="77777777" w:rsidR="008D640C" w:rsidRPr="008D640C" w:rsidRDefault="008D640C" w:rsidP="008D640C"/>
    <w:p w14:paraId="5C2EFBD3" w14:textId="77777777" w:rsidR="008D640C" w:rsidRPr="008D640C" w:rsidRDefault="008D640C" w:rsidP="008D640C"/>
    <w:p w14:paraId="117FC491" w14:textId="77777777" w:rsidR="008D640C" w:rsidRPr="008D640C" w:rsidRDefault="008D640C" w:rsidP="008D640C"/>
    <w:p w14:paraId="6DA4AC44" w14:textId="77777777" w:rsidR="008D640C" w:rsidRPr="008D640C" w:rsidRDefault="008D640C" w:rsidP="008D640C"/>
    <w:p w14:paraId="61719261" w14:textId="77777777" w:rsidR="008D640C" w:rsidRPr="008D640C" w:rsidRDefault="008D640C" w:rsidP="008D640C"/>
    <w:p w14:paraId="5D097FCF" w14:textId="77777777" w:rsidR="008D640C" w:rsidRPr="008D640C" w:rsidRDefault="008D640C" w:rsidP="008D640C"/>
    <w:p w14:paraId="5079099B" w14:textId="77777777" w:rsidR="008D640C" w:rsidRPr="008D640C" w:rsidRDefault="008D640C" w:rsidP="008D640C"/>
    <w:p w14:paraId="4E725E3E" w14:textId="77777777" w:rsidR="008D640C" w:rsidRPr="008D640C" w:rsidRDefault="008D640C" w:rsidP="008D640C"/>
    <w:p w14:paraId="14964FAF" w14:textId="77777777" w:rsidR="008D640C" w:rsidRPr="008D640C" w:rsidRDefault="008D640C" w:rsidP="008D640C"/>
    <w:p w14:paraId="657BBA46" w14:textId="77777777" w:rsidR="008D640C" w:rsidRPr="008D640C" w:rsidRDefault="008D640C" w:rsidP="008D640C"/>
    <w:p w14:paraId="56A5F721" w14:textId="77777777" w:rsidR="008D640C" w:rsidRPr="008D640C" w:rsidRDefault="008D640C" w:rsidP="008D640C"/>
    <w:p w14:paraId="380695D0" w14:textId="77777777" w:rsidR="008D640C" w:rsidRPr="008D640C" w:rsidRDefault="008D640C" w:rsidP="008D640C"/>
    <w:p w14:paraId="6FAE2AD2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07ADA777" w14:textId="2E529F13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2E7A5E">
        <w:t>2</w:t>
      </w:r>
    </w:p>
    <w:p w14:paraId="2BFE265F" w14:textId="28DA5C4F" w:rsidR="00394E6F" w:rsidRDefault="008D640C" w:rsidP="00394E6F">
      <w:pPr>
        <w:ind w:firstLine="0"/>
        <w:jc w:val="center"/>
      </w:pPr>
      <w:r w:rsidRPr="008D640C">
        <w:t>«</w:t>
      </w:r>
      <w:r w:rsidR="002E7A5E" w:rsidRPr="002E7A5E">
        <w:t>Полиномиальный конгруэнтный генератор псевдослучайных чисел</w:t>
      </w:r>
      <w:r w:rsidRPr="008D640C">
        <w:t>»</w:t>
      </w:r>
    </w:p>
    <w:p w14:paraId="5012CF72" w14:textId="23697E98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2E7A5E">
        <w:t>28</w:t>
      </w:r>
    </w:p>
    <w:p w14:paraId="7CAD2672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6EE3A89B" w14:textId="025AAEE5" w:rsidR="002E7A5E" w:rsidRPr="008D640C" w:rsidRDefault="002E7A5E" w:rsidP="008D640C">
      <w:r w:rsidRPr="002E7A5E">
        <w:t>Сформировать не менее 200 чисел</w:t>
      </w:r>
      <w:r>
        <w:t>, используя формулу и начальные значения</w:t>
      </w:r>
      <w:r w:rsidRPr="002E7A5E">
        <w:t xml:space="preserve"> из лекций.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62D15D5B" w14:textId="77777777" w:rsidR="008D640C" w:rsidRPr="008D640C" w:rsidRDefault="008D640C" w:rsidP="002B1004">
      <w:pPr>
        <w:pStyle w:val="2"/>
      </w:pPr>
      <w:r w:rsidRPr="008D640C">
        <w:t>Входные данные.</w:t>
      </w:r>
    </w:p>
    <w:p w14:paraId="7262A2E6" w14:textId="77777777" w:rsidR="006E2036" w:rsidRDefault="00536770" w:rsidP="00536770">
      <w:pPr>
        <w:pStyle w:val="2"/>
        <w:jc w:val="center"/>
      </w:pPr>
      <w:r w:rsidRPr="00536770">
        <w:rPr>
          <w:rFonts w:eastAsiaTheme="minorHAnsi" w:cstheme="minorBidi"/>
          <w:noProof/>
          <w:szCs w:val="22"/>
        </w:rPr>
        <w:drawing>
          <wp:inline distT="0" distB="0" distL="0" distR="0" wp14:anchorId="1D9F55FF" wp14:editId="57D85902">
            <wp:extent cx="5040000" cy="1795955"/>
            <wp:effectExtent l="152400" t="152400" r="370205" b="356870"/>
            <wp:docPr id="115656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65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5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ADBBC2" w14:textId="37D7F1C3" w:rsidR="008D640C" w:rsidRDefault="008D640C" w:rsidP="006E2036">
      <w:pPr>
        <w:pStyle w:val="2"/>
      </w:pPr>
      <w:r w:rsidRPr="008D640C">
        <w:t>Результат.</w:t>
      </w:r>
    </w:p>
    <w:p w14:paraId="0C553C3E" w14:textId="65F8C814" w:rsidR="008F7A8A" w:rsidRPr="008F7A8A" w:rsidRDefault="008F7A8A" w:rsidP="008F7A8A">
      <w:pPr>
        <w:jc w:val="center"/>
      </w:pPr>
      <w:r w:rsidRPr="008F7A8A">
        <w:rPr>
          <w:noProof/>
        </w:rPr>
        <w:drawing>
          <wp:inline distT="0" distB="0" distL="0" distR="0" wp14:anchorId="1420830E" wp14:editId="68C3EA11">
            <wp:extent cx="5040000" cy="2272688"/>
            <wp:effectExtent l="152400" t="152400" r="370205" b="356235"/>
            <wp:docPr id="12023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0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26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2A9B08" w14:textId="77777777" w:rsidR="008D640C" w:rsidRPr="00516B03" w:rsidRDefault="008D640C" w:rsidP="002B1004">
      <w:pPr>
        <w:pStyle w:val="2"/>
        <w:rPr>
          <w:lang w:val="en-US"/>
        </w:rPr>
      </w:pPr>
      <w:r w:rsidRPr="008D640C">
        <w:t>Листинг</w:t>
      </w:r>
      <w:r w:rsidRPr="00516B03">
        <w:rPr>
          <w:lang w:val="en-US"/>
        </w:rPr>
        <w:t xml:space="preserve"> </w:t>
      </w:r>
      <w:r w:rsidRPr="008D640C">
        <w:t>программы</w:t>
      </w:r>
      <w:r w:rsidRPr="00516B03">
        <w:rPr>
          <w:lang w:val="en-US"/>
        </w:rPr>
        <w:t>.</w:t>
      </w:r>
    </w:p>
    <w:p w14:paraId="062D0C07" w14:textId="77777777" w:rsidR="00E554DC" w:rsidRPr="00E554DC" w:rsidRDefault="00E554DC" w:rsidP="00E554D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generator;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dstu.csae.index.Index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dstu.csae.mathutils.MathUtils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lombok.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Getter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import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java.math.BigInteger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java.util.ArrayList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java.util.function.UnaryOperator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SquareCongruentGenerator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int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a2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int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a1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int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int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UnaryOperator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generator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x -&gt; x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.pow(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.multiply(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a2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.add(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x.multiply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a1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.add(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.mod(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SquareCongruentGenerator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a2,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a1,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b,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x0,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setMod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a2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a2;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a1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a1;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proofErr w:type="spellEnd"/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b;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x0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(x0);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void </w:t>
      </w:r>
      <w:proofErr w:type="spellStart"/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setMod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m)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 &lt;=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ExceptionConstants.</w:t>
      </w:r>
      <w:r w:rsidRPr="00E554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WRONG_MODULO_VALUE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proofErr w:type="spellEnd"/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m;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getRandomSequence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count){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sequence =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&lt;&gt;();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sequence.add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current =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count;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++){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current = generate(current);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sequence.add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(current);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sequence;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generate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seed){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generator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.apply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(seed);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long </w:t>
      </w:r>
      <w:proofErr w:type="spellStart"/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getPeriod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isMaximizedPeriod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turtle = generate(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hare = generate(generate(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turtle = generate(turtle);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generate(generate(hare));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turtle =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turtle = generate(turtle);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generate(hare);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hare = generate(turtle);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period 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generate(hare);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period ++;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period;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int </w:t>
      </w:r>
      <w:proofErr w:type="spellStart"/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getStartPeriodIndex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isMaximizedPeriod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turtle = generate(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hare = generate(generate(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turtle = generate(turtle);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generate(generate(hare));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turtle =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start 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turtle = generate(turtle);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generate(hare);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start++;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boolean</w:t>
      </w:r>
      <w:proofErr w:type="spellEnd"/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isMaximizedPeriod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gcd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compareTo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(BigInteger.</w:t>
      </w:r>
      <w:r w:rsidRPr="00E554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ONE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!=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MathUtils.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getMultipliersList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.stream()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.filter(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MathUtils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isPrime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allMatch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 -&gt; 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a1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% x ==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&amp;&amp;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a2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% x ==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m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&amp;&amp; 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a1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%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a2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m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&amp;&amp; (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a1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% </w:t>
      </w:r>
      <w:r w:rsidRPr="00E554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a2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E554D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E554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toString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&lt;String&gt; out =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&lt;&gt;(){{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"a"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toSubscript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"2"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"= 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a2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"a"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toSubscript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"1"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"= 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a1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"b= 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"m= 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"x"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toSubscript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"0"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"= 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Общий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"x"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toSubscript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"n+1"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"≡"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a2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"x"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toSuperscript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"2"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"+"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a1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"x"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toSuperscript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"1"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"+"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"(mod "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m 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554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")"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}};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String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lineSeparator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lineSeparator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54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String.</w:t>
      </w:r>
      <w:r w:rsidRPr="00E554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join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lineSeparator</w:t>
      </w:r>
      <w:proofErr w:type="spellEnd"/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out);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54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0567264" w14:textId="77777777" w:rsidR="00E554DC" w:rsidRPr="00E554DC" w:rsidRDefault="00E554DC" w:rsidP="00E554DC">
      <w:pPr>
        <w:rPr>
          <w:lang w:val="en-US"/>
        </w:rPr>
      </w:pPr>
    </w:p>
    <w:p w14:paraId="5EE0CEBE" w14:textId="77777777" w:rsidR="008D640C" w:rsidRPr="00516B03" w:rsidRDefault="008D640C" w:rsidP="002B1004">
      <w:pPr>
        <w:pStyle w:val="2"/>
        <w:rPr>
          <w:lang w:val="en-US"/>
        </w:rPr>
      </w:pPr>
      <w:r w:rsidRPr="008D640C">
        <w:t>Вывод</w:t>
      </w:r>
      <w:r w:rsidRPr="00516B03">
        <w:rPr>
          <w:lang w:val="en-US"/>
        </w:rPr>
        <w:t xml:space="preserve"> </w:t>
      </w:r>
      <w:r w:rsidRPr="008D640C">
        <w:t>по</w:t>
      </w:r>
      <w:r w:rsidRPr="00516B03">
        <w:rPr>
          <w:lang w:val="en-US"/>
        </w:rPr>
        <w:t xml:space="preserve"> </w:t>
      </w:r>
      <w:r w:rsidRPr="008D640C">
        <w:t>работе</w:t>
      </w:r>
      <w:r w:rsidRPr="00516B03">
        <w:rPr>
          <w:lang w:val="en-US"/>
        </w:rPr>
        <w:t>.</w:t>
      </w:r>
    </w:p>
    <w:p w14:paraId="71684662" w14:textId="6D2D03AC" w:rsidR="008D640C" w:rsidRPr="00516B03" w:rsidRDefault="00E554DC" w:rsidP="008D640C">
      <w:pPr>
        <w:rPr>
          <w:lang w:val="en-US"/>
        </w:rPr>
      </w:pPr>
      <w:r>
        <w:t>В</w:t>
      </w:r>
      <w:r w:rsidRPr="00516B03">
        <w:rPr>
          <w:lang w:val="en-US"/>
        </w:rPr>
        <w:t xml:space="preserve"> </w:t>
      </w:r>
      <w:r>
        <w:t>лабораторной</w:t>
      </w:r>
      <w:r w:rsidRPr="00516B03">
        <w:rPr>
          <w:lang w:val="en-US"/>
        </w:rPr>
        <w:t xml:space="preserve"> </w:t>
      </w:r>
      <w:r>
        <w:t>работе</w:t>
      </w:r>
      <w:r w:rsidRPr="00516B03">
        <w:rPr>
          <w:lang w:val="en-US"/>
        </w:rPr>
        <w:t xml:space="preserve"> </w:t>
      </w:r>
      <w:r>
        <w:t>были</w:t>
      </w:r>
      <w:r w:rsidRPr="00516B03">
        <w:rPr>
          <w:lang w:val="en-US"/>
        </w:rPr>
        <w:t xml:space="preserve"> </w:t>
      </w:r>
      <w:r>
        <w:t>получены</w:t>
      </w:r>
      <w:r w:rsidRPr="00516B03">
        <w:rPr>
          <w:lang w:val="en-US"/>
        </w:rPr>
        <w:t xml:space="preserve"> </w:t>
      </w:r>
      <w:r>
        <w:t>практические</w:t>
      </w:r>
      <w:r w:rsidRPr="00516B03">
        <w:rPr>
          <w:lang w:val="en-US"/>
        </w:rPr>
        <w:t xml:space="preserve"> </w:t>
      </w:r>
      <w:r>
        <w:t>умения</w:t>
      </w:r>
      <w:r w:rsidRPr="00516B03">
        <w:rPr>
          <w:lang w:val="en-US"/>
        </w:rPr>
        <w:t xml:space="preserve"> </w:t>
      </w:r>
      <w:r>
        <w:t>в</w:t>
      </w:r>
      <w:r w:rsidRPr="00516B03">
        <w:rPr>
          <w:lang w:val="en-US"/>
        </w:rPr>
        <w:t xml:space="preserve"> </w:t>
      </w:r>
      <w:r>
        <w:t>создании</w:t>
      </w:r>
      <w:r w:rsidRPr="00516B03">
        <w:rPr>
          <w:lang w:val="en-US"/>
        </w:rPr>
        <w:t xml:space="preserve"> </w:t>
      </w:r>
      <w:r>
        <w:t>полиномиального</w:t>
      </w:r>
      <w:r w:rsidRPr="00516B03">
        <w:rPr>
          <w:lang w:val="en-US"/>
        </w:rPr>
        <w:t xml:space="preserve"> </w:t>
      </w:r>
      <w:r>
        <w:t>конгруэнтного</w:t>
      </w:r>
      <w:r w:rsidRPr="00516B03">
        <w:rPr>
          <w:lang w:val="en-US"/>
        </w:rPr>
        <w:t xml:space="preserve"> </w:t>
      </w:r>
      <w:r>
        <w:t>генератора</w:t>
      </w:r>
      <w:r w:rsidR="00E44132" w:rsidRPr="00516B03">
        <w:rPr>
          <w:lang w:val="en-US"/>
        </w:rPr>
        <w:t xml:space="preserve"> </w:t>
      </w:r>
      <w:r w:rsidR="00E44132">
        <w:t>и</w:t>
      </w:r>
      <w:r w:rsidR="00E44132" w:rsidRPr="00516B03">
        <w:rPr>
          <w:lang w:val="en-US"/>
        </w:rPr>
        <w:t xml:space="preserve"> </w:t>
      </w:r>
      <w:r w:rsidR="00E44132">
        <w:t>генерации</w:t>
      </w:r>
      <w:r w:rsidR="00E44132" w:rsidRPr="00516B03">
        <w:rPr>
          <w:lang w:val="en-US"/>
        </w:rPr>
        <w:t xml:space="preserve"> </w:t>
      </w:r>
      <w:r w:rsidR="00E44132">
        <w:t>при</w:t>
      </w:r>
      <w:r w:rsidR="00E44132" w:rsidRPr="00516B03">
        <w:rPr>
          <w:lang w:val="en-US"/>
        </w:rPr>
        <w:t xml:space="preserve"> </w:t>
      </w:r>
      <w:r w:rsidR="00E44132">
        <w:t>его</w:t>
      </w:r>
      <w:r w:rsidR="00E44132" w:rsidRPr="00516B03">
        <w:rPr>
          <w:lang w:val="en-US"/>
        </w:rPr>
        <w:t xml:space="preserve"> </w:t>
      </w:r>
      <w:r w:rsidR="00E44132">
        <w:t>помощи</w:t>
      </w:r>
      <w:r w:rsidR="00E44132" w:rsidRPr="00516B03">
        <w:rPr>
          <w:lang w:val="en-US"/>
        </w:rPr>
        <w:t xml:space="preserve"> </w:t>
      </w:r>
      <w:r w:rsidR="00E44132">
        <w:t>последовательности</w:t>
      </w:r>
      <w:r w:rsidR="00E44132" w:rsidRPr="00516B03">
        <w:rPr>
          <w:lang w:val="en-US"/>
        </w:rPr>
        <w:t xml:space="preserve"> </w:t>
      </w:r>
      <w:r w:rsidR="00E44132">
        <w:t>чисел</w:t>
      </w:r>
      <w:r w:rsidR="00E44132" w:rsidRPr="00516B03">
        <w:rPr>
          <w:lang w:val="en-US"/>
        </w:rPr>
        <w:t xml:space="preserve">. </w:t>
      </w:r>
      <w:r w:rsidR="00E44132">
        <w:t>Также</w:t>
      </w:r>
      <w:r w:rsidR="00E44132" w:rsidRPr="00516B03">
        <w:rPr>
          <w:lang w:val="en-US"/>
        </w:rPr>
        <w:t xml:space="preserve">, </w:t>
      </w:r>
      <w:r w:rsidR="00E44132">
        <w:t>было</w:t>
      </w:r>
      <w:r w:rsidR="00E44132" w:rsidRPr="00516B03">
        <w:rPr>
          <w:lang w:val="en-US"/>
        </w:rPr>
        <w:t xml:space="preserve"> </w:t>
      </w:r>
      <w:r w:rsidR="00E44132">
        <w:t>установлено</w:t>
      </w:r>
      <w:r w:rsidR="00E44132" w:rsidRPr="00516B03">
        <w:rPr>
          <w:lang w:val="en-US"/>
        </w:rPr>
        <w:t xml:space="preserve">, </w:t>
      </w:r>
      <w:r w:rsidR="00E44132">
        <w:t>что</w:t>
      </w:r>
      <w:r w:rsidR="00E44132" w:rsidRPr="00516B03">
        <w:rPr>
          <w:lang w:val="en-US"/>
        </w:rPr>
        <w:t xml:space="preserve"> </w:t>
      </w:r>
      <w:r w:rsidR="00E44132">
        <w:t>при</w:t>
      </w:r>
      <w:r w:rsidR="00E44132" w:rsidRPr="00516B03">
        <w:rPr>
          <w:lang w:val="en-US"/>
        </w:rPr>
        <w:t xml:space="preserve"> </w:t>
      </w:r>
      <w:r w:rsidR="00E44132">
        <w:t>входных</w:t>
      </w:r>
      <w:r w:rsidR="00E44132" w:rsidRPr="00516B03">
        <w:rPr>
          <w:lang w:val="en-US"/>
        </w:rPr>
        <w:t xml:space="preserve"> </w:t>
      </w:r>
      <w:r w:rsidR="00E44132">
        <w:t>параметрах</w:t>
      </w:r>
      <w:r w:rsidR="00E44132" w:rsidRPr="00516B03">
        <w:rPr>
          <w:lang w:val="en-US"/>
        </w:rPr>
        <w:t>:</w:t>
      </w:r>
    </w:p>
    <w:p w14:paraId="68553019" w14:textId="316CAB99" w:rsidR="00E44132" w:rsidRDefault="00B77601" w:rsidP="00E44132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=106</m:t>
        </m:r>
      </m:oMath>
      <w:r w:rsidR="00E44132">
        <w:rPr>
          <w:rFonts w:eastAsiaTheme="minorEastAsia"/>
          <w:lang w:val="en-US"/>
        </w:rPr>
        <w:t xml:space="preserve"> </w:t>
      </w:r>
    </w:p>
    <w:p w14:paraId="6012DEA0" w14:textId="757C729F" w:rsidR="00E44132" w:rsidRDefault="00B77601" w:rsidP="00E1541A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=25</m:t>
        </m:r>
      </m:oMath>
      <w:r w:rsidR="00E1541A">
        <w:rPr>
          <w:rFonts w:eastAsiaTheme="minorEastAsia"/>
          <w:lang w:val="en-US"/>
        </w:rPr>
        <w:t xml:space="preserve"> </w:t>
      </w:r>
    </w:p>
    <w:p w14:paraId="1B4E23DB" w14:textId="78DB5D75" w:rsidR="00E1541A" w:rsidRDefault="001271B9" w:rsidP="00E1541A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=1075</m:t>
        </m:r>
      </m:oMath>
      <w:r>
        <w:rPr>
          <w:rFonts w:eastAsiaTheme="minorEastAsia"/>
          <w:lang w:val="en-US"/>
        </w:rPr>
        <w:t xml:space="preserve"> </w:t>
      </w:r>
    </w:p>
    <w:p w14:paraId="6D066929" w14:textId="5FDC2ADB" w:rsidR="007340FC" w:rsidRDefault="00B77601" w:rsidP="00E1541A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="007340FC">
        <w:rPr>
          <w:rFonts w:eastAsiaTheme="minorEastAsia"/>
          <w:lang w:val="en-US"/>
        </w:rPr>
        <w:t xml:space="preserve"> </w:t>
      </w:r>
    </w:p>
    <w:p w14:paraId="1532994A" w14:textId="73BDD768" w:rsidR="00A373D4" w:rsidRPr="00516B03" w:rsidRDefault="00A373D4" w:rsidP="00E1541A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=6075</m:t>
        </m:r>
      </m:oMath>
      <w:r w:rsidRPr="00516B03">
        <w:rPr>
          <w:rFonts w:eastAsiaTheme="minorEastAsia"/>
          <w:lang w:val="en-US"/>
        </w:rPr>
        <w:t>,</w:t>
      </w:r>
    </w:p>
    <w:p w14:paraId="21B28553" w14:textId="5EA5BE88" w:rsidR="00A373D4" w:rsidRPr="00516B03" w:rsidRDefault="00A373D4" w:rsidP="00E1541A">
      <w:pPr>
        <w:rPr>
          <w:lang w:val="en-US"/>
        </w:rPr>
      </w:pPr>
      <w:r>
        <w:rPr>
          <w:rFonts w:eastAsiaTheme="minorEastAsia"/>
        </w:rPr>
        <w:t>Последовательность</w:t>
      </w:r>
      <w:r w:rsidRPr="00516B03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имеет</w:t>
      </w:r>
      <w:r w:rsidRPr="00516B03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период</w:t>
      </w:r>
      <w:r w:rsidRPr="00516B03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длиной</w:t>
      </w:r>
      <w:r w:rsidRPr="00516B03">
        <w:rPr>
          <w:rFonts w:eastAsiaTheme="minorEastAsia"/>
          <w:lang w:val="en-US"/>
        </w:rPr>
        <w:t xml:space="preserve"> 4, </w:t>
      </w:r>
      <w:r>
        <w:rPr>
          <w:rFonts w:eastAsiaTheme="minorEastAsia"/>
        </w:rPr>
        <w:t>начиная</w:t>
      </w:r>
      <w:r w:rsidRPr="00516B03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с</w:t>
      </w:r>
      <w:r w:rsidRPr="00516B03">
        <w:rPr>
          <w:rFonts w:eastAsiaTheme="minorEastAsia"/>
          <w:lang w:val="en-US"/>
        </w:rPr>
        <w:t xml:space="preserve"> 5</w:t>
      </w:r>
      <w:r>
        <w:rPr>
          <w:rFonts w:eastAsiaTheme="minorEastAsia"/>
        </w:rPr>
        <w:t>го</w:t>
      </w:r>
      <w:r w:rsidRPr="00516B03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элемента</w:t>
      </w:r>
      <w:r w:rsidRPr="00516B03">
        <w:rPr>
          <w:rFonts w:eastAsiaTheme="minorEastAsia"/>
          <w:lang w:val="en-US"/>
        </w:rPr>
        <w:t>.</w:t>
      </w:r>
    </w:p>
    <w:sectPr w:rsidR="00A373D4" w:rsidRPr="00516B03" w:rsidSect="00267E0F">
      <w:headerReference w:type="firs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D27C" w14:textId="77777777" w:rsidR="00B77601" w:rsidRDefault="00B77601" w:rsidP="003A2D0F">
      <w:r>
        <w:separator/>
      </w:r>
    </w:p>
  </w:endnote>
  <w:endnote w:type="continuationSeparator" w:id="0">
    <w:p w14:paraId="1192D575" w14:textId="77777777" w:rsidR="00B77601" w:rsidRDefault="00B77601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60A2DE74" w14:textId="77777777" w:rsidR="00556236" w:rsidRDefault="00556236" w:rsidP="00556236">
        <w:pPr>
          <w:pStyle w:val="a5"/>
          <w:ind w:firstLine="0"/>
          <w:jc w:val="center"/>
        </w:pPr>
        <w:proofErr w:type="spellStart"/>
        <w:r>
          <w:t>Ростов</w:t>
        </w:r>
        <w:proofErr w:type="spellEnd"/>
        <w:r>
          <w:t>-на-дону</w:t>
        </w:r>
      </w:p>
      <w:p w14:paraId="633D0139" w14:textId="51D332D9" w:rsidR="00267E0F" w:rsidRDefault="00556236" w:rsidP="00556236">
        <w:pPr>
          <w:pStyle w:val="a5"/>
          <w:ind w:firstLine="0"/>
          <w:jc w:val="center"/>
        </w:pPr>
        <w:r>
          <w:t>202</w:t>
        </w:r>
        <w:r w:rsidR="002E7A5E">
          <w:t>5</w:t>
        </w:r>
      </w:p>
    </w:sdtContent>
  </w:sdt>
  <w:p w14:paraId="3664D5ED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89C8" w14:textId="77777777" w:rsidR="00B77601" w:rsidRDefault="00B77601" w:rsidP="003A2D0F">
      <w:r>
        <w:separator/>
      </w:r>
    </w:p>
  </w:footnote>
  <w:footnote w:type="continuationSeparator" w:id="0">
    <w:p w14:paraId="5F9845FE" w14:textId="77777777" w:rsidR="00B77601" w:rsidRDefault="00B77601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079E" w14:textId="77777777" w:rsidR="003A2D0F" w:rsidRDefault="003A2D0F" w:rsidP="003A2D0F">
    <w:pPr>
      <w:pStyle w:val="a3"/>
      <w:jc w:val="center"/>
      <w:rPr>
        <w:noProof/>
      </w:rPr>
    </w:pPr>
  </w:p>
  <w:p w14:paraId="22311324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D39A7D" wp14:editId="34DA7A5D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5E"/>
    <w:rsid w:val="000A274A"/>
    <w:rsid w:val="000B4F43"/>
    <w:rsid w:val="001271B9"/>
    <w:rsid w:val="0015433F"/>
    <w:rsid w:val="002107B7"/>
    <w:rsid w:val="002278BE"/>
    <w:rsid w:val="00231384"/>
    <w:rsid w:val="00247C2C"/>
    <w:rsid w:val="00267E0F"/>
    <w:rsid w:val="002B1004"/>
    <w:rsid w:val="002E7A5E"/>
    <w:rsid w:val="00394E6F"/>
    <w:rsid w:val="003A2D0F"/>
    <w:rsid w:val="003D517A"/>
    <w:rsid w:val="00406E4A"/>
    <w:rsid w:val="00462973"/>
    <w:rsid w:val="00493914"/>
    <w:rsid w:val="00516B03"/>
    <w:rsid w:val="00536770"/>
    <w:rsid w:val="00556236"/>
    <w:rsid w:val="005C7899"/>
    <w:rsid w:val="005D4C4E"/>
    <w:rsid w:val="006E2036"/>
    <w:rsid w:val="007340FC"/>
    <w:rsid w:val="0089190C"/>
    <w:rsid w:val="00893BE7"/>
    <w:rsid w:val="008D640C"/>
    <w:rsid w:val="008F7A8A"/>
    <w:rsid w:val="009F67FA"/>
    <w:rsid w:val="00A373D4"/>
    <w:rsid w:val="00A76353"/>
    <w:rsid w:val="00B12C1B"/>
    <w:rsid w:val="00B16188"/>
    <w:rsid w:val="00B77601"/>
    <w:rsid w:val="00CA719F"/>
    <w:rsid w:val="00E1541A"/>
    <w:rsid w:val="00E44132"/>
    <w:rsid w:val="00E554DC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5C49F"/>
  <w15:chartTrackingRefBased/>
  <w15:docId w15:val="{CFC6F364-116D-4C9B-9692-4FFE456C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E441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8;&#1063;&#1052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ТЧМК Лабораторная работа №</Template>
  <TotalTime>6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12</cp:revision>
  <dcterms:created xsi:type="dcterms:W3CDTF">2025-05-04T20:49:00Z</dcterms:created>
  <dcterms:modified xsi:type="dcterms:W3CDTF">2025-05-05T11:14:00Z</dcterms:modified>
</cp:coreProperties>
</file>