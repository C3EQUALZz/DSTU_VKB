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BA31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20E545" wp14:editId="7508613A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5C809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73B80836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76200510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0E54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7865C809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73B80836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76200510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D86F41E" wp14:editId="1D4FFB17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4470C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2BE682A9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452F4511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41797571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86F41E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53C4470C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2BE682A9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452F4511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41797571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EDA8BF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726F4AAD" w14:textId="77777777" w:rsidR="00462973" w:rsidRDefault="00462973" w:rsidP="003A2D0F">
      <w:pPr>
        <w:jc w:val="left"/>
      </w:pPr>
    </w:p>
    <w:p w14:paraId="3290BDE5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60732E" wp14:editId="2F2F6CAD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64350" w14:textId="5C04B751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876F9E">
                              <w:t>4</w:t>
                            </w:r>
                          </w:p>
                          <w:p w14:paraId="05911A6D" w14:textId="10A5EDC1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AC783F" w:rsidRPr="00AC783F">
                              <w:t>Теория псевдослучайных генераторов</w:t>
                            </w:r>
                            <w:r w:rsidRPr="000A274A">
                              <w:t>»</w:t>
                            </w:r>
                          </w:p>
                          <w:p w14:paraId="2AAF6A37" w14:textId="1997CBB3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876F9E" w:rsidRPr="00876F9E">
                              <w:t>«Генератор Геффе псевдослучайных чисел на регистрах сдвига с линейной обратной связью</w:t>
                            </w:r>
                            <w:r w:rsidRPr="000A274A">
                              <w:t>»</w:t>
                            </w:r>
                          </w:p>
                          <w:p w14:paraId="268A96AD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60732E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3F464350" w14:textId="5C04B751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876F9E">
                        <w:t>4</w:t>
                      </w:r>
                    </w:p>
                    <w:p w14:paraId="05911A6D" w14:textId="10A5EDC1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AC783F" w:rsidRPr="00AC783F">
                        <w:t>Теория псевдослучайных генераторов</w:t>
                      </w:r>
                      <w:r w:rsidRPr="000A274A">
                        <w:t>»</w:t>
                      </w:r>
                    </w:p>
                    <w:p w14:paraId="2AAF6A37" w14:textId="1997CBB3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876F9E" w:rsidRPr="00876F9E">
                        <w:t>«Генератор Геффе псевдослучайных чисел на регистрах сдвига с линейной обратной связью</w:t>
                      </w:r>
                      <w:r w:rsidRPr="000A274A">
                        <w:t>»</w:t>
                      </w:r>
                    </w:p>
                    <w:p w14:paraId="268A96AD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68EED5" wp14:editId="599F2DE1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7FD5A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749F242F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183C0BA6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52979A6C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1D0C0724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68EED5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3257FD5A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749F242F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183C0BA6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52979A6C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1D0C0724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D1CC16" w14:textId="77777777" w:rsidR="008D640C" w:rsidRPr="008D640C" w:rsidRDefault="008D640C" w:rsidP="008D640C"/>
    <w:p w14:paraId="0C8F564A" w14:textId="77777777" w:rsidR="008D640C" w:rsidRPr="008D640C" w:rsidRDefault="008D640C" w:rsidP="008D640C"/>
    <w:p w14:paraId="71EE16BE" w14:textId="77777777" w:rsidR="008D640C" w:rsidRPr="008D640C" w:rsidRDefault="008D640C" w:rsidP="008D640C"/>
    <w:p w14:paraId="55EB6A43" w14:textId="77777777" w:rsidR="008D640C" w:rsidRPr="008D640C" w:rsidRDefault="008D640C" w:rsidP="008D640C"/>
    <w:p w14:paraId="43587444" w14:textId="77777777" w:rsidR="008D640C" w:rsidRPr="008D640C" w:rsidRDefault="008D640C" w:rsidP="008D640C"/>
    <w:p w14:paraId="33712C12" w14:textId="77777777" w:rsidR="008D640C" w:rsidRPr="008D640C" w:rsidRDefault="008D640C" w:rsidP="008D640C"/>
    <w:p w14:paraId="17B48070" w14:textId="77777777" w:rsidR="008D640C" w:rsidRPr="008D640C" w:rsidRDefault="008D640C" w:rsidP="008D640C"/>
    <w:p w14:paraId="02B0109F" w14:textId="77777777" w:rsidR="008D640C" w:rsidRPr="008D640C" w:rsidRDefault="008D640C" w:rsidP="008D640C"/>
    <w:p w14:paraId="377A65A0" w14:textId="77777777" w:rsidR="008D640C" w:rsidRPr="008D640C" w:rsidRDefault="008D640C" w:rsidP="008D640C"/>
    <w:p w14:paraId="6D997800" w14:textId="77777777" w:rsidR="008D640C" w:rsidRPr="008D640C" w:rsidRDefault="008D640C" w:rsidP="008D640C"/>
    <w:p w14:paraId="339D96C8" w14:textId="77777777" w:rsidR="008D640C" w:rsidRPr="008D640C" w:rsidRDefault="008D640C" w:rsidP="008D640C"/>
    <w:p w14:paraId="3FAE3705" w14:textId="77777777" w:rsidR="008D640C" w:rsidRPr="008D640C" w:rsidRDefault="008D640C" w:rsidP="008D640C"/>
    <w:p w14:paraId="198195C8" w14:textId="77777777" w:rsidR="008D640C" w:rsidRPr="008D640C" w:rsidRDefault="008D640C" w:rsidP="008D640C"/>
    <w:p w14:paraId="1B5BE0C4" w14:textId="77777777" w:rsidR="008D640C" w:rsidRPr="008D640C" w:rsidRDefault="008D640C" w:rsidP="008D640C"/>
    <w:p w14:paraId="2ECA8124" w14:textId="77777777" w:rsidR="008D640C" w:rsidRPr="008D640C" w:rsidRDefault="008D640C" w:rsidP="008D640C"/>
    <w:p w14:paraId="29C915ED" w14:textId="77777777" w:rsidR="008D640C" w:rsidRPr="008D640C" w:rsidRDefault="008D640C" w:rsidP="008D640C"/>
    <w:p w14:paraId="225AE264" w14:textId="77777777" w:rsidR="008D640C" w:rsidRPr="008D640C" w:rsidRDefault="008D640C" w:rsidP="008D640C"/>
    <w:p w14:paraId="13ABE023" w14:textId="77777777" w:rsidR="008D640C" w:rsidRPr="008D640C" w:rsidRDefault="008D640C" w:rsidP="008D640C"/>
    <w:p w14:paraId="43C24EF8" w14:textId="77777777" w:rsidR="008D640C" w:rsidRPr="008D640C" w:rsidRDefault="008D640C" w:rsidP="008D640C"/>
    <w:p w14:paraId="105C5909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41D0790C" w14:textId="64E2CC46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876F9E">
        <w:t>4</w:t>
      </w:r>
    </w:p>
    <w:p w14:paraId="75C0A5D6" w14:textId="6BA9320D" w:rsidR="00394E6F" w:rsidRDefault="008D640C" w:rsidP="00394E6F">
      <w:pPr>
        <w:ind w:firstLine="0"/>
        <w:jc w:val="center"/>
      </w:pPr>
      <w:r w:rsidRPr="008D640C">
        <w:t>«</w:t>
      </w:r>
      <w:r w:rsidR="00876F9E" w:rsidRPr="00876F9E">
        <w:t>«Генератор Геффе псевдослучайных чисел на регистрах сдвига с линейной обратной связью</w:t>
      </w:r>
      <w:r w:rsidRPr="008D640C">
        <w:t>»</w:t>
      </w:r>
    </w:p>
    <w:p w14:paraId="7AA6F2D5" w14:textId="6BC38EEA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876F9E">
        <w:t>8</w:t>
      </w:r>
    </w:p>
    <w:p w14:paraId="71BECB63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0B5DA0C8" w14:textId="274359C4" w:rsidR="00876F9E" w:rsidRPr="008D640C" w:rsidRDefault="00792A82" w:rsidP="008D640C">
      <w:r w:rsidRPr="00792A82">
        <w:t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264FF041" w14:textId="227752C6" w:rsidR="008D640C" w:rsidRDefault="00792A82" w:rsidP="002B1004">
      <w:pPr>
        <w:pStyle w:val="2"/>
      </w:pPr>
      <w:r>
        <w:lastRenderedPageBreak/>
        <w:t>Входные данные</w:t>
      </w:r>
    </w:p>
    <w:p w14:paraId="4B5A59B7" w14:textId="2F639E32" w:rsidR="00792A82" w:rsidRDefault="00061F19" w:rsidP="002B1004">
      <w:pPr>
        <w:pStyle w:val="2"/>
      </w:pPr>
      <w:r w:rsidRPr="00061F19">
        <w:rPr>
          <w:noProof/>
        </w:rPr>
        <w:drawing>
          <wp:inline distT="0" distB="0" distL="0" distR="0" wp14:anchorId="1BB8B863" wp14:editId="7E1ABBE9">
            <wp:extent cx="4320000" cy="8680948"/>
            <wp:effectExtent l="0" t="0" r="4445" b="6350"/>
            <wp:docPr id="901638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6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E2E8" w14:textId="77777777" w:rsidR="00501C16" w:rsidRDefault="00501C16" w:rsidP="002B1004">
      <w:pPr>
        <w:pStyle w:val="2"/>
      </w:pPr>
    </w:p>
    <w:p w14:paraId="7368F910" w14:textId="32436762" w:rsidR="008D640C" w:rsidRDefault="008D640C" w:rsidP="002B1004">
      <w:pPr>
        <w:pStyle w:val="2"/>
      </w:pPr>
      <w:r w:rsidRPr="008D640C">
        <w:lastRenderedPageBreak/>
        <w:t>Результат.</w:t>
      </w:r>
    </w:p>
    <w:p w14:paraId="6FA71C2E" w14:textId="0A8C10B9" w:rsidR="00501C16" w:rsidRPr="00501C16" w:rsidRDefault="00501C16" w:rsidP="00501C16">
      <w:pPr>
        <w:jc w:val="center"/>
      </w:pPr>
      <w:r w:rsidRPr="00501C16">
        <w:rPr>
          <w:noProof/>
        </w:rPr>
        <w:drawing>
          <wp:inline distT="0" distB="0" distL="0" distR="0" wp14:anchorId="3A6A4B98" wp14:editId="4B759BC8">
            <wp:extent cx="5400000" cy="1463439"/>
            <wp:effectExtent l="0" t="0" r="0" b="3810"/>
            <wp:docPr id="183955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55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6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7DB" w14:textId="77777777" w:rsidR="008D640C" w:rsidRPr="008D640C" w:rsidRDefault="008D640C" w:rsidP="002B1004">
      <w:pPr>
        <w:pStyle w:val="2"/>
      </w:pPr>
      <w:r w:rsidRPr="008D640C">
        <w:t>Листинг программы.</w:t>
      </w:r>
    </w:p>
    <w:p w14:paraId="15CCC1E0" w14:textId="77777777" w:rsidR="004239E5" w:rsidRPr="004239E5" w:rsidRDefault="004239E5" w:rsidP="004239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dstu.csae.polynomial.Polynomial;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dstu.csae.topg.generator.GeffenGenerator;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dstu.csae.topg.register.Register;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lombok.</w:t>
      </w:r>
      <w:r w:rsidRPr="004239E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NonNull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java.io.FileWriter;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java.io.IOException;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java.math.BigInteger;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java.util.ArrayList;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java.util.Arrays;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java.util.List;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java.util.Scanner;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java.util.stream.Collectors;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java.util.stream.IntStream;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java.util.stream.LongStream;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 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final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FILE_PATH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System.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getProperty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"user.home"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+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File.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separator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"Desktop"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File.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separator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"Geffen.txt"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4239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(String[] args) 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/*Register register1 = getRegister(1);</w:t>
      </w:r>
      <w:r w:rsidRPr="004239E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Register register2 = getRegister(2);</w:t>
      </w:r>
      <w:r w:rsidRPr="004239E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Register register3 = getRegister(3);*/</w:t>
      </w:r>
      <w:r w:rsidRPr="004239E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Register register1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Register(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}),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Register register2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Register(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}),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Register register3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Register(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}),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GeffenGenerator generator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GeffenGenerator(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register1,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register2,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register3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.println(generator);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states = 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printStates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(generator,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-&gt; 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.println(states);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numberCount = 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inputCount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sequence = generator.getSequence();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maxBitCount = sequence.length() / numberCount;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decimalSequence = IntStream.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range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numberCount)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.mapToObj(x -&gt; 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startIndex = x * </w:t>
      </w:r>
      <w:r w:rsidRPr="004239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maxBitCount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endIndex = Math.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min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(startIndex + </w:t>
      </w:r>
      <w:r w:rsidRPr="004239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maxBitCount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239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sequence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.length());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BigInteger num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BigInteger(</w:t>
      </w:r>
      <w:r w:rsidRPr="004239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sequence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.substring(startIndex, endIndex),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num.toString();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}).collect(Collectors.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joining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\t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.println(decimalSequence);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saveSequence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(generator, decimalSequence);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Register </w:t>
      </w:r>
      <w:r w:rsidRPr="004239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getRegister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Register reg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(reg ==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String query =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коэффициенты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полинома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№ "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index 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": 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.print(query);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Polynomial polynomial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 coefficients = Arrays.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stream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(scanner.nextLine().split(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\\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s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.mapToInt(Integer::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.toArray();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polynomial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Polynomial(coefficients);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.println(ex.getMessage());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query =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сдвига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№ "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index 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": 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.print(query);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k = Integer.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(scanner.nextLine());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.println(ex.getMessage());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query =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начальные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значения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ячеек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.print(query);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 startState;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startState = Arrays.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stream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(scanner.nextLine().split(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\\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s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.mapToInt(Integer::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.toArray();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.println(ex.getMessage());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reg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Register(polynomial, startState, k, startState.</w:t>
      </w:r>
      <w:r w:rsidRPr="004239E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.println(ex.getMessage());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r w:rsidRPr="004239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inputCount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query =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чисел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перевода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10-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ную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систему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count = -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(count &lt;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.print(query);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try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count = Integer.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(scanner.nextLine());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.println(ex.getMessage());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count;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4239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printStates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@NonNull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GeffenGenerator generator,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</w:t>
      </w:r>
      <w:r w:rsidRPr="004239E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@NonNull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 separator){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List&lt;String&gt; out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ArrayList&lt;&gt;();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=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 &lt; generator.getPeriod(); i ++){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 arr = generator.nextArray();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 = ((arr[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&amp; arr[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 + (arr[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&amp; arr[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])) %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result = (result + arr[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 % </w:t>
      </w:r>
      <w:r w:rsidRPr="004239E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String state = 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stateToString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(arr);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out.add(i 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". "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state +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separator + result);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join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out);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static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4239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stateToString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 state){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Arrays.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stream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(state)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.mapToObj(String::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.collect(Collectors.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joining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4239E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saveSequence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(GeffenGenerator generator,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String decimalSequence){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(FileWriter writer =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FileWriter(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FILE_PATH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writer.write(generator.toString() 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writer.write(</w:t>
      </w:r>
      <w:r w:rsidRPr="004239E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printStates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(generator,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writer.write(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Десятичные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значения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writer.write(decimalSequence);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4239E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(IOException e) {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423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удалось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сохранить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данные</w:t>
      </w:r>
      <w:r w:rsidRPr="004239E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e.getMessage());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239E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EA7B912" w14:textId="77777777" w:rsidR="00501C16" w:rsidRPr="004239E5" w:rsidRDefault="00501C16" w:rsidP="002B1004">
      <w:pPr>
        <w:pStyle w:val="2"/>
        <w:rPr>
          <w:lang w:val="en-US"/>
        </w:rPr>
      </w:pPr>
    </w:p>
    <w:p w14:paraId="419B912B" w14:textId="73E8A24F" w:rsidR="008D640C" w:rsidRPr="008D640C" w:rsidRDefault="008D640C" w:rsidP="002B1004">
      <w:pPr>
        <w:pStyle w:val="2"/>
      </w:pPr>
      <w:r w:rsidRPr="008D640C">
        <w:t>Вывод по работе.</w:t>
      </w:r>
    </w:p>
    <w:p w14:paraId="081D03A1" w14:textId="2196012A" w:rsidR="008D640C" w:rsidRDefault="002D1AFD" w:rsidP="008D640C">
      <w:r>
        <w:t xml:space="preserve">В лабораторной работе были изучены особенности работы и применения генератор Геффе на основе нескольких генераторов Фибоначчи. </w:t>
      </w:r>
      <w:r w:rsidR="009F358C">
        <w:t xml:space="preserve">Данный генератор дал возможность осознать, насколько </w:t>
      </w:r>
      <w:r w:rsidR="00B96119">
        <w:t>практичными и простыми могут быть решения сложных и интересных задач.</w:t>
      </w:r>
    </w:p>
    <w:p w14:paraId="22AE05C9" w14:textId="2F4C8065" w:rsidR="00B96119" w:rsidRPr="008D640C" w:rsidRDefault="00B96119" w:rsidP="008D640C">
      <w:r>
        <w:t>На основе данных из заданного варианта был установлен период генератора, равный</w:t>
      </w:r>
      <w:r w:rsidR="004F149C">
        <w:t xml:space="preserve"> 1953 значениям. Для последующего применения сгенерированные числа были записаны в текстовый файл.</w:t>
      </w:r>
    </w:p>
    <w:sectPr w:rsidR="00B96119" w:rsidRPr="008D640C" w:rsidSect="00267E0F">
      <w:headerReference w:type="firs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64BD" w14:textId="77777777" w:rsidR="00A22469" w:rsidRDefault="00A22469" w:rsidP="003A2D0F">
      <w:r>
        <w:separator/>
      </w:r>
    </w:p>
  </w:endnote>
  <w:endnote w:type="continuationSeparator" w:id="0">
    <w:p w14:paraId="5768CFE4" w14:textId="77777777" w:rsidR="00A22469" w:rsidRDefault="00A22469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7C19FF94" w14:textId="77777777" w:rsidR="00556236" w:rsidRDefault="00556236" w:rsidP="00556236">
        <w:pPr>
          <w:pStyle w:val="a5"/>
          <w:ind w:firstLine="0"/>
          <w:jc w:val="center"/>
        </w:pPr>
        <w:r>
          <w:t>Ростов-на-дону</w:t>
        </w:r>
      </w:p>
      <w:p w14:paraId="0C6ED997" w14:textId="7B7CD983" w:rsidR="00267E0F" w:rsidRDefault="00556236" w:rsidP="00556236">
        <w:pPr>
          <w:pStyle w:val="a5"/>
          <w:ind w:firstLine="0"/>
          <w:jc w:val="center"/>
        </w:pPr>
        <w:r>
          <w:t>202</w:t>
        </w:r>
        <w:r w:rsidR="00876F9E">
          <w:t>5</w:t>
        </w:r>
      </w:p>
    </w:sdtContent>
  </w:sdt>
  <w:p w14:paraId="139E1D0C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EEF8" w14:textId="77777777" w:rsidR="00A22469" w:rsidRDefault="00A22469" w:rsidP="003A2D0F">
      <w:r>
        <w:separator/>
      </w:r>
    </w:p>
  </w:footnote>
  <w:footnote w:type="continuationSeparator" w:id="0">
    <w:p w14:paraId="6C0CA0C0" w14:textId="77777777" w:rsidR="00A22469" w:rsidRDefault="00A22469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07F7" w14:textId="77777777" w:rsidR="003A2D0F" w:rsidRDefault="003A2D0F" w:rsidP="003A2D0F">
    <w:pPr>
      <w:pStyle w:val="a3"/>
      <w:jc w:val="center"/>
      <w:rPr>
        <w:noProof/>
      </w:rPr>
    </w:pPr>
  </w:p>
  <w:p w14:paraId="2EF34641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BA1102" wp14:editId="552B4793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68"/>
    <w:rsid w:val="00061F19"/>
    <w:rsid w:val="000A274A"/>
    <w:rsid w:val="000B4F43"/>
    <w:rsid w:val="002107B7"/>
    <w:rsid w:val="00231384"/>
    <w:rsid w:val="00247C2C"/>
    <w:rsid w:val="00267E0F"/>
    <w:rsid w:val="002B1004"/>
    <w:rsid w:val="002D1AFD"/>
    <w:rsid w:val="00394E6F"/>
    <w:rsid w:val="003A2D0F"/>
    <w:rsid w:val="003D517A"/>
    <w:rsid w:val="00406E4A"/>
    <w:rsid w:val="004239E5"/>
    <w:rsid w:val="00462973"/>
    <w:rsid w:val="00493914"/>
    <w:rsid w:val="004F149C"/>
    <w:rsid w:val="00501C16"/>
    <w:rsid w:val="00556236"/>
    <w:rsid w:val="005C7899"/>
    <w:rsid w:val="005D4C4E"/>
    <w:rsid w:val="00626170"/>
    <w:rsid w:val="00792A82"/>
    <w:rsid w:val="00876F9E"/>
    <w:rsid w:val="0089190C"/>
    <w:rsid w:val="00893BE7"/>
    <w:rsid w:val="008D640C"/>
    <w:rsid w:val="009F358C"/>
    <w:rsid w:val="00A22469"/>
    <w:rsid w:val="00A64EC4"/>
    <w:rsid w:val="00AC783F"/>
    <w:rsid w:val="00B12C1B"/>
    <w:rsid w:val="00B16188"/>
    <w:rsid w:val="00B96119"/>
    <w:rsid w:val="00C65A68"/>
    <w:rsid w:val="00CA719F"/>
    <w:rsid w:val="00F93531"/>
    <w:rsid w:val="00FB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E205D"/>
  <w15:chartTrackingRefBased/>
  <w15:docId w15:val="{6279CEE3-143C-47D6-81F9-94DB39D4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8;&#1063;&#1052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ТЧМК Лабораторная работа №</Template>
  <TotalTime>5</TotalTime>
  <Pages>6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11</cp:revision>
  <dcterms:created xsi:type="dcterms:W3CDTF">2025-05-04T21:40:00Z</dcterms:created>
  <dcterms:modified xsi:type="dcterms:W3CDTF">2025-05-05T11:14:00Z</dcterms:modified>
</cp:coreProperties>
</file>