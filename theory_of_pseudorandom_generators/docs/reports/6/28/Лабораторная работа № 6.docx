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AAD36" w14:textId="77777777" w:rsidR="00247C2C" w:rsidRPr="00C032C2" w:rsidRDefault="00556236" w:rsidP="00493914">
      <w:pPr>
        <w:ind w:firstLine="0"/>
        <w:jc w:val="center"/>
        <w:rPr>
          <w:rFonts w:cs="Times New Roman"/>
          <w:b/>
          <w:bCs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DC6C69D" wp14:editId="4DBE613B">
                <wp:simplePos x="0" y="0"/>
                <wp:positionH relativeFrom="column">
                  <wp:posOffset>154305</wp:posOffset>
                </wp:positionH>
                <wp:positionV relativeFrom="paragraph">
                  <wp:posOffset>2124710</wp:posOffset>
                </wp:positionV>
                <wp:extent cx="5876290" cy="523875"/>
                <wp:effectExtent l="0" t="0" r="0" b="9525"/>
                <wp:wrapSquare wrapText="bothSides"/>
                <wp:docPr id="4962584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629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F3B725" w14:textId="77777777" w:rsidR="00267E0F" w:rsidRPr="003A2D0F" w:rsidRDefault="00267E0F" w:rsidP="00267E0F">
                            <w:pPr>
                              <w:spacing w:after="160" w:line="259" w:lineRule="auto"/>
                              <w:ind w:firstLine="0"/>
                            </w:pPr>
                            <w:r w:rsidRPr="003A2D0F">
                              <w:t>Факультет «Информатика и вычислительная техника»</w:t>
                            </w:r>
                          </w:p>
                          <w:p w14:paraId="79C5D304" w14:textId="77777777" w:rsidR="00267E0F" w:rsidRPr="003A2D0F" w:rsidRDefault="00267E0F" w:rsidP="00267E0F">
                            <w:pPr>
                              <w:spacing w:after="160" w:line="259" w:lineRule="auto"/>
                              <w:ind w:firstLine="0"/>
                            </w:pPr>
                            <w:r w:rsidRPr="003A2D0F">
                              <w:t>Кафедра «Кибербезопасность информационных систем»</w:t>
                            </w:r>
                          </w:p>
                          <w:p w14:paraId="353D32B8" w14:textId="77777777" w:rsidR="00267E0F" w:rsidRDefault="00267E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C6C69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2.15pt;margin-top:167.3pt;width:462.7pt;height:41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" stroked="f">
                <v:textbox>
                  <w:txbxContent>
                    <w:p w14:paraId="2DF3B725" w14:textId="77777777" w:rsidR="00267E0F" w:rsidRPr="003A2D0F" w:rsidRDefault="00267E0F" w:rsidP="00267E0F">
                      <w:pPr>
                        <w:spacing w:after="160" w:line="259" w:lineRule="auto"/>
                        <w:ind w:firstLine="0"/>
                      </w:pPr>
                      <w:r w:rsidRPr="003A2D0F">
                        <w:t>Факультет «Информатика и вычислительная техника»</w:t>
                      </w:r>
                    </w:p>
                    <w:p w14:paraId="79C5D304" w14:textId="77777777" w:rsidR="00267E0F" w:rsidRPr="003A2D0F" w:rsidRDefault="00267E0F" w:rsidP="00267E0F">
                      <w:pPr>
                        <w:spacing w:after="160" w:line="259" w:lineRule="auto"/>
                        <w:ind w:firstLine="0"/>
                      </w:pPr>
                      <w:r w:rsidRPr="003A2D0F">
                        <w:t>Кафедра «Кибербезопасность информационных систем»</w:t>
                      </w:r>
                    </w:p>
                    <w:p w14:paraId="353D32B8" w14:textId="77777777" w:rsidR="00267E0F" w:rsidRDefault="00267E0F"/>
                  </w:txbxContent>
                </v:textbox>
                <w10:wrap type="square"/>
              </v:shape>
            </w:pict>
          </mc:Fallback>
        </mc:AlternateContent>
      </w:r>
      <w:r w:rsidR="00267E0F" w:rsidRPr="00267E0F">
        <w:rPr>
          <w:rFonts w:cs="Times New Roman"/>
          <w:b/>
          <w:bCs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BA4F95D" wp14:editId="22FF31F7">
                <wp:simplePos x="0" y="0"/>
                <wp:positionH relativeFrom="column">
                  <wp:posOffset>6350</wp:posOffset>
                </wp:positionH>
                <wp:positionV relativeFrom="paragraph">
                  <wp:posOffset>912495</wp:posOffset>
                </wp:positionV>
                <wp:extent cx="5895340" cy="1404620"/>
                <wp:effectExtent l="0" t="0" r="0" b="1270"/>
                <wp:wrapSquare wrapText="bothSides"/>
                <wp:docPr id="143550116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53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DA48FD" w14:textId="77777777" w:rsidR="00231384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ФЕДЕРАЛЬНОЕ ГОСУДАРСТВЕННОЕ БЮДЖЕТНОЕ</w:t>
                            </w:r>
                          </w:p>
                          <w:p w14:paraId="6E2EE30E" w14:textId="77777777" w:rsidR="00267E0F" w:rsidRPr="003A2D0F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ОБРАЗОВАТЕЛЬНОЕ УЧРЕЖДЕНИЕ ВЫСШЕГО ОБРАЗОВАНИЯ</w:t>
                            </w:r>
                          </w:p>
                          <w:p w14:paraId="17C9856D" w14:textId="77777777" w:rsidR="00267E0F" w:rsidRPr="003A2D0F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«ДОНСКОЙ ГОСУДАРСТВЕННЫЙ ТЕХНИЧЕСКИЙ</w:t>
                            </w:r>
                            <w:r w:rsidR="00231384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 xml:space="preserve"> </w:t>
                            </w: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УНИВЕРСИТЕТ»</w:t>
                            </w:r>
                          </w:p>
                          <w:p w14:paraId="29106B75" w14:textId="77777777" w:rsidR="00267E0F" w:rsidRDefault="00267E0F" w:rsidP="00231384">
                            <w:pPr>
                              <w:ind w:firstLine="0"/>
                              <w:jc w:val="center"/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(ДГТУ)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A4F95D" id="_x0000_s1027" type="#_x0000_t202" style="position:absolute;left:0;text-align:left;margin-left:.5pt;margin-top:71.85pt;width:464.2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" stroked="f">
                <v:textbox style="mso-fit-shape-to-text:t">
                  <w:txbxContent>
                    <w:p w14:paraId="41DA48FD" w14:textId="77777777" w:rsidR="00231384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ФЕДЕРАЛЬНОЕ ГОСУДАРСТВЕННОЕ БЮДЖЕТНОЕ</w:t>
                      </w:r>
                    </w:p>
                    <w:p w14:paraId="6E2EE30E" w14:textId="77777777" w:rsidR="00267E0F" w:rsidRPr="003A2D0F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ОБРАЗОВАТЕЛЬНОЕ УЧРЕЖДЕНИЕ ВЫСШЕГО ОБРАЗОВАНИЯ</w:t>
                      </w:r>
                    </w:p>
                    <w:p w14:paraId="17C9856D" w14:textId="77777777" w:rsidR="00267E0F" w:rsidRPr="003A2D0F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«ДОНСКОЙ ГОСУДАРСТВЕННЫЙ ТЕХНИЧЕСКИЙ</w:t>
                      </w:r>
                      <w:r w:rsidR="00231384">
                        <w:rPr>
                          <w:rFonts w:cs="Times New Roman"/>
                          <w:b/>
                          <w:bCs/>
                          <w:szCs w:val="28"/>
                        </w:rPr>
                        <w:t xml:space="preserve"> </w:t>
                      </w: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УНИВЕРСИТЕТ»</w:t>
                      </w:r>
                    </w:p>
                    <w:p w14:paraId="29106B75" w14:textId="77777777" w:rsidR="00267E0F" w:rsidRDefault="00267E0F" w:rsidP="00231384">
                      <w:pPr>
                        <w:ind w:firstLine="0"/>
                        <w:jc w:val="center"/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(ДГТУ)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FB3D326" w14:textId="77777777" w:rsidR="00462973" w:rsidRDefault="00462973" w:rsidP="003A2D0F">
      <w:pPr>
        <w:jc w:val="left"/>
      </w:pPr>
    </w:p>
    <w:p w14:paraId="70B82D2C" w14:textId="77777777" w:rsidR="000A274A" w:rsidRDefault="0089190C" w:rsidP="000A274A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32C87A7" wp14:editId="4E5CF0FA">
                <wp:simplePos x="0" y="0"/>
                <wp:positionH relativeFrom="column">
                  <wp:posOffset>-28575</wp:posOffset>
                </wp:positionH>
                <wp:positionV relativeFrom="paragraph">
                  <wp:posOffset>1273810</wp:posOffset>
                </wp:positionV>
                <wp:extent cx="5662930" cy="1404620"/>
                <wp:effectExtent l="0" t="0" r="0" b="0"/>
                <wp:wrapSquare wrapText="bothSides"/>
                <wp:docPr id="13825467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2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28436D" w14:textId="49D79498" w:rsidR="0089190C" w:rsidRPr="00C032C2" w:rsidRDefault="0089190C" w:rsidP="0089190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A274A">
                              <w:t>Лабораторная работа №</w:t>
                            </w:r>
                            <w:r>
                              <w:t xml:space="preserve"> </w:t>
                            </w:r>
                            <w:r w:rsidR="00C032C2">
                              <w:rPr>
                                <w:lang w:val="en-US"/>
                              </w:rPr>
                              <w:t>6</w:t>
                            </w:r>
                          </w:p>
                          <w:p w14:paraId="08AF8517" w14:textId="11253A53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по дисциплине: «</w:t>
                            </w:r>
                            <w:r w:rsidR="00C15993" w:rsidRPr="00C15993">
                              <w:t>Теория псевдослучайных генераторов</w:t>
                            </w:r>
                            <w:r w:rsidRPr="000A274A">
                              <w:t>»</w:t>
                            </w:r>
                          </w:p>
                          <w:p w14:paraId="50918AB0" w14:textId="56FAE507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на тему: «</w:t>
                            </w:r>
                            <w:r w:rsidR="00C032C2" w:rsidRPr="00C032C2">
                              <w:t>Методика оценки качества ГПСП. Графический тест: распределение на плоскости</w:t>
                            </w:r>
                            <w:r w:rsidRPr="000A274A">
                              <w:t>»</w:t>
                            </w:r>
                          </w:p>
                          <w:p w14:paraId="7A8258C7" w14:textId="77777777" w:rsidR="0089190C" w:rsidRDefault="0089190C" w:rsidP="008919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2C87A7" id="_x0000_s1028" type="#_x0000_t202" style="position:absolute;left:0;text-align:left;margin-left:-2.25pt;margin-top:100.3pt;width:445.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" stroked="f">
                <v:textbox style="mso-fit-shape-to-text:t">
                  <w:txbxContent>
                    <w:p w14:paraId="2928436D" w14:textId="49D79498" w:rsidR="0089190C" w:rsidRPr="00C032C2" w:rsidRDefault="0089190C" w:rsidP="0089190C">
                      <w:pPr>
                        <w:jc w:val="center"/>
                        <w:rPr>
                          <w:lang w:val="en-US"/>
                        </w:rPr>
                      </w:pPr>
                      <w:r w:rsidRPr="000A274A">
                        <w:t>Лабораторная работа №</w:t>
                      </w:r>
                      <w:r>
                        <w:t xml:space="preserve"> </w:t>
                      </w:r>
                      <w:r w:rsidR="00C032C2">
                        <w:rPr>
                          <w:lang w:val="en-US"/>
                        </w:rPr>
                        <w:t>6</w:t>
                      </w:r>
                    </w:p>
                    <w:p w14:paraId="08AF8517" w14:textId="11253A53" w:rsidR="0089190C" w:rsidRPr="000A274A" w:rsidRDefault="0089190C" w:rsidP="0089190C">
                      <w:pPr>
                        <w:jc w:val="center"/>
                      </w:pPr>
                      <w:r w:rsidRPr="000A274A">
                        <w:t>по дисциплине: «</w:t>
                      </w:r>
                      <w:r w:rsidR="00C15993" w:rsidRPr="00C15993">
                        <w:t>Теория псевдослучайных генераторов</w:t>
                      </w:r>
                      <w:r w:rsidRPr="000A274A">
                        <w:t>»</w:t>
                      </w:r>
                    </w:p>
                    <w:p w14:paraId="50918AB0" w14:textId="56FAE507" w:rsidR="0089190C" w:rsidRPr="000A274A" w:rsidRDefault="0089190C" w:rsidP="0089190C">
                      <w:pPr>
                        <w:jc w:val="center"/>
                      </w:pPr>
                      <w:r w:rsidRPr="000A274A">
                        <w:t>на тему: «</w:t>
                      </w:r>
                      <w:r w:rsidR="00C032C2" w:rsidRPr="00C032C2">
                        <w:t>Методика оценки качества ГПСП. Графический тест: распределение на плоскости</w:t>
                      </w:r>
                      <w:r w:rsidRPr="000A274A">
                        <w:t>»</w:t>
                      </w:r>
                    </w:p>
                    <w:p w14:paraId="7A8258C7" w14:textId="77777777" w:rsidR="0089190C" w:rsidRDefault="0089190C" w:rsidP="0089190C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E958275" wp14:editId="28BAA1F7">
                <wp:simplePos x="0" y="0"/>
                <wp:positionH relativeFrom="column">
                  <wp:posOffset>2916555</wp:posOffset>
                </wp:positionH>
                <wp:positionV relativeFrom="paragraph">
                  <wp:posOffset>3587750</wp:posOffset>
                </wp:positionV>
                <wp:extent cx="3115310" cy="1404620"/>
                <wp:effectExtent l="0" t="0" r="8890" b="127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53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8FBA4" w14:textId="77777777" w:rsidR="00F93531" w:rsidRDefault="0089190C" w:rsidP="008D640C">
                            <w:pPr>
                              <w:ind w:firstLine="0"/>
                              <w:jc w:val="right"/>
                            </w:pPr>
                            <w:r w:rsidRPr="0089190C">
                              <w:t xml:space="preserve">Выполнил </w:t>
                            </w:r>
                          </w:p>
                          <w:p w14:paraId="078AB632" w14:textId="77777777" w:rsidR="0089190C" w:rsidRPr="0089190C" w:rsidRDefault="0089190C" w:rsidP="008D640C">
                            <w:pPr>
                              <w:ind w:firstLine="0"/>
                              <w:jc w:val="right"/>
                            </w:pPr>
                            <w:r w:rsidRPr="0089190C">
                              <w:t>обучающийся гр.</w:t>
                            </w:r>
                            <w:r w:rsidR="008D640C">
                              <w:t xml:space="preserve"> </w:t>
                            </w:r>
                            <w:r w:rsidRPr="0089190C">
                              <w:t>ВКБ</w:t>
                            </w:r>
                            <w:r>
                              <w:t>41</w:t>
                            </w:r>
                          </w:p>
                          <w:p w14:paraId="6F7C5A0D" w14:textId="77777777" w:rsidR="0089190C" w:rsidRPr="0089190C" w:rsidRDefault="0089190C" w:rsidP="0089190C">
                            <w:pPr>
                              <w:jc w:val="right"/>
                            </w:pPr>
                            <w:r>
                              <w:t>Якушевский Сергей Сергеевич</w:t>
                            </w:r>
                          </w:p>
                          <w:p w14:paraId="1097A647" w14:textId="77777777" w:rsidR="0089190C" w:rsidRPr="0089190C" w:rsidRDefault="0089190C" w:rsidP="0089190C">
                            <w:pPr>
                              <w:jc w:val="right"/>
                            </w:pPr>
                            <w:r w:rsidRPr="0089190C">
                              <w:t>Проверила:</w:t>
                            </w:r>
                          </w:p>
                          <w:p w14:paraId="24D2A785" w14:textId="77777777" w:rsidR="0089190C" w:rsidRDefault="0089190C" w:rsidP="0089190C">
                            <w:pPr>
                              <w:jc w:val="right"/>
                            </w:pPr>
                            <w:r w:rsidRPr="0089190C">
                              <w:t>Ст. пр. Артамонова Е.А.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958275" id="_x0000_s1029" type="#_x0000_t202" style="position:absolute;left:0;text-align:left;margin-left:229.65pt;margin-top:282.5pt;width:245.3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" stroked="f">
                <v:textbox style="mso-fit-shape-to-text:t">
                  <w:txbxContent>
                    <w:p w14:paraId="6568FBA4" w14:textId="77777777" w:rsidR="00F93531" w:rsidRDefault="0089190C" w:rsidP="008D640C">
                      <w:pPr>
                        <w:ind w:firstLine="0"/>
                        <w:jc w:val="right"/>
                      </w:pPr>
                      <w:r w:rsidRPr="0089190C">
                        <w:t xml:space="preserve">Выполнил </w:t>
                      </w:r>
                    </w:p>
                    <w:p w14:paraId="078AB632" w14:textId="77777777" w:rsidR="0089190C" w:rsidRPr="0089190C" w:rsidRDefault="0089190C" w:rsidP="008D640C">
                      <w:pPr>
                        <w:ind w:firstLine="0"/>
                        <w:jc w:val="right"/>
                      </w:pPr>
                      <w:r w:rsidRPr="0089190C">
                        <w:t>обучающийся гр.</w:t>
                      </w:r>
                      <w:r w:rsidR="008D640C">
                        <w:t xml:space="preserve"> </w:t>
                      </w:r>
                      <w:r w:rsidRPr="0089190C">
                        <w:t>ВКБ</w:t>
                      </w:r>
                      <w:r>
                        <w:t>41</w:t>
                      </w:r>
                    </w:p>
                    <w:p w14:paraId="6F7C5A0D" w14:textId="77777777" w:rsidR="0089190C" w:rsidRPr="0089190C" w:rsidRDefault="0089190C" w:rsidP="0089190C">
                      <w:pPr>
                        <w:jc w:val="right"/>
                      </w:pPr>
                      <w:r>
                        <w:t>Якушевский Сергей Сергеевич</w:t>
                      </w:r>
                    </w:p>
                    <w:p w14:paraId="1097A647" w14:textId="77777777" w:rsidR="0089190C" w:rsidRPr="0089190C" w:rsidRDefault="0089190C" w:rsidP="0089190C">
                      <w:pPr>
                        <w:jc w:val="right"/>
                      </w:pPr>
                      <w:r w:rsidRPr="0089190C">
                        <w:t>Проверила:</w:t>
                      </w:r>
                    </w:p>
                    <w:p w14:paraId="24D2A785" w14:textId="77777777" w:rsidR="0089190C" w:rsidRDefault="0089190C" w:rsidP="0089190C">
                      <w:pPr>
                        <w:jc w:val="right"/>
                      </w:pPr>
                      <w:r w:rsidRPr="0089190C">
                        <w:t>Ст. пр. Артамонова Е.А.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A9DF0D" w14:textId="77777777" w:rsidR="008D640C" w:rsidRPr="008D640C" w:rsidRDefault="008D640C" w:rsidP="008D640C"/>
    <w:p w14:paraId="63DEEF7B" w14:textId="77777777" w:rsidR="008D640C" w:rsidRPr="008D640C" w:rsidRDefault="008D640C" w:rsidP="008D640C"/>
    <w:p w14:paraId="7A9621E3" w14:textId="77777777" w:rsidR="008D640C" w:rsidRPr="008D640C" w:rsidRDefault="008D640C" w:rsidP="008D640C"/>
    <w:p w14:paraId="6C9F0A5B" w14:textId="77777777" w:rsidR="008D640C" w:rsidRPr="008D640C" w:rsidRDefault="008D640C" w:rsidP="008D640C"/>
    <w:p w14:paraId="2C5D3FDE" w14:textId="77777777" w:rsidR="008D640C" w:rsidRPr="008D640C" w:rsidRDefault="008D640C" w:rsidP="008D640C"/>
    <w:p w14:paraId="1067F667" w14:textId="77777777" w:rsidR="008D640C" w:rsidRPr="008D640C" w:rsidRDefault="008D640C" w:rsidP="008D640C"/>
    <w:p w14:paraId="7F647D38" w14:textId="77777777" w:rsidR="008D640C" w:rsidRPr="008D640C" w:rsidRDefault="008D640C" w:rsidP="008D640C"/>
    <w:p w14:paraId="4D24C933" w14:textId="77777777" w:rsidR="008D640C" w:rsidRPr="008D640C" w:rsidRDefault="008D640C" w:rsidP="008D640C"/>
    <w:p w14:paraId="17478D1C" w14:textId="77777777" w:rsidR="008D640C" w:rsidRPr="008D640C" w:rsidRDefault="008D640C" w:rsidP="008D640C"/>
    <w:p w14:paraId="2EFD2E02" w14:textId="77777777" w:rsidR="008D640C" w:rsidRPr="008D640C" w:rsidRDefault="008D640C" w:rsidP="008D640C"/>
    <w:p w14:paraId="41DADD77" w14:textId="77777777" w:rsidR="008D640C" w:rsidRPr="008D640C" w:rsidRDefault="008D640C" w:rsidP="008D640C"/>
    <w:p w14:paraId="046EF6CD" w14:textId="77777777" w:rsidR="008D640C" w:rsidRPr="008D640C" w:rsidRDefault="008D640C" w:rsidP="008D640C"/>
    <w:p w14:paraId="2FFEBE69" w14:textId="77777777" w:rsidR="008D640C" w:rsidRPr="008D640C" w:rsidRDefault="008D640C" w:rsidP="008D640C"/>
    <w:p w14:paraId="5ADB94DD" w14:textId="77777777" w:rsidR="008D640C" w:rsidRPr="008D640C" w:rsidRDefault="008D640C" w:rsidP="008D640C"/>
    <w:p w14:paraId="34EAD081" w14:textId="77777777" w:rsidR="008D640C" w:rsidRPr="008D640C" w:rsidRDefault="008D640C" w:rsidP="008D640C"/>
    <w:p w14:paraId="2F4DC61F" w14:textId="77777777" w:rsidR="008D640C" w:rsidRPr="008D640C" w:rsidRDefault="008D640C" w:rsidP="008D640C"/>
    <w:p w14:paraId="55B66442" w14:textId="77777777" w:rsidR="008D640C" w:rsidRPr="008D640C" w:rsidRDefault="008D640C" w:rsidP="008D640C"/>
    <w:p w14:paraId="51311F60" w14:textId="77777777" w:rsidR="008D640C" w:rsidRPr="008D640C" w:rsidRDefault="008D640C" w:rsidP="008D640C"/>
    <w:p w14:paraId="648D9930" w14:textId="77777777" w:rsidR="008D640C" w:rsidRPr="008D640C" w:rsidRDefault="008D640C" w:rsidP="008D640C"/>
    <w:p w14:paraId="273AB52F" w14:textId="6E6C74B7" w:rsidR="00C032C2" w:rsidRDefault="00C032C2">
      <w:pPr>
        <w:spacing w:after="160" w:line="259" w:lineRule="auto"/>
        <w:ind w:firstLine="0"/>
        <w:contextualSpacing w:val="0"/>
        <w:jc w:val="left"/>
      </w:pPr>
      <w:r>
        <w:br w:type="page"/>
      </w:r>
    </w:p>
    <w:p w14:paraId="51C68717" w14:textId="77777777" w:rsidR="008D640C" w:rsidRDefault="008D640C">
      <w:pPr>
        <w:spacing w:after="160" w:line="259" w:lineRule="auto"/>
        <w:ind w:firstLine="0"/>
        <w:contextualSpacing w:val="0"/>
        <w:jc w:val="left"/>
      </w:pPr>
    </w:p>
    <w:p w14:paraId="12459163" w14:textId="6CD239BD" w:rsidR="008D640C" w:rsidRPr="00C032C2" w:rsidRDefault="008D640C" w:rsidP="00394E6F">
      <w:pPr>
        <w:ind w:firstLine="0"/>
        <w:jc w:val="center"/>
      </w:pPr>
      <w:r w:rsidRPr="008D640C">
        <w:t>Лабораторная работа №</w:t>
      </w:r>
      <w:r w:rsidR="00394E6F">
        <w:t xml:space="preserve"> </w:t>
      </w:r>
      <w:r w:rsidR="00C032C2" w:rsidRPr="00C032C2">
        <w:t>6</w:t>
      </w:r>
    </w:p>
    <w:p w14:paraId="6E3A3D8E" w14:textId="280441D4" w:rsidR="008D640C" w:rsidRPr="00C032C2" w:rsidRDefault="008D640C" w:rsidP="00C032C2">
      <w:pPr>
        <w:ind w:firstLine="0"/>
        <w:jc w:val="center"/>
      </w:pPr>
      <w:r w:rsidRPr="008D640C">
        <w:t>«</w:t>
      </w:r>
      <w:r w:rsidR="00C032C2" w:rsidRPr="00C032C2">
        <w:t>Методика оценки качества ГПСП. Графический тест: распределение на плоскости</w:t>
      </w:r>
      <w:r w:rsidRPr="008D640C">
        <w:t>»</w:t>
      </w:r>
    </w:p>
    <w:p w14:paraId="4B58719D" w14:textId="77777777" w:rsidR="008D640C" w:rsidRDefault="008D640C" w:rsidP="008D640C">
      <w:bookmarkStart w:id="0" w:name="_Toc177166005"/>
      <w:r w:rsidRPr="008D640C">
        <w:rPr>
          <w:rStyle w:val="20"/>
        </w:rPr>
        <w:t>Задание</w:t>
      </w:r>
      <w:bookmarkEnd w:id="0"/>
      <w:r w:rsidRPr="008D640C">
        <w:t>.</w:t>
      </w:r>
    </w:p>
    <w:p w14:paraId="1F6BD2D9" w14:textId="7AEE3882" w:rsidR="00C032C2" w:rsidRPr="008D640C" w:rsidRDefault="00C032C2" w:rsidP="008D640C">
      <w:r w:rsidRPr="00C032C2">
        <w:t>Построить распределение на плоскости для каждой последовательности из лабораторных работ № 1 – 4, определить зависимость между элементами исследуемой последовательности.</w:t>
      </w:r>
    </w:p>
    <w:p w14:paraId="4EBCF38F" w14:textId="77777777" w:rsidR="008D640C" w:rsidRPr="008D640C" w:rsidRDefault="008D640C" w:rsidP="002B1004">
      <w:pPr>
        <w:pStyle w:val="2"/>
      </w:pPr>
      <w:r w:rsidRPr="008D640C">
        <w:t>Результат.</w:t>
      </w:r>
    </w:p>
    <w:p w14:paraId="6F6171AB" w14:textId="77777777" w:rsidR="00C032C2" w:rsidRDefault="00C032C2" w:rsidP="00C032C2">
      <w:pPr>
        <w:pStyle w:val="2"/>
        <w:ind w:firstLine="0"/>
        <w:jc w:val="center"/>
        <w:rPr>
          <w:lang w:val="en-US"/>
        </w:rPr>
      </w:pPr>
      <w:r w:rsidRPr="00C032C2">
        <w:rPr>
          <w:noProof/>
        </w:rPr>
        <w:drawing>
          <wp:inline distT="0" distB="0" distL="0" distR="0" wp14:anchorId="34506E2B" wp14:editId="01761D8C">
            <wp:extent cx="5040000" cy="2885850"/>
            <wp:effectExtent l="152400" t="152400" r="370205" b="353060"/>
            <wp:docPr id="327445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45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5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EEF78B" w14:textId="701411E6" w:rsidR="00C032C2" w:rsidRDefault="00C032C2" w:rsidP="00C032C2">
      <w:pPr>
        <w:pStyle w:val="2"/>
        <w:ind w:firstLine="0"/>
        <w:jc w:val="center"/>
        <w:rPr>
          <w:lang w:val="en-US"/>
        </w:rPr>
      </w:pPr>
      <w:r w:rsidRPr="00C032C2">
        <w:rPr>
          <w:noProof/>
          <w:lang w:val="en-US"/>
        </w:rPr>
        <w:drawing>
          <wp:inline distT="0" distB="0" distL="0" distR="0" wp14:anchorId="4CFF9579" wp14:editId="61F2B37F">
            <wp:extent cx="5040000" cy="2893393"/>
            <wp:effectExtent l="152400" t="152400" r="370205" b="364490"/>
            <wp:docPr id="16856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933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87FF29" w14:textId="77777777" w:rsidR="00C032C2" w:rsidRDefault="00C032C2" w:rsidP="00C032C2">
      <w:pPr>
        <w:jc w:val="center"/>
        <w:rPr>
          <w:lang w:val="en-US"/>
        </w:rPr>
      </w:pPr>
    </w:p>
    <w:p w14:paraId="4A3298F9" w14:textId="77777777" w:rsidR="00C032C2" w:rsidRDefault="00C032C2" w:rsidP="00C032C2">
      <w:pPr>
        <w:jc w:val="center"/>
        <w:rPr>
          <w:lang w:val="en-US"/>
        </w:rPr>
      </w:pPr>
    </w:p>
    <w:p w14:paraId="58CD97D9" w14:textId="795CAE6D" w:rsidR="00C032C2" w:rsidRPr="00C032C2" w:rsidRDefault="00C032C2" w:rsidP="00C032C2">
      <w:pPr>
        <w:ind w:firstLine="0"/>
        <w:jc w:val="center"/>
        <w:rPr>
          <w:lang w:val="en-US"/>
        </w:rPr>
      </w:pPr>
      <w:r w:rsidRPr="00C032C2">
        <w:rPr>
          <w:noProof/>
          <w:lang w:val="en-US"/>
        </w:rPr>
        <w:drawing>
          <wp:inline distT="0" distB="0" distL="0" distR="0" wp14:anchorId="739C7611" wp14:editId="1050FABA">
            <wp:extent cx="5040000" cy="3009775"/>
            <wp:effectExtent l="152400" t="152400" r="370205" b="362585"/>
            <wp:docPr id="676216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16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97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C032C2">
        <w:rPr>
          <w:noProof/>
          <w:lang w:val="en-US"/>
        </w:rPr>
        <w:drawing>
          <wp:inline distT="0" distB="0" distL="0" distR="0" wp14:anchorId="6F547856" wp14:editId="36DDA904">
            <wp:extent cx="5038979" cy="2785745"/>
            <wp:effectExtent l="152400" t="152400" r="371475" b="357505"/>
            <wp:docPr id="2053466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66122" name=""/>
                    <pic:cNvPicPr/>
                  </pic:nvPicPr>
                  <pic:blipFill rotWithShape="1">
                    <a:blip r:embed="rId10"/>
                    <a:srcRect t="3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7863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1C6FA" w14:textId="08529370" w:rsidR="008D640C" w:rsidRPr="00C032C2" w:rsidRDefault="008D640C" w:rsidP="002B1004">
      <w:pPr>
        <w:pStyle w:val="2"/>
        <w:rPr>
          <w:lang w:val="en-US"/>
        </w:rPr>
      </w:pPr>
      <w:r w:rsidRPr="008D640C">
        <w:t>Листинг</w:t>
      </w:r>
      <w:r w:rsidRPr="00C032C2">
        <w:rPr>
          <w:lang w:val="en-US"/>
        </w:rPr>
        <w:t xml:space="preserve"> </w:t>
      </w:r>
      <w:r w:rsidRPr="008D640C">
        <w:t>программы</w:t>
      </w:r>
      <w:r w:rsidRPr="00C032C2">
        <w:rPr>
          <w:lang w:val="en-US"/>
        </w:rPr>
        <w:t>.</w:t>
      </w:r>
    </w:p>
    <w:p w14:paraId="01A37539" w14:textId="77777777" w:rsidR="00C032C2" w:rsidRPr="00C032C2" w:rsidRDefault="00C032C2" w:rsidP="00C032C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contextualSpacing w:val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package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dstu.csae.topg;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com.github.sh0nk.matplotlib4j.Plot;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com.github.sh0nk.matplotlib4j.PythonExecutionException;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dstu.csae.mathutils.MathUtils;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dstu.csae.topg.data.Sequence;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java.io.File;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java.io.FileNotFoundException;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java.io.IOException;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java.util.*;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java.util.stream.Collectors;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java.util.stream.IntStream;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br/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App {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final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</w:t>
      </w:r>
      <w:r w:rsidRPr="00C032C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 xml:space="preserve">FILE_DIR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String.</w:t>
      </w:r>
      <w:r w:rsidRPr="00C032C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join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File.</w:t>
      </w:r>
      <w:r w:rsidRPr="00C032C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separator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List.</w:t>
      </w:r>
      <w:r w:rsidRPr="00C032C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of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(System.</w:t>
      </w:r>
      <w:r w:rsidRPr="00C032C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getProperty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"user.dir"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"src"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"main"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"resources"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) + File.</w:t>
      </w:r>
      <w:r w:rsidRPr="00C032C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separator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void </w:t>
      </w:r>
      <w:r w:rsidRPr="00C032C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main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(String[] args) </w:t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throws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PythonExecutionException, IOException {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Sequence linear = </w:t>
      </w:r>
      <w:r w:rsidRPr="00C032C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getSequence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C032C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 xml:space="preserve">FILE_DIR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"LinearCongruent.txt"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Линейный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генератор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Sequence square = </w:t>
      </w:r>
      <w:r w:rsidRPr="00C032C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getSequence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032C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 xml:space="preserve">FILE_DIR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"SquareCongruent.txt"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Квадратичный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генератор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Sequence fibonacci = </w:t>
      </w:r>
      <w:r w:rsidRPr="00C032C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getSequence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032C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 xml:space="preserve">FILE_DIR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"Fibonacci.txt"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Генератор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Фибоначчи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Sequence geffen = </w:t>
      </w:r>
      <w:r w:rsidRPr="00C032C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getSequence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032C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 xml:space="preserve">FILE_DIR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"geffen.txt"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Генератор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Геффе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032C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show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(linear, square, fibonacci, geffen);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void </w:t>
      </w:r>
      <w:r w:rsidRPr="00C032C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show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(Sequence ... sequences) </w:t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throws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PythonExecutionException, IOException {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with = MathUtils.</w:t>
      </w:r>
      <w:r w:rsidRPr="00C032C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getMultipliersList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(sequences.</w:t>
      </w:r>
      <w:r w:rsidRPr="00C032C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length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.stream()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.max(Integer :: compareTo)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.orElse(</w:t>
      </w:r>
      <w:r w:rsidRPr="00C032C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height = sequences.</w:t>
      </w:r>
      <w:r w:rsidRPr="00C032C2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length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/ with;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Plot plt = Plot.</w:t>
      </w:r>
      <w:r w:rsidRPr="00C032C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create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for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 = </w:t>
      </w:r>
      <w:r w:rsidRPr="00C032C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i &lt; with; i ++){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for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j = </w:t>
      </w:r>
      <w:r w:rsidRPr="00C032C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0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j &lt; height; j ++){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plt.subplot(with, height, (i * height + j) + </w:t>
      </w:r>
      <w:r w:rsidRPr="00C032C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Sequence s = sequences[i * height + j];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ArrayList&lt;Integer&gt; x = IntStream.</w:t>
      </w:r>
      <w:r w:rsidRPr="00C032C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range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032C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s.size() - </w:t>
      </w:r>
      <w:r w:rsidRPr="00C032C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.mapToObj(s :: get)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.collect(Collectors.</w:t>
      </w:r>
      <w:r w:rsidRPr="00C032C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toCollection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(ArrayList::</w:t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new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ArrayList&lt;Integer&gt; y = IntStream.</w:t>
      </w:r>
      <w:r w:rsidRPr="00C032C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range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032C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s.size())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.mapToObj(s :: get)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.collect(Collectors.</w:t>
      </w:r>
      <w:r w:rsidRPr="00C032C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toCollection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(ArrayList::</w:t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new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plt.plot().add(x, y, 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"."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plt.title(s.getTitle());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plt.show();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Sequence </w:t>
      </w:r>
      <w:r w:rsidRPr="00C032C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getSequence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(String fileName, String title)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throws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RuntimeException{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ArrayList&lt;Integer&gt; out;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(Scanner scanner = </w:t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Scanner(</w:t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File(fileName))) {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out = Arrays.</w:t>
      </w:r>
      <w:r w:rsidRPr="00C032C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stream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(scanner.nextLine().split(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shd w:val="clear" w:color="auto" w:fill="293C40"/>
          <w:lang w:val="en-US" w:eastAsia="ru-RU"/>
          <w14:ligatures w14:val="none"/>
        </w:rPr>
        <w:t>\t</w:t>
      </w:r>
      <w:r w:rsidRPr="00C032C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.map(Integer::</w:t>
      </w:r>
      <w:r w:rsidRPr="00C032C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parseInt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.collect(Collectors.</w:t>
      </w:r>
      <w:r w:rsidRPr="00C032C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toCollection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(ArrayList::</w:t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new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 </w:t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catch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(FileNotFoundException e) {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throw new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RuntimeException(e);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032C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new 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Sequence(out, title);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032C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12768F14" w14:textId="77777777" w:rsidR="008D640C" w:rsidRPr="008D640C" w:rsidRDefault="008D640C" w:rsidP="002B1004">
      <w:pPr>
        <w:pStyle w:val="2"/>
      </w:pPr>
      <w:r w:rsidRPr="008D640C">
        <w:lastRenderedPageBreak/>
        <w:t>Вывод по работе.</w:t>
      </w:r>
    </w:p>
    <w:p w14:paraId="695BB1F4" w14:textId="756A203F" w:rsidR="008D640C" w:rsidRDefault="00C032C2" w:rsidP="008D640C">
      <w:r>
        <w:t>В лабораторной работе был</w:t>
      </w:r>
      <w:r w:rsidR="00844F47">
        <w:t xml:space="preserve"> представлен анализ созданных ранее последовательностей псевдослучайных чисел графическим методом распределения на плоскости. </w:t>
      </w:r>
    </w:p>
    <w:p w14:paraId="6C2CDF88" w14:textId="713101B5" w:rsidR="00824E32" w:rsidRDefault="00824E32" w:rsidP="00824E32">
      <w:r>
        <w:t>В качестве входных данных были взяты последовательности из лабораторных работ 1-4.</w:t>
      </w:r>
    </w:p>
    <w:p w14:paraId="3A92895F" w14:textId="1EE0DDE1" w:rsidR="00824E32" w:rsidRPr="00C032C2" w:rsidRDefault="00824E32" w:rsidP="00824E32">
      <w:r>
        <w:t xml:space="preserve">На основе полученных графиков можно сделать вывод, что линейный конгруэнтный генератор обладает самой большой непредсказуемостью, так как по его </w:t>
      </w:r>
      <w:r w:rsidR="0064025E">
        <w:t>распределению невозможно составить «узор» - закономерность появления следующего значения.</w:t>
      </w:r>
    </w:p>
    <w:sectPr w:rsidR="00824E32" w:rsidRPr="00C032C2" w:rsidSect="00267E0F">
      <w:headerReference w:type="first" r:id="rId11"/>
      <w:footerReference w:type="first" r:id="rId12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DB0E2" w14:textId="77777777" w:rsidR="003C4FD3" w:rsidRDefault="003C4FD3" w:rsidP="003A2D0F">
      <w:r>
        <w:separator/>
      </w:r>
    </w:p>
  </w:endnote>
  <w:endnote w:type="continuationSeparator" w:id="0">
    <w:p w14:paraId="4E716B8D" w14:textId="77777777" w:rsidR="003C4FD3" w:rsidRDefault="003C4FD3" w:rsidP="003A2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9401710"/>
      <w:docPartObj>
        <w:docPartGallery w:val="Page Numbers (Bottom of Page)"/>
        <w:docPartUnique/>
      </w:docPartObj>
    </w:sdtPr>
    <w:sdtEndPr/>
    <w:sdtContent>
      <w:p w14:paraId="40D19C4A" w14:textId="77777777" w:rsidR="00556236" w:rsidRDefault="00556236" w:rsidP="00556236">
        <w:pPr>
          <w:pStyle w:val="a5"/>
          <w:ind w:firstLine="0"/>
          <w:jc w:val="center"/>
        </w:pPr>
        <w:r>
          <w:t>Ростов-на-дону</w:t>
        </w:r>
      </w:p>
      <w:p w14:paraId="4465A4D0" w14:textId="6853AAF4" w:rsidR="00267E0F" w:rsidRDefault="00556236" w:rsidP="00556236">
        <w:pPr>
          <w:pStyle w:val="a5"/>
          <w:ind w:firstLine="0"/>
          <w:jc w:val="center"/>
        </w:pPr>
        <w:r>
          <w:t>202</w:t>
        </w:r>
        <w:r w:rsidR="00C032C2">
          <w:rPr>
            <w:lang w:val="en-US"/>
          </w:rPr>
          <w:t>5</w:t>
        </w:r>
      </w:p>
    </w:sdtContent>
  </w:sdt>
  <w:p w14:paraId="0A70A8EA" w14:textId="77777777" w:rsidR="00267E0F" w:rsidRDefault="00267E0F" w:rsidP="00556236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37E96" w14:textId="77777777" w:rsidR="003C4FD3" w:rsidRDefault="003C4FD3" w:rsidP="003A2D0F">
      <w:r>
        <w:separator/>
      </w:r>
    </w:p>
  </w:footnote>
  <w:footnote w:type="continuationSeparator" w:id="0">
    <w:p w14:paraId="358277A5" w14:textId="77777777" w:rsidR="003C4FD3" w:rsidRDefault="003C4FD3" w:rsidP="003A2D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E32B7" w14:textId="77777777" w:rsidR="003A2D0F" w:rsidRDefault="003A2D0F" w:rsidP="003A2D0F">
    <w:pPr>
      <w:pStyle w:val="a3"/>
      <w:jc w:val="center"/>
      <w:rPr>
        <w:noProof/>
      </w:rPr>
    </w:pPr>
  </w:p>
  <w:p w14:paraId="60DC5592" w14:textId="77777777" w:rsidR="003A2D0F" w:rsidRDefault="0089190C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0D28C95" wp14:editId="5868222B">
          <wp:simplePos x="0" y="0"/>
          <wp:positionH relativeFrom="column">
            <wp:posOffset>2511425</wp:posOffset>
          </wp:positionH>
          <wp:positionV relativeFrom="paragraph">
            <wp:posOffset>275590</wp:posOffset>
          </wp:positionV>
          <wp:extent cx="675640" cy="719455"/>
          <wp:effectExtent l="0" t="0" r="0" b="4445"/>
          <wp:wrapTopAndBottom/>
          <wp:docPr id="537114673" name="Рисунок 1" descr="Picture 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icture backgroun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993" t="25550" r="29688" b="28674"/>
                  <a:stretch/>
                </pic:blipFill>
                <pic:spPr bwMode="auto">
                  <a:xfrm>
                    <a:off x="0" y="0"/>
                    <a:ext cx="675640" cy="7194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2C2"/>
    <w:rsid w:val="000A274A"/>
    <w:rsid w:val="000B4F43"/>
    <w:rsid w:val="002107B7"/>
    <w:rsid w:val="00231384"/>
    <w:rsid w:val="00247C2C"/>
    <w:rsid w:val="00267E0F"/>
    <w:rsid w:val="002B1004"/>
    <w:rsid w:val="00394E6F"/>
    <w:rsid w:val="003A2D0F"/>
    <w:rsid w:val="003C4FD3"/>
    <w:rsid w:val="003D2BEC"/>
    <w:rsid w:val="003D517A"/>
    <w:rsid w:val="00406E4A"/>
    <w:rsid w:val="00462973"/>
    <w:rsid w:val="00493914"/>
    <w:rsid w:val="00530A4D"/>
    <w:rsid w:val="00556236"/>
    <w:rsid w:val="005C7899"/>
    <w:rsid w:val="005D4C4E"/>
    <w:rsid w:val="0064025E"/>
    <w:rsid w:val="00792139"/>
    <w:rsid w:val="00824E32"/>
    <w:rsid w:val="00844F47"/>
    <w:rsid w:val="0089190C"/>
    <w:rsid w:val="00893BE7"/>
    <w:rsid w:val="008D640C"/>
    <w:rsid w:val="00B12C1B"/>
    <w:rsid w:val="00B16188"/>
    <w:rsid w:val="00C032C2"/>
    <w:rsid w:val="00C15993"/>
    <w:rsid w:val="00CA719F"/>
    <w:rsid w:val="00F9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F7A091"/>
  <w15:chartTrackingRefBased/>
  <w15:docId w15:val="{073DFEF3-39F5-42FE-A522-FF7534110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40C"/>
    <w:pPr>
      <w:spacing w:after="0" w:line="24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8D640C"/>
    <w:pPr>
      <w:keepNext/>
      <w:keepLines/>
      <w:spacing w:before="120"/>
      <w:ind w:firstLine="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640C"/>
    <w:pPr>
      <w:keepNext/>
      <w:keepLines/>
      <w:spacing w:before="120" w:after="120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D640C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8D640C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3A2D0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A2D0F"/>
  </w:style>
  <w:style w:type="paragraph" w:styleId="a5">
    <w:name w:val="footer"/>
    <w:basedOn w:val="a"/>
    <w:link w:val="a6"/>
    <w:uiPriority w:val="99"/>
    <w:unhideWhenUsed/>
    <w:rsid w:val="003A2D0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A2D0F"/>
  </w:style>
  <w:style w:type="paragraph" w:styleId="a7">
    <w:name w:val="Title"/>
    <w:basedOn w:val="a"/>
    <w:next w:val="a"/>
    <w:link w:val="a8"/>
    <w:uiPriority w:val="10"/>
    <w:qFormat/>
    <w:rsid w:val="008D640C"/>
    <w:pPr>
      <w:spacing w:before="120" w:after="120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8">
    <w:name w:val="Заголовок Знак"/>
    <w:basedOn w:val="a0"/>
    <w:link w:val="a7"/>
    <w:uiPriority w:val="10"/>
    <w:rsid w:val="008D640C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9">
    <w:name w:val="TOC Heading"/>
    <w:basedOn w:val="1"/>
    <w:next w:val="a"/>
    <w:uiPriority w:val="39"/>
    <w:unhideWhenUsed/>
    <w:qFormat/>
    <w:rsid w:val="002B1004"/>
    <w:pPr>
      <w:spacing w:after="120" w:line="360" w:lineRule="auto"/>
      <w:contextualSpacing w:val="0"/>
      <w:outlineLvl w:val="9"/>
    </w:pPr>
    <w:rPr>
      <w:color w:val="auto"/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2B1004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2B10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4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4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7;&#1077;&#1088;&#1075;&#1077;&#1081;\OneDrive\Documents\&#1053;&#1072;&#1089;&#1090;&#1088;&#1072;&#1080;&#1074;&#1072;&#1077;&#1084;&#1099;&#1077;%20&#1096;&#1072;&#1073;&#1083;&#1086;&#1085;&#1099;%20Office\&#1058;&#1063;&#1052;&#1050;%20&#1051;&#1072;&#1073;&#1086;&#1088;&#1072;&#1090;&#1086;&#1088;&#1085;&#1072;&#1103;%20&#1088;&#1072;&#1073;&#1086;&#1090;&#1072;%20&#8470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288BB-FE0C-4F89-8278-4C8E2EF24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ТЧМК Лабораторная работа №</Template>
  <TotalTime>9</TotalTime>
  <Pages>5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Якушевский</dc:creator>
  <cp:keywords/>
  <dc:description/>
  <cp:lastModifiedBy>Сергей Якушевский</cp:lastModifiedBy>
  <cp:revision>5</cp:revision>
  <dcterms:created xsi:type="dcterms:W3CDTF">2025-05-04T21:53:00Z</dcterms:created>
  <dcterms:modified xsi:type="dcterms:W3CDTF">2025-05-05T11:14:00Z</dcterms:modified>
</cp:coreProperties>
</file>