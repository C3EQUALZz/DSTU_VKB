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FDD3" w14:textId="77777777" w:rsidR="00791B52" w:rsidRPr="00020393" w:rsidRDefault="00791B52" w:rsidP="00020393">
      <w:pPr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388A8E9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368D62AB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690F00DA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FA09703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4ECE5CE7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5DCEEBD9" w14:textId="51D06154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663ACD2E" w14:textId="236D2DF5" w:rsidR="00791B52" w:rsidRDefault="00791B52" w:rsidP="00791B52">
      <w:pPr>
        <w:pStyle w:val="a3"/>
        <w:ind w:left="0" w:right="566"/>
        <w:rPr>
          <w:sz w:val="30"/>
        </w:rPr>
      </w:pPr>
    </w:p>
    <w:p w14:paraId="78DE466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23F144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8FA29EF" w14:textId="77777777" w:rsidR="00791B52" w:rsidRPr="00831A1D" w:rsidRDefault="00791B52" w:rsidP="00831A1D">
      <w:pPr>
        <w:pStyle w:val="a3"/>
        <w:ind w:left="0" w:right="566" w:firstLine="0"/>
        <w:rPr>
          <w:sz w:val="30"/>
        </w:rPr>
      </w:pPr>
    </w:p>
    <w:p w14:paraId="40278181" w14:textId="25674ACE" w:rsidR="00791B52" w:rsidRDefault="00791B52" w:rsidP="42675A92">
      <w:pPr>
        <w:pStyle w:val="a3"/>
        <w:ind w:left="0" w:right="566"/>
        <w:rPr>
          <w:sz w:val="30"/>
          <w:szCs w:val="30"/>
        </w:rPr>
      </w:pPr>
    </w:p>
    <w:p w14:paraId="46A00DE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F67A008" w14:textId="582D1374" w:rsidR="00791B52" w:rsidRPr="0086551E" w:rsidRDefault="004660C1" w:rsidP="00791B52">
      <w:pPr>
        <w:pStyle w:val="a3"/>
        <w:spacing w:before="4"/>
        <w:ind w:left="0" w:right="566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5020E1" wp14:editId="7A102C4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447155" cy="1805305"/>
                <wp:effectExtent l="0" t="0" r="0" b="4445"/>
                <wp:wrapSquare wrapText="bothSides"/>
                <wp:docPr id="1292895927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600" cy="1805327"/>
                          <a:chOff x="0" y="0"/>
                          <a:chExt cx="6447155" cy="1803360"/>
                        </a:xfrm>
                      </wpg:grpSpPr>
                      <wps:wsp>
                        <wps:cNvPr id="31892360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0160"/>
                            <a:ext cx="6447155" cy="147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32B7FF" w14:textId="77777777" w:rsidR="004660C1" w:rsidRPr="0086551E" w:rsidRDefault="004660C1" w:rsidP="004660C1">
                              <w:pPr>
                                <w:pStyle w:val="a3"/>
                                <w:tabs>
                                  <w:tab w:val="left" w:pos="2175"/>
                                  <w:tab w:val="left" w:pos="3846"/>
                                  <w:tab w:val="left" w:pos="5080"/>
                                  <w:tab w:val="left" w:pos="6837"/>
                                  <w:tab w:val="left" w:pos="8225"/>
                                </w:tabs>
                                <w:ind w:right="306" w:firstLine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86551E">
                                <w:rPr>
                                  <w:sz w:val="32"/>
                                  <w:szCs w:val="32"/>
                                </w:rPr>
                                <w:t>на тему</w:t>
                              </w:r>
                              <w:r w:rsidRPr="0086551E">
                                <w:rPr>
                                  <w:spacing w:val="-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86551E">
                                <w:rPr>
                                  <w:sz w:val="32"/>
                                  <w:szCs w:val="32"/>
                                </w:rPr>
                                <w:t>«</w:t>
                              </w:r>
                              <w:r w:rsidRPr="00FF3D58">
                                <w:rPr>
                                  <w:sz w:val="32"/>
                                  <w:szCs w:val="32"/>
                                </w:rPr>
                                <w:t>Основные направления обеспечения кибербезопасности. Уязвимости в системах киберзащиты. Защита кроссплатформенных программных системы от проникновения противника. Новые угрозы информационным системам в России 2020-х годов, методы их поиска, обнаружения и противодействия.</w:t>
                              </w:r>
                              <w:r w:rsidRPr="0086551E">
                                <w:rPr>
                                  <w:sz w:val="32"/>
                                  <w:szCs w:val="32"/>
                                </w:rPr>
                                <w:t>»</w:t>
                              </w:r>
                            </w:p>
                            <w:p w14:paraId="2EC97B5E" w14:textId="77777777" w:rsidR="004660C1" w:rsidRDefault="004660C1" w:rsidP="004660C1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8422418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0700" y="0"/>
                            <a:ext cx="2832735" cy="33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E0D37F" w14:textId="334207BA" w:rsidR="004660C1" w:rsidRPr="004660C1" w:rsidRDefault="004660C1" w:rsidP="004660C1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86551E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Лабораторная</w:t>
                              </w:r>
                              <w:r w:rsidRPr="0086551E">
                                <w:rPr>
                                  <w:b/>
                                  <w:bCs/>
                                  <w:spacing w:val="-5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86551E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работа</w:t>
                              </w:r>
                              <w:r w:rsidRPr="0086551E">
                                <w:rPr>
                                  <w:b/>
                                  <w:bCs/>
                                  <w:spacing w:val="-6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86551E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№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1</w:t>
                              </w:r>
                            </w:p>
                            <w:p w14:paraId="0CF9C3A2" w14:textId="445CB2BE" w:rsidR="004660C1" w:rsidRDefault="004660C1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5020E1" id="Группа 1" o:spid="_x0000_s1026" style="position:absolute;left:0;text-align:left;margin-left:0;margin-top:0;width:507.65pt;height:142.15pt;z-index:251661312;mso-position-horizontal:center;mso-position-horizontal-relative:margin;mso-position-vertical:center;mso-position-vertical-relative:margin;mso-width-relative:margin;mso-height-relative:margin" coordsize="64471,18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3301;width:64471;height:14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" filled="f" stroked="f">
                  <v:textbox style="mso-fit-shape-to-text:t">
                    <w:txbxContent>
                      <w:p w14:paraId="4232B7FF" w14:textId="77777777" w:rsidR="004660C1" w:rsidRPr="0086551E" w:rsidRDefault="004660C1" w:rsidP="004660C1">
                        <w:pPr>
                          <w:pStyle w:val="a3"/>
                          <w:tabs>
                            <w:tab w:val="left" w:pos="2175"/>
                            <w:tab w:val="left" w:pos="3846"/>
                            <w:tab w:val="left" w:pos="5080"/>
                            <w:tab w:val="left" w:pos="6837"/>
                            <w:tab w:val="left" w:pos="8225"/>
                          </w:tabs>
                          <w:ind w:right="306" w:firstLine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86551E">
                          <w:rPr>
                            <w:sz w:val="32"/>
                            <w:szCs w:val="32"/>
                          </w:rPr>
                          <w:t>на тему</w:t>
                        </w:r>
                        <w:r w:rsidRPr="0086551E">
                          <w:rPr>
                            <w:spacing w:val="-4"/>
                            <w:sz w:val="32"/>
                            <w:szCs w:val="32"/>
                          </w:rPr>
                          <w:t xml:space="preserve"> </w:t>
                        </w:r>
                        <w:r w:rsidRPr="0086551E">
                          <w:rPr>
                            <w:sz w:val="32"/>
                            <w:szCs w:val="32"/>
                          </w:rPr>
                          <w:t>«</w:t>
                        </w:r>
                        <w:r w:rsidRPr="00FF3D58">
                          <w:rPr>
                            <w:sz w:val="32"/>
                            <w:szCs w:val="32"/>
                          </w:rPr>
                          <w:t>Основные направления обеспечения кибербезопасности. Уязвимости в системах киберзащиты. Защита кроссплатформенных программных системы от проникновения противника. Новые угрозы информационным системам в России 2020-х годов, методы их поиска, обнаружения и противодействия.</w:t>
                        </w:r>
                        <w:r w:rsidRPr="0086551E">
                          <w:rPr>
                            <w:sz w:val="32"/>
                            <w:szCs w:val="32"/>
                          </w:rPr>
                          <w:t>»</w:t>
                        </w:r>
                      </w:p>
                      <w:p w14:paraId="2EC97B5E" w14:textId="77777777" w:rsidR="004660C1" w:rsidRDefault="004660C1" w:rsidP="004660C1"/>
                    </w:txbxContent>
                  </v:textbox>
                </v:shape>
                <v:shape id="Надпись 2" o:spid="_x0000_s1028" type="#_x0000_t202" style="position:absolute;left:17907;width:2832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" filled="f" stroked="f">
                  <v:textbox>
                    <w:txbxContent>
                      <w:p w14:paraId="7EE0D37F" w14:textId="334207BA" w:rsidR="004660C1" w:rsidRPr="004660C1" w:rsidRDefault="004660C1" w:rsidP="004660C1">
                        <w:pPr>
                          <w:ind w:firstLine="0"/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86551E">
                          <w:rPr>
                            <w:b/>
                            <w:bCs/>
                            <w:sz w:val="32"/>
                            <w:szCs w:val="32"/>
                          </w:rPr>
                          <w:t>Лабораторная</w:t>
                        </w:r>
                        <w:r w:rsidRPr="0086551E">
                          <w:rPr>
                            <w:b/>
                            <w:bCs/>
                            <w:spacing w:val="-5"/>
                            <w:sz w:val="32"/>
                            <w:szCs w:val="32"/>
                          </w:rPr>
                          <w:t xml:space="preserve"> </w:t>
                        </w:r>
                        <w:r w:rsidRPr="0086551E">
                          <w:rPr>
                            <w:b/>
                            <w:bCs/>
                            <w:sz w:val="32"/>
                            <w:szCs w:val="32"/>
                          </w:rPr>
                          <w:t>работа</w:t>
                        </w:r>
                        <w:r w:rsidRPr="0086551E">
                          <w:rPr>
                            <w:b/>
                            <w:bCs/>
                            <w:spacing w:val="-6"/>
                            <w:sz w:val="32"/>
                            <w:szCs w:val="32"/>
                          </w:rPr>
                          <w:t xml:space="preserve"> </w:t>
                        </w:r>
                        <w:r w:rsidRPr="0086551E">
                          <w:rPr>
                            <w:b/>
                            <w:bCs/>
                            <w:sz w:val="32"/>
                            <w:szCs w:val="32"/>
                          </w:rPr>
                          <w:t>№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1</w:t>
                        </w:r>
                      </w:p>
                      <w:p w14:paraId="0CF9C3A2" w14:textId="445CB2BE" w:rsidR="004660C1" w:rsidRDefault="004660C1"/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377445F1" w14:textId="77777777" w:rsidR="00791B52" w:rsidRDefault="00791B52" w:rsidP="007C13F9">
      <w:pPr>
        <w:pStyle w:val="a3"/>
        <w:ind w:left="0" w:right="566" w:firstLine="0"/>
        <w:rPr>
          <w:sz w:val="30"/>
        </w:rPr>
      </w:pPr>
    </w:p>
    <w:p w14:paraId="02AC08C5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CD9155B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75012D91" w14:textId="77777777" w:rsidTr="4BFAD146">
        <w:trPr>
          <w:trHeight w:val="432"/>
          <w:jc w:val="right"/>
        </w:trPr>
        <w:tc>
          <w:tcPr>
            <w:tcW w:w="5103" w:type="dxa"/>
            <w:hideMark/>
          </w:tcPr>
          <w:p w14:paraId="4F1508D8" w14:textId="05D5C169" w:rsidR="00791B52" w:rsidRPr="00446ADE" w:rsidRDefault="00791B52">
            <w:pPr>
              <w:ind w:firstLine="0"/>
              <w:rPr>
                <w:lang w:val="en-US"/>
              </w:rPr>
            </w:pPr>
            <w:r>
              <w:t>Выполнил</w:t>
            </w:r>
            <w:r w:rsidR="3AC5A03B">
              <w:t>и</w:t>
            </w:r>
            <w:r>
              <w:t>: студент</w:t>
            </w:r>
            <w:r w:rsidR="1B258EA6">
              <w:t>ы</w:t>
            </w:r>
            <w:r>
              <w:t xml:space="preserve"> группы ВКБ4</w:t>
            </w:r>
            <w:r w:rsidR="00446ADE">
              <w:rPr>
                <w:lang w:val="en-US"/>
              </w:rPr>
              <w:t>3</w:t>
            </w:r>
          </w:p>
        </w:tc>
      </w:tr>
      <w:tr w:rsidR="4BFAD146" w14:paraId="6439E368" w14:textId="77777777" w:rsidTr="4BFAD146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B047774" w14:textId="51772C4E" w:rsidR="277A53C2" w:rsidRPr="00446ADE" w:rsidRDefault="00446ADE" w:rsidP="4BFAD146">
            <w:pPr>
              <w:ind w:firstLine="0"/>
              <w:jc w:val="center"/>
            </w:pPr>
            <w:r>
              <w:t>Ковалев Данил Петрович</w:t>
            </w:r>
          </w:p>
        </w:tc>
      </w:tr>
      <w:tr w:rsidR="4BFAD146" w14:paraId="74802876" w14:textId="77777777" w:rsidTr="4BFAD146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EFA4708" w14:textId="206A326D" w:rsidR="277A53C2" w:rsidRDefault="00446ADE" w:rsidP="4BFAD146">
            <w:pPr>
              <w:ind w:firstLine="0"/>
              <w:jc w:val="center"/>
            </w:pPr>
            <w:proofErr w:type="spellStart"/>
            <w:r>
              <w:t>Нимгиров</w:t>
            </w:r>
            <w:proofErr w:type="spellEnd"/>
            <w:r>
              <w:t xml:space="preserve"> Дорджи </w:t>
            </w:r>
            <w:proofErr w:type="spellStart"/>
            <w:r>
              <w:t>Церенович</w:t>
            </w:r>
            <w:proofErr w:type="spellEnd"/>
          </w:p>
        </w:tc>
      </w:tr>
      <w:tr w:rsidR="4BFAD146" w14:paraId="2390066C" w14:textId="77777777" w:rsidTr="4BFAD146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EAB05EF" w14:textId="4C27E435" w:rsidR="277A53C2" w:rsidRDefault="00446ADE" w:rsidP="4BFAD146">
            <w:pPr>
              <w:ind w:firstLine="0"/>
              <w:jc w:val="center"/>
            </w:pPr>
            <w:r>
              <w:t>Леза Алексей Александрович</w:t>
            </w:r>
          </w:p>
        </w:tc>
      </w:tr>
      <w:tr w:rsidR="00791B52" w:rsidRPr="0086551E" w14:paraId="6D31749F" w14:textId="77777777" w:rsidTr="4BFAD146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93E117B" w14:textId="394D08D7" w:rsidR="00791B52" w:rsidRPr="0086551E" w:rsidRDefault="00446ADE">
            <w:pPr>
              <w:ind w:firstLine="0"/>
              <w:jc w:val="center"/>
            </w:pPr>
            <w:r>
              <w:t>Ермолаев Богдан Юрьевич</w:t>
            </w:r>
            <w:r w:rsidR="00791B52">
              <w:t xml:space="preserve"> </w:t>
            </w:r>
          </w:p>
        </w:tc>
      </w:tr>
      <w:tr w:rsidR="00791B52" w:rsidRPr="0086551E" w14:paraId="371ACA8C" w14:textId="77777777" w:rsidTr="4BFAD146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D53E8E8" w14:textId="77777777" w:rsidR="00791B52" w:rsidRPr="0086551E" w:rsidRDefault="00791B52" w:rsidP="4BFAD146">
            <w:pPr>
              <w:ind w:firstLine="0"/>
              <w:jc w:val="center"/>
              <w:rPr>
                <w:sz w:val="22"/>
              </w:rPr>
            </w:pPr>
            <w:r w:rsidRPr="4BFAD146">
              <w:rPr>
                <w:sz w:val="24"/>
                <w:szCs w:val="24"/>
              </w:rPr>
              <w:t>(Фамилия, имя, отчество)</w:t>
            </w:r>
          </w:p>
        </w:tc>
      </w:tr>
      <w:tr w:rsidR="00791B52" w:rsidRPr="0086551E" w14:paraId="3CC0E673" w14:textId="77777777" w:rsidTr="4BFAD146">
        <w:trPr>
          <w:trHeight w:val="440"/>
          <w:jc w:val="right"/>
        </w:trPr>
        <w:tc>
          <w:tcPr>
            <w:tcW w:w="5103" w:type="dxa"/>
            <w:hideMark/>
          </w:tcPr>
          <w:p w14:paraId="15C47A28" w14:textId="2861CAD2" w:rsidR="4BFAD146" w:rsidRDefault="4BFAD146" w:rsidP="4BFAD146">
            <w:pPr>
              <w:ind w:firstLine="0"/>
            </w:pPr>
          </w:p>
          <w:p w14:paraId="19D93487" w14:textId="1B3C6B3F" w:rsidR="00791B52" w:rsidRPr="0086551E" w:rsidRDefault="00791B52">
            <w:pPr>
              <w:ind w:firstLine="0"/>
            </w:pPr>
            <w:r>
              <w:t>Проверил:</w:t>
            </w:r>
            <w:r w:rsidR="310CD9AF">
              <w:t xml:space="preserve"> профессор</w:t>
            </w:r>
            <w:r>
              <w:t xml:space="preserve"> </w:t>
            </w:r>
          </w:p>
        </w:tc>
      </w:tr>
      <w:tr w:rsidR="00791B52" w:rsidRPr="0086551E" w14:paraId="240B0F38" w14:textId="77777777" w:rsidTr="4BFAD146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F55A796" w14:textId="2F8837A1" w:rsidR="00791B52" w:rsidRPr="00CA7C18" w:rsidRDefault="6643E384" w:rsidP="004E18E7">
            <w:pPr>
              <w:ind w:firstLine="0"/>
              <w:jc w:val="center"/>
            </w:pPr>
            <w:r>
              <w:t>Черкесова Лариса Владимировна</w:t>
            </w:r>
          </w:p>
        </w:tc>
      </w:tr>
      <w:tr w:rsidR="00791B52" w:rsidRPr="0086551E" w14:paraId="3CB3786F" w14:textId="77777777" w:rsidTr="4BFAD146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539622" w14:textId="77777777" w:rsidR="00791B52" w:rsidRPr="0086551E" w:rsidRDefault="00791B52">
            <w:pPr>
              <w:rPr>
                <w:szCs w:val="24"/>
              </w:rPr>
            </w:pPr>
            <w:r w:rsidRPr="0086551E">
              <w:rPr>
                <w:szCs w:val="24"/>
              </w:rPr>
              <w:t>(Фамилия, имя, отчество)</w:t>
            </w:r>
          </w:p>
        </w:tc>
      </w:tr>
    </w:tbl>
    <w:p w14:paraId="4C200B3F" w14:textId="77777777" w:rsidR="00791B52" w:rsidRDefault="00791B52" w:rsidP="00791B52"/>
    <w:p w14:paraId="13BEC498" w14:textId="33BB4946" w:rsidR="00505E7B" w:rsidRPr="001B17E3" w:rsidRDefault="00791B52" w:rsidP="001B17E3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03E269A9" w14:textId="3182BBDF" w:rsidR="00E2551B" w:rsidRPr="0027369A" w:rsidRDefault="00C370E9" w:rsidP="00C370E9">
      <w:pPr>
        <w:pStyle w:val="1"/>
        <w:spacing w:line="360" w:lineRule="auto"/>
        <w:rPr>
          <w:lang w:eastAsia="ru-RU"/>
        </w:rPr>
      </w:pPr>
      <w:bookmarkStart w:id="0" w:name="_Toc190270280"/>
      <w:r w:rsidRPr="00C370E9">
        <w:rPr>
          <w:b/>
          <w:bCs w:val="0"/>
          <w:lang w:eastAsia="ru-RU"/>
        </w:rPr>
        <w:lastRenderedPageBreak/>
        <w:t>Вопрос 1.</w:t>
      </w:r>
      <w:r>
        <w:rPr>
          <w:lang w:eastAsia="ru-RU"/>
        </w:rPr>
        <w:t xml:space="preserve"> </w:t>
      </w:r>
      <w:r w:rsidR="00E2551B" w:rsidRPr="0027369A">
        <w:rPr>
          <w:lang w:eastAsia="ru-RU"/>
        </w:rPr>
        <w:t>Какие угрозы российским информационным системам возникают в нынешней геополитической ситуации? Перечислите виды современных кибератак.</w:t>
      </w:r>
      <w:bookmarkEnd w:id="0"/>
    </w:p>
    <w:p w14:paraId="1FFC2581" w14:textId="77777777" w:rsidR="00E2551B" w:rsidRPr="0027369A" w:rsidRDefault="00E2551B" w:rsidP="00C370E9">
      <w:pPr>
        <w:spacing w:line="360" w:lineRule="auto"/>
        <w:ind w:firstLine="708"/>
        <w:rPr>
          <w:szCs w:val="28"/>
          <w:lang w:eastAsia="ru-RU"/>
        </w:rPr>
      </w:pPr>
      <w:r w:rsidRPr="0027369A">
        <w:rPr>
          <w:szCs w:val="28"/>
          <w:lang w:eastAsia="ru-RU"/>
        </w:rPr>
        <w:t>В современных геополитических условиях информационные системы России сталкиваются с усиленными киберугрозами. Основными источниками атак являются иностранные государственные структуры, хакерские группировки, занимающиеся кибершпионажем, а также финансово мотивированные киберпреступники. Угрозы могут затрагивать критически важную инфраструктуру, государственные и частные компании, финансовый сектор и персональные данные пользователей.</w:t>
      </w:r>
    </w:p>
    <w:p w14:paraId="273786AE" w14:textId="136A8FFC" w:rsidR="00E2551B" w:rsidRPr="0027369A" w:rsidRDefault="00C370E9" w:rsidP="00C370E9">
      <w:pPr>
        <w:spacing w:line="360" w:lineRule="auto"/>
        <w:outlineLvl w:val="3"/>
        <w:rPr>
          <w:b/>
          <w:bCs/>
          <w:szCs w:val="28"/>
          <w:lang w:eastAsia="ru-RU"/>
        </w:rPr>
      </w:pPr>
      <w:r>
        <w:rPr>
          <w:szCs w:val="28"/>
          <w:lang w:eastAsia="ru-RU"/>
        </w:rPr>
        <w:t>Рассмотрим ниже о</w:t>
      </w:r>
      <w:r w:rsidR="00E2551B" w:rsidRPr="00C370E9">
        <w:rPr>
          <w:szCs w:val="28"/>
          <w:lang w:eastAsia="ru-RU"/>
        </w:rPr>
        <w:t>сновные угрозы</w:t>
      </w:r>
      <w:r w:rsidR="00E2551B" w:rsidRPr="00654C92">
        <w:rPr>
          <w:szCs w:val="28"/>
          <w:lang w:eastAsia="ru-RU"/>
        </w:rPr>
        <w:t>:</w:t>
      </w:r>
    </w:p>
    <w:p w14:paraId="2489AFC3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C370E9">
        <w:rPr>
          <w:szCs w:val="28"/>
          <w:lang w:eastAsia="ru-RU"/>
        </w:rPr>
        <w:t xml:space="preserve">Государственные кибератаки (APT-атаки) </w:t>
      </w:r>
      <w:r w:rsidRPr="0027369A">
        <w:rPr>
          <w:szCs w:val="28"/>
          <w:lang w:eastAsia="ru-RU"/>
        </w:rPr>
        <w:t>— длительные и сложные атаки на стратегические объекты (энергетику, финансы, государственные органы).</w:t>
      </w:r>
    </w:p>
    <w:p w14:paraId="497498A8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proofErr w:type="spellStart"/>
      <w:r w:rsidRPr="00654C92">
        <w:rPr>
          <w:szCs w:val="28"/>
          <w:lang w:eastAsia="ru-RU"/>
        </w:rPr>
        <w:t>DDoS</w:t>
      </w:r>
      <w:proofErr w:type="spellEnd"/>
      <w:r w:rsidRPr="00654C92">
        <w:rPr>
          <w:szCs w:val="28"/>
          <w:lang w:eastAsia="ru-RU"/>
        </w:rPr>
        <w:t>-атаки направлены на перегрузку и блокировку государственных и частных сайтов.</w:t>
      </w:r>
    </w:p>
    <w:p w14:paraId="77BD85D7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Фишинговые атаки — получение конфиденциальных данных с помощью социальной инженерии.</w:t>
      </w:r>
    </w:p>
    <w:p w14:paraId="2B4D2E72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Атаки на промышленные системы (SCADA, АСУ ТП) могут привести к физическому повреждению инфраструктуры.</w:t>
      </w:r>
    </w:p>
    <w:p w14:paraId="6A9333FA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Вредоносное ПО и программы-вымогатели — блокировка данных с целью вымогательства.</w:t>
      </w:r>
    </w:p>
    <w:p w14:paraId="7CB185A9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Атаки на финансовые структуры — кража данных банковских карт и аккаунтов.</w:t>
      </w:r>
    </w:p>
    <w:p w14:paraId="632C38EF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Манипуляция общественным мнением – распространение дезинформации.</w:t>
      </w:r>
    </w:p>
    <w:p w14:paraId="1C67F2E5" w14:textId="1438D410" w:rsidR="00E2551B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Встраивание бэкдоров в оборудование и ПО — наличие скрытых уязвимостей в зарубежных продуктах.</w:t>
      </w:r>
    </w:p>
    <w:p w14:paraId="6B39AFA0" w14:textId="77777777" w:rsidR="00654C92" w:rsidRPr="0027369A" w:rsidRDefault="00654C92" w:rsidP="00654C92">
      <w:pPr>
        <w:widowControl/>
        <w:autoSpaceDE/>
        <w:autoSpaceDN/>
        <w:spacing w:line="360" w:lineRule="auto"/>
        <w:ind w:left="357" w:firstLine="0"/>
        <w:rPr>
          <w:szCs w:val="28"/>
          <w:lang w:eastAsia="ru-RU"/>
        </w:rPr>
      </w:pPr>
    </w:p>
    <w:p w14:paraId="5ADDEE98" w14:textId="7F90711B" w:rsidR="00E2551B" w:rsidRPr="0027369A" w:rsidRDefault="00D90AEB" w:rsidP="00D90AEB">
      <w:pPr>
        <w:pStyle w:val="1"/>
        <w:spacing w:line="360" w:lineRule="auto"/>
        <w:rPr>
          <w:lang w:eastAsia="ru-RU"/>
        </w:rPr>
      </w:pPr>
      <w:bookmarkStart w:id="1" w:name="_Toc190270281"/>
      <w:r w:rsidRPr="00654C92">
        <w:rPr>
          <w:b/>
          <w:bCs w:val="0"/>
          <w:lang w:eastAsia="ru-RU"/>
        </w:rPr>
        <w:t>Вопрос 2.</w:t>
      </w:r>
      <w:r w:rsidR="00E2551B" w:rsidRPr="0027369A">
        <w:rPr>
          <w:lang w:eastAsia="ru-RU"/>
        </w:rPr>
        <w:t xml:space="preserve"> Как классифицируются сетевые кибератаки по уровням </w:t>
      </w:r>
      <w:r w:rsidR="00E2551B" w:rsidRPr="0027369A">
        <w:rPr>
          <w:lang w:eastAsia="ru-RU"/>
        </w:rPr>
        <w:lastRenderedPageBreak/>
        <w:t>иерархической модели OSI?</w:t>
      </w:r>
      <w:bookmarkEnd w:id="1"/>
    </w:p>
    <w:p w14:paraId="050A3E8C" w14:textId="44CA3CEF" w:rsidR="00E2551B" w:rsidRPr="0027369A" w:rsidRDefault="00E2551B" w:rsidP="00D90AEB">
      <w:pPr>
        <w:spacing w:line="360" w:lineRule="auto"/>
        <w:ind w:firstLine="708"/>
        <w:rPr>
          <w:szCs w:val="28"/>
          <w:lang w:eastAsia="ru-RU"/>
        </w:rPr>
      </w:pPr>
      <w:r w:rsidRPr="0027369A">
        <w:rPr>
          <w:szCs w:val="28"/>
          <w:lang w:eastAsia="ru-RU"/>
        </w:rPr>
        <w:t xml:space="preserve">Модель OSI (Open Systems </w:t>
      </w:r>
      <w:proofErr w:type="spellStart"/>
      <w:r w:rsidRPr="0027369A">
        <w:rPr>
          <w:szCs w:val="28"/>
          <w:lang w:eastAsia="ru-RU"/>
        </w:rPr>
        <w:t>Interconnection</w:t>
      </w:r>
      <w:proofErr w:type="spellEnd"/>
      <w:r w:rsidRPr="0027369A">
        <w:rPr>
          <w:szCs w:val="28"/>
          <w:lang w:eastAsia="ru-RU"/>
        </w:rPr>
        <w:t>) делит компьютерные сети на 7 уровней. Каждый из этих уровней подвержен различным видам атак. Классификация атак по уровням OSI помогает систематизировать методы защиты и выявления угроз.</w:t>
      </w:r>
    </w:p>
    <w:p w14:paraId="750E292B" w14:textId="382A94DD" w:rsidR="00E2551B" w:rsidRPr="00654C92" w:rsidRDefault="00654C92" w:rsidP="00A41DEA">
      <w:pPr>
        <w:pStyle w:val="ac"/>
        <w:numPr>
          <w:ilvl w:val="0"/>
          <w:numId w:val="88"/>
        </w:numPr>
        <w:spacing w:after="0" w:line="360" w:lineRule="auto"/>
        <w:ind w:left="1066" w:hanging="357"/>
        <w:jc w:val="both"/>
        <w:outlineLvl w:val="3"/>
        <w:rPr>
          <w:lang w:eastAsia="ru-RU"/>
        </w:rPr>
      </w:pPr>
      <w:r w:rsidRPr="00654C92">
        <w:rPr>
          <w:lang w:eastAsia="ru-RU"/>
        </w:rPr>
        <w:t>Ф</w:t>
      </w:r>
      <w:r w:rsidR="00E2551B" w:rsidRPr="00654C92">
        <w:rPr>
          <w:lang w:eastAsia="ru-RU"/>
        </w:rPr>
        <w:t>изический уровень (Layer 1)</w:t>
      </w:r>
    </w:p>
    <w:p w14:paraId="27BEF4BD" w14:textId="77777777" w:rsidR="00654C92" w:rsidRPr="00654C92" w:rsidRDefault="00E2551B" w:rsidP="00A41DEA">
      <w:pPr>
        <w:widowControl/>
        <w:numPr>
          <w:ilvl w:val="0"/>
          <w:numId w:val="78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D90AEB">
        <w:rPr>
          <w:szCs w:val="28"/>
          <w:lang w:eastAsia="ru-RU"/>
        </w:rPr>
        <w:t>Атаки на кабели и оборудование</w:t>
      </w:r>
      <w:r w:rsidRPr="0027369A">
        <w:rPr>
          <w:szCs w:val="28"/>
          <w:lang w:eastAsia="ru-RU"/>
        </w:rPr>
        <w:t xml:space="preserve"> — перерезание, замена или подмена кабелей</w:t>
      </w:r>
      <w:r w:rsidR="00654C92" w:rsidRPr="00654C92">
        <w:rPr>
          <w:szCs w:val="28"/>
          <w:lang w:eastAsia="ru-RU"/>
        </w:rPr>
        <w:t>.</w:t>
      </w:r>
    </w:p>
    <w:p w14:paraId="13D65608" w14:textId="3BA799AA" w:rsidR="00654C92" w:rsidRPr="00654C92" w:rsidRDefault="00E2551B" w:rsidP="00A41DEA">
      <w:pPr>
        <w:widowControl/>
        <w:numPr>
          <w:ilvl w:val="0"/>
          <w:numId w:val="78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Перехват электромагнитного излучения (TEMPEST) — удалённое считывание данных.</w:t>
      </w:r>
    </w:p>
    <w:p w14:paraId="77D1A2EF" w14:textId="3390200B" w:rsidR="00E2551B" w:rsidRPr="00654C92" w:rsidRDefault="00654C92" w:rsidP="00A41DEA">
      <w:pPr>
        <w:pStyle w:val="ac"/>
        <w:numPr>
          <w:ilvl w:val="0"/>
          <w:numId w:val="88"/>
        </w:numPr>
        <w:spacing w:after="0" w:line="360" w:lineRule="auto"/>
        <w:ind w:left="1066" w:hanging="357"/>
        <w:jc w:val="both"/>
        <w:outlineLvl w:val="3"/>
        <w:rPr>
          <w:lang w:eastAsia="ru-RU"/>
        </w:rPr>
      </w:pPr>
      <w:r w:rsidRPr="00654C92">
        <w:rPr>
          <w:lang w:eastAsia="ru-RU"/>
        </w:rPr>
        <w:t>К</w:t>
      </w:r>
      <w:r w:rsidR="00E2551B" w:rsidRPr="00654C92">
        <w:rPr>
          <w:lang w:eastAsia="ru-RU"/>
        </w:rPr>
        <w:t>анальный уровень (Layer 2)</w:t>
      </w:r>
    </w:p>
    <w:p w14:paraId="55EB19A2" w14:textId="77777777" w:rsidR="00654C92" w:rsidRDefault="00E2551B" w:rsidP="00A41DEA">
      <w:pPr>
        <w:widowControl/>
        <w:numPr>
          <w:ilvl w:val="0"/>
          <w:numId w:val="79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MAC-спуфинг</w:t>
      </w:r>
      <w:r w:rsidRPr="0027369A">
        <w:rPr>
          <w:szCs w:val="28"/>
          <w:lang w:eastAsia="ru-RU"/>
        </w:rPr>
        <w:t xml:space="preserve"> – подмена MAC-адресов.</w:t>
      </w:r>
    </w:p>
    <w:p w14:paraId="722CEFD6" w14:textId="131CE0DC" w:rsidR="00E2551B" w:rsidRPr="00654C92" w:rsidRDefault="00E2551B" w:rsidP="00A41DEA">
      <w:pPr>
        <w:widowControl/>
        <w:numPr>
          <w:ilvl w:val="0"/>
          <w:numId w:val="79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ARP-спуфинг (MITM-атака) — подмена ARP-таблиц для перехвата данных.</w:t>
      </w:r>
    </w:p>
    <w:p w14:paraId="40F9E4DF" w14:textId="77777777" w:rsidR="00E2551B" w:rsidRPr="00A41DEA" w:rsidRDefault="00E2551B" w:rsidP="00A41DEA">
      <w:pPr>
        <w:pStyle w:val="ac"/>
        <w:numPr>
          <w:ilvl w:val="0"/>
          <w:numId w:val="88"/>
        </w:numPr>
        <w:spacing w:after="0" w:line="360" w:lineRule="auto"/>
        <w:ind w:left="1066" w:hanging="357"/>
        <w:outlineLvl w:val="3"/>
        <w:rPr>
          <w:lang w:eastAsia="ru-RU"/>
        </w:rPr>
      </w:pPr>
      <w:r w:rsidRPr="00A41DEA">
        <w:rPr>
          <w:lang w:eastAsia="ru-RU"/>
        </w:rPr>
        <w:t>Сетевой уровень (Layer 3)</w:t>
      </w:r>
    </w:p>
    <w:p w14:paraId="0BB0CACC" w14:textId="77777777" w:rsidR="00A41DEA" w:rsidRDefault="00E2551B" w:rsidP="00A41DEA">
      <w:pPr>
        <w:widowControl/>
        <w:numPr>
          <w:ilvl w:val="0"/>
          <w:numId w:val="80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A41DEA">
        <w:rPr>
          <w:szCs w:val="28"/>
          <w:lang w:eastAsia="ru-RU"/>
        </w:rPr>
        <w:t>IP-спуфинг</w:t>
      </w:r>
      <w:r w:rsidRPr="0027369A">
        <w:rPr>
          <w:szCs w:val="28"/>
          <w:lang w:eastAsia="ru-RU"/>
        </w:rPr>
        <w:t xml:space="preserve"> – подмена IP-адресов.</w:t>
      </w:r>
    </w:p>
    <w:p w14:paraId="1C7EF200" w14:textId="6A6574F4" w:rsidR="00A41DEA" w:rsidRDefault="00E2551B" w:rsidP="00A41DEA">
      <w:pPr>
        <w:widowControl/>
        <w:numPr>
          <w:ilvl w:val="0"/>
          <w:numId w:val="80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proofErr w:type="spellStart"/>
      <w:r w:rsidRPr="00A41DEA">
        <w:rPr>
          <w:szCs w:val="28"/>
          <w:lang w:eastAsia="ru-RU"/>
        </w:rPr>
        <w:t>DDoS</w:t>
      </w:r>
      <w:proofErr w:type="spellEnd"/>
      <w:r w:rsidRPr="00A41DEA">
        <w:rPr>
          <w:szCs w:val="28"/>
          <w:lang w:eastAsia="ru-RU"/>
        </w:rPr>
        <w:t xml:space="preserve">-атаки </w:t>
      </w:r>
      <w:r w:rsidR="00A41DEA">
        <w:rPr>
          <w:szCs w:val="28"/>
          <w:lang w:eastAsia="ru-RU"/>
        </w:rPr>
        <w:t xml:space="preserve">- </w:t>
      </w:r>
      <w:r w:rsidRPr="00A41DEA">
        <w:rPr>
          <w:szCs w:val="28"/>
          <w:lang w:eastAsia="ru-RU"/>
        </w:rPr>
        <w:t>UDP–флуд, ICMP-флуд.</w:t>
      </w:r>
    </w:p>
    <w:p w14:paraId="210572A4" w14:textId="62C0E0DA" w:rsidR="00A90AB9" w:rsidRPr="00A41DEA" w:rsidRDefault="00E2551B" w:rsidP="00A41DEA">
      <w:pPr>
        <w:widowControl/>
        <w:numPr>
          <w:ilvl w:val="0"/>
          <w:numId w:val="80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A41DEA">
        <w:rPr>
          <w:szCs w:val="28"/>
          <w:lang w:eastAsia="ru-RU"/>
        </w:rPr>
        <w:t>BGP-</w:t>
      </w:r>
      <w:proofErr w:type="spellStart"/>
      <w:r w:rsidRPr="00A41DEA">
        <w:rPr>
          <w:szCs w:val="28"/>
          <w:lang w:eastAsia="ru-RU"/>
        </w:rPr>
        <w:t>хайджекинг</w:t>
      </w:r>
      <w:proofErr w:type="spellEnd"/>
      <w:r w:rsidRPr="00A41DEA">
        <w:rPr>
          <w:szCs w:val="28"/>
          <w:lang w:eastAsia="ru-RU"/>
        </w:rPr>
        <w:t xml:space="preserve"> – захват маршрутов.</w:t>
      </w:r>
    </w:p>
    <w:p w14:paraId="7EAD5F60" w14:textId="0DDE378A" w:rsidR="00E2551B" w:rsidRPr="00B16CD0" w:rsidRDefault="00E2551B" w:rsidP="00B16CD0">
      <w:pPr>
        <w:pStyle w:val="ac"/>
        <w:numPr>
          <w:ilvl w:val="0"/>
          <w:numId w:val="88"/>
        </w:numPr>
        <w:spacing w:line="360" w:lineRule="auto"/>
        <w:ind w:left="1066" w:hanging="357"/>
        <w:outlineLvl w:val="3"/>
        <w:rPr>
          <w:lang w:eastAsia="ru-RU"/>
        </w:rPr>
      </w:pPr>
      <w:r w:rsidRPr="00B16CD0">
        <w:rPr>
          <w:lang w:eastAsia="ru-RU"/>
        </w:rPr>
        <w:t>Транспортный уровень (Layer 4)</w:t>
      </w:r>
    </w:p>
    <w:p w14:paraId="5C30ECBF" w14:textId="77777777" w:rsidR="00E2551B" w:rsidRPr="0027369A" w:rsidRDefault="00E2551B" w:rsidP="00D90AEB">
      <w:pPr>
        <w:widowControl/>
        <w:numPr>
          <w:ilvl w:val="0"/>
          <w:numId w:val="81"/>
        </w:numPr>
        <w:autoSpaceDE/>
        <w:autoSpaceDN/>
        <w:spacing w:line="360" w:lineRule="auto"/>
        <w:ind w:left="0"/>
        <w:rPr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t xml:space="preserve">SYN </w:t>
      </w:r>
      <w:proofErr w:type="spellStart"/>
      <w:r w:rsidRPr="0027369A">
        <w:rPr>
          <w:b/>
          <w:bCs/>
          <w:szCs w:val="28"/>
          <w:lang w:eastAsia="ru-RU"/>
        </w:rPr>
        <w:t>Flood</w:t>
      </w:r>
      <w:proofErr w:type="spellEnd"/>
      <w:r w:rsidRPr="0027369A">
        <w:rPr>
          <w:szCs w:val="28"/>
          <w:lang w:eastAsia="ru-RU"/>
        </w:rPr>
        <w:t xml:space="preserve"> – перегрузка сервера.</w:t>
      </w:r>
    </w:p>
    <w:p w14:paraId="5BF7336D" w14:textId="77777777" w:rsidR="00E2551B" w:rsidRPr="0027369A" w:rsidRDefault="00E2551B" w:rsidP="00D90AEB">
      <w:pPr>
        <w:widowControl/>
        <w:numPr>
          <w:ilvl w:val="0"/>
          <w:numId w:val="81"/>
        </w:numPr>
        <w:autoSpaceDE/>
        <w:autoSpaceDN/>
        <w:spacing w:line="360" w:lineRule="auto"/>
        <w:ind w:left="0"/>
        <w:rPr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t xml:space="preserve">RST </w:t>
      </w:r>
      <w:proofErr w:type="spellStart"/>
      <w:r w:rsidRPr="0027369A">
        <w:rPr>
          <w:b/>
          <w:bCs/>
          <w:szCs w:val="28"/>
          <w:lang w:eastAsia="ru-RU"/>
        </w:rPr>
        <w:t>Injection</w:t>
      </w:r>
      <w:proofErr w:type="spellEnd"/>
      <w:r w:rsidRPr="0027369A">
        <w:rPr>
          <w:szCs w:val="28"/>
          <w:lang w:eastAsia="ru-RU"/>
        </w:rPr>
        <w:t xml:space="preserve"> – принудительное завершение сессий.</w:t>
      </w:r>
    </w:p>
    <w:p w14:paraId="357CC6D9" w14:textId="77777777" w:rsidR="00E2551B" w:rsidRPr="0027369A" w:rsidRDefault="00E2551B" w:rsidP="00D90AEB">
      <w:pPr>
        <w:spacing w:line="360" w:lineRule="auto"/>
        <w:outlineLvl w:val="3"/>
        <w:rPr>
          <w:b/>
          <w:bCs/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t>Сеансовый уровень (Layer 5)</w:t>
      </w:r>
    </w:p>
    <w:p w14:paraId="0EE53C0A" w14:textId="77777777" w:rsidR="00E2551B" w:rsidRPr="0027369A" w:rsidRDefault="00E2551B" w:rsidP="00D90AEB">
      <w:pPr>
        <w:widowControl/>
        <w:numPr>
          <w:ilvl w:val="0"/>
          <w:numId w:val="82"/>
        </w:numPr>
        <w:autoSpaceDE/>
        <w:autoSpaceDN/>
        <w:spacing w:line="360" w:lineRule="auto"/>
        <w:ind w:left="0"/>
        <w:rPr>
          <w:szCs w:val="28"/>
          <w:lang w:eastAsia="ru-RU"/>
        </w:rPr>
      </w:pPr>
      <w:proofErr w:type="spellStart"/>
      <w:r w:rsidRPr="0027369A">
        <w:rPr>
          <w:b/>
          <w:bCs/>
          <w:szCs w:val="28"/>
          <w:lang w:eastAsia="ru-RU"/>
        </w:rPr>
        <w:t>Session</w:t>
      </w:r>
      <w:proofErr w:type="spellEnd"/>
      <w:r w:rsidRPr="0027369A">
        <w:rPr>
          <w:b/>
          <w:bCs/>
          <w:szCs w:val="28"/>
          <w:lang w:eastAsia="ru-RU"/>
        </w:rPr>
        <w:t xml:space="preserve"> </w:t>
      </w:r>
      <w:proofErr w:type="spellStart"/>
      <w:r w:rsidRPr="0027369A">
        <w:rPr>
          <w:b/>
          <w:bCs/>
          <w:szCs w:val="28"/>
          <w:lang w:eastAsia="ru-RU"/>
        </w:rPr>
        <w:t>Hijacking</w:t>
      </w:r>
      <w:proofErr w:type="spellEnd"/>
      <w:r w:rsidRPr="0027369A">
        <w:rPr>
          <w:szCs w:val="28"/>
          <w:lang w:eastAsia="ru-RU"/>
        </w:rPr>
        <w:t xml:space="preserve"> – захват активных сессий.</w:t>
      </w:r>
    </w:p>
    <w:p w14:paraId="0B3D10DF" w14:textId="77777777" w:rsidR="00E2551B" w:rsidRPr="0027369A" w:rsidRDefault="00E2551B" w:rsidP="00D90AEB">
      <w:pPr>
        <w:widowControl/>
        <w:numPr>
          <w:ilvl w:val="0"/>
          <w:numId w:val="82"/>
        </w:numPr>
        <w:autoSpaceDE/>
        <w:autoSpaceDN/>
        <w:spacing w:line="360" w:lineRule="auto"/>
        <w:ind w:left="0"/>
        <w:rPr>
          <w:szCs w:val="28"/>
          <w:lang w:eastAsia="ru-RU"/>
        </w:rPr>
      </w:pPr>
      <w:proofErr w:type="spellStart"/>
      <w:r w:rsidRPr="0027369A">
        <w:rPr>
          <w:b/>
          <w:bCs/>
          <w:szCs w:val="28"/>
          <w:lang w:eastAsia="ru-RU"/>
        </w:rPr>
        <w:t>Replay</w:t>
      </w:r>
      <w:proofErr w:type="spellEnd"/>
      <w:r w:rsidRPr="0027369A">
        <w:rPr>
          <w:b/>
          <w:bCs/>
          <w:szCs w:val="28"/>
          <w:lang w:eastAsia="ru-RU"/>
        </w:rPr>
        <w:t>-атаки</w:t>
      </w:r>
      <w:r w:rsidRPr="0027369A">
        <w:rPr>
          <w:szCs w:val="28"/>
          <w:lang w:eastAsia="ru-RU"/>
        </w:rPr>
        <w:t xml:space="preserve"> – воспроизведение старых данных.</w:t>
      </w:r>
    </w:p>
    <w:p w14:paraId="40BCE832" w14:textId="77777777" w:rsidR="00E2551B" w:rsidRPr="0027369A" w:rsidRDefault="00E2551B" w:rsidP="00D90AEB">
      <w:pPr>
        <w:spacing w:line="360" w:lineRule="auto"/>
        <w:outlineLvl w:val="3"/>
        <w:rPr>
          <w:b/>
          <w:bCs/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t>Уровень представления (Layer 6)</w:t>
      </w:r>
    </w:p>
    <w:p w14:paraId="2A248DF2" w14:textId="77777777" w:rsidR="00E2551B" w:rsidRPr="0027369A" w:rsidRDefault="00E2551B" w:rsidP="00D90AEB">
      <w:pPr>
        <w:widowControl/>
        <w:numPr>
          <w:ilvl w:val="0"/>
          <w:numId w:val="83"/>
        </w:numPr>
        <w:autoSpaceDE/>
        <w:autoSpaceDN/>
        <w:spacing w:line="360" w:lineRule="auto"/>
        <w:ind w:left="0"/>
        <w:rPr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t>Обход SSL/TLS</w:t>
      </w:r>
      <w:r w:rsidRPr="0027369A">
        <w:rPr>
          <w:szCs w:val="28"/>
          <w:lang w:eastAsia="ru-RU"/>
        </w:rPr>
        <w:t xml:space="preserve"> – перехват зашифрованных данных.</w:t>
      </w:r>
    </w:p>
    <w:p w14:paraId="57665734" w14:textId="77777777" w:rsidR="00E2551B" w:rsidRPr="0027369A" w:rsidRDefault="00E2551B" w:rsidP="00D90AEB">
      <w:pPr>
        <w:spacing w:line="360" w:lineRule="auto"/>
        <w:outlineLvl w:val="3"/>
        <w:rPr>
          <w:b/>
          <w:bCs/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t>Прикладной уровень (Layer 7)</w:t>
      </w:r>
    </w:p>
    <w:p w14:paraId="0C2C3B03" w14:textId="77777777" w:rsidR="00E2551B" w:rsidRPr="0027369A" w:rsidRDefault="00E2551B" w:rsidP="00D90AEB">
      <w:pPr>
        <w:widowControl/>
        <w:numPr>
          <w:ilvl w:val="0"/>
          <w:numId w:val="84"/>
        </w:numPr>
        <w:autoSpaceDE/>
        <w:autoSpaceDN/>
        <w:spacing w:line="360" w:lineRule="auto"/>
        <w:ind w:left="0"/>
        <w:rPr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t>SQL-инъекции</w:t>
      </w:r>
      <w:r w:rsidRPr="0027369A">
        <w:rPr>
          <w:szCs w:val="28"/>
          <w:lang w:eastAsia="ru-RU"/>
        </w:rPr>
        <w:t xml:space="preserve"> – внедрение SQL-кода.</w:t>
      </w:r>
    </w:p>
    <w:p w14:paraId="17E0A2C1" w14:textId="77777777" w:rsidR="00E2551B" w:rsidRPr="0027369A" w:rsidRDefault="00E2551B" w:rsidP="00D90AEB">
      <w:pPr>
        <w:widowControl/>
        <w:numPr>
          <w:ilvl w:val="0"/>
          <w:numId w:val="84"/>
        </w:numPr>
        <w:autoSpaceDE/>
        <w:autoSpaceDN/>
        <w:spacing w:line="360" w:lineRule="auto"/>
        <w:ind w:left="0"/>
        <w:rPr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t>XSS-атаки</w:t>
      </w:r>
      <w:r w:rsidRPr="0027369A">
        <w:rPr>
          <w:szCs w:val="28"/>
          <w:lang w:eastAsia="ru-RU"/>
        </w:rPr>
        <w:t xml:space="preserve"> – межсайтовый </w:t>
      </w:r>
      <w:proofErr w:type="spellStart"/>
      <w:r w:rsidRPr="0027369A">
        <w:rPr>
          <w:szCs w:val="28"/>
          <w:lang w:eastAsia="ru-RU"/>
        </w:rPr>
        <w:t>скриптинг</w:t>
      </w:r>
      <w:proofErr w:type="spellEnd"/>
      <w:r w:rsidRPr="0027369A">
        <w:rPr>
          <w:szCs w:val="28"/>
          <w:lang w:eastAsia="ru-RU"/>
        </w:rPr>
        <w:t>.</w:t>
      </w:r>
    </w:p>
    <w:p w14:paraId="1FD09697" w14:textId="77777777" w:rsidR="00E2551B" w:rsidRPr="0027369A" w:rsidRDefault="00E2551B" w:rsidP="00D90AEB">
      <w:pPr>
        <w:widowControl/>
        <w:numPr>
          <w:ilvl w:val="0"/>
          <w:numId w:val="84"/>
        </w:numPr>
        <w:autoSpaceDE/>
        <w:autoSpaceDN/>
        <w:spacing w:line="360" w:lineRule="auto"/>
        <w:ind w:left="0"/>
        <w:rPr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lastRenderedPageBreak/>
        <w:t>Фишинг</w:t>
      </w:r>
      <w:r w:rsidRPr="0027369A">
        <w:rPr>
          <w:szCs w:val="28"/>
          <w:lang w:eastAsia="ru-RU"/>
        </w:rPr>
        <w:t xml:space="preserve"> – подделка сайтов.</w:t>
      </w:r>
    </w:p>
    <w:p w14:paraId="202DD57B" w14:textId="151F56F2" w:rsidR="00E2551B" w:rsidRPr="0027369A" w:rsidRDefault="00E2551B" w:rsidP="00E2551B">
      <w:pPr>
        <w:pStyle w:val="1"/>
        <w:rPr>
          <w:lang w:eastAsia="ru-RU"/>
        </w:rPr>
      </w:pPr>
      <w:bookmarkStart w:id="2" w:name="_Toc190270282"/>
      <w:r w:rsidRPr="0027369A">
        <w:rPr>
          <w:lang w:eastAsia="ru-RU"/>
        </w:rPr>
        <w:t xml:space="preserve">3. Расскажите об атаках на беспроводные устройства, </w:t>
      </w:r>
      <w:proofErr w:type="spellStart"/>
      <w:r w:rsidRPr="0027369A">
        <w:rPr>
          <w:lang w:eastAsia="ru-RU"/>
        </w:rPr>
        <w:t>Wi</w:t>
      </w:r>
      <w:proofErr w:type="spellEnd"/>
      <w:r w:rsidRPr="0027369A">
        <w:rPr>
          <w:lang w:eastAsia="ru-RU"/>
        </w:rPr>
        <w:t>-Fi, Bluetooth и другие</w:t>
      </w:r>
      <w:r w:rsidR="00AA4DA0">
        <w:rPr>
          <w:lang w:eastAsia="ru-RU"/>
        </w:rPr>
        <w:t>.</w:t>
      </w:r>
      <w:bookmarkEnd w:id="2"/>
    </w:p>
    <w:p w14:paraId="1963931F" w14:textId="77777777" w:rsidR="00E2551B" w:rsidRPr="0027369A" w:rsidRDefault="00E2551B" w:rsidP="00E2551B">
      <w:pPr>
        <w:spacing w:before="100" w:beforeAutospacing="1" w:after="100" w:afterAutospacing="1"/>
        <w:rPr>
          <w:szCs w:val="28"/>
          <w:lang w:eastAsia="ru-RU"/>
        </w:rPr>
      </w:pPr>
      <w:r w:rsidRPr="0027369A">
        <w:rPr>
          <w:szCs w:val="28"/>
          <w:lang w:eastAsia="ru-RU"/>
        </w:rPr>
        <w:t xml:space="preserve">Беспроводные технологии активно используются в повседневной жизни, но они также подвержены множеству атак. Злоумышленники могут использовать уязвимости </w:t>
      </w:r>
      <w:proofErr w:type="spellStart"/>
      <w:r w:rsidRPr="0027369A">
        <w:rPr>
          <w:szCs w:val="28"/>
          <w:lang w:eastAsia="ru-RU"/>
        </w:rPr>
        <w:t>Wi</w:t>
      </w:r>
      <w:proofErr w:type="spellEnd"/>
      <w:r w:rsidRPr="0027369A">
        <w:rPr>
          <w:szCs w:val="28"/>
          <w:lang w:eastAsia="ru-RU"/>
        </w:rPr>
        <w:t>-Fi, Bluetooth, NFC и других стандартов для перехвата данных, взлома устройств и распространения вредоносного ПО.</w:t>
      </w:r>
    </w:p>
    <w:p w14:paraId="1C0FD206" w14:textId="77777777" w:rsidR="00E2551B" w:rsidRPr="0027369A" w:rsidRDefault="00E2551B" w:rsidP="00E2551B">
      <w:pPr>
        <w:spacing w:before="100" w:beforeAutospacing="1" w:after="100" w:afterAutospacing="1"/>
        <w:outlineLvl w:val="3"/>
        <w:rPr>
          <w:b/>
          <w:bCs/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t xml:space="preserve">Атаки на </w:t>
      </w:r>
      <w:proofErr w:type="spellStart"/>
      <w:r w:rsidRPr="0027369A">
        <w:rPr>
          <w:b/>
          <w:bCs/>
          <w:szCs w:val="28"/>
          <w:lang w:eastAsia="ru-RU"/>
        </w:rPr>
        <w:t>Wi</w:t>
      </w:r>
      <w:proofErr w:type="spellEnd"/>
      <w:r w:rsidRPr="0027369A">
        <w:rPr>
          <w:b/>
          <w:bCs/>
          <w:szCs w:val="28"/>
          <w:lang w:eastAsia="ru-RU"/>
        </w:rPr>
        <w:t>-Fi</w:t>
      </w:r>
    </w:p>
    <w:p w14:paraId="25F8E7C7" w14:textId="77777777" w:rsidR="00E2551B" w:rsidRPr="0027369A" w:rsidRDefault="00E2551B" w:rsidP="00E2551B">
      <w:pPr>
        <w:widowControl/>
        <w:numPr>
          <w:ilvl w:val="0"/>
          <w:numId w:val="85"/>
        </w:numPr>
        <w:autoSpaceDE/>
        <w:autoSpaceDN/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27369A">
        <w:rPr>
          <w:b/>
          <w:bCs/>
          <w:szCs w:val="28"/>
          <w:lang w:eastAsia="ru-RU"/>
        </w:rPr>
        <w:t>Evil</w:t>
      </w:r>
      <w:proofErr w:type="spellEnd"/>
      <w:r w:rsidRPr="0027369A">
        <w:rPr>
          <w:b/>
          <w:bCs/>
          <w:szCs w:val="28"/>
          <w:lang w:eastAsia="ru-RU"/>
        </w:rPr>
        <w:t xml:space="preserve"> Twin</w:t>
      </w:r>
      <w:r w:rsidRPr="0027369A">
        <w:rPr>
          <w:szCs w:val="28"/>
          <w:lang w:eastAsia="ru-RU"/>
        </w:rPr>
        <w:t xml:space="preserve"> – создание поддельной точки доступа.</w:t>
      </w:r>
    </w:p>
    <w:p w14:paraId="58E08E97" w14:textId="77777777" w:rsidR="00E2551B" w:rsidRPr="0027369A" w:rsidRDefault="00E2551B" w:rsidP="00E2551B">
      <w:pPr>
        <w:widowControl/>
        <w:numPr>
          <w:ilvl w:val="0"/>
          <w:numId w:val="85"/>
        </w:numPr>
        <w:autoSpaceDE/>
        <w:autoSpaceDN/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27369A">
        <w:rPr>
          <w:b/>
          <w:bCs/>
          <w:szCs w:val="28"/>
          <w:lang w:eastAsia="ru-RU"/>
        </w:rPr>
        <w:t>Deauthentication</w:t>
      </w:r>
      <w:proofErr w:type="spellEnd"/>
      <w:r w:rsidRPr="0027369A">
        <w:rPr>
          <w:b/>
          <w:bCs/>
          <w:szCs w:val="28"/>
          <w:lang w:eastAsia="ru-RU"/>
        </w:rPr>
        <w:t>-атаки</w:t>
      </w:r>
      <w:r w:rsidRPr="0027369A">
        <w:rPr>
          <w:szCs w:val="28"/>
          <w:lang w:eastAsia="ru-RU"/>
        </w:rPr>
        <w:t xml:space="preserve"> – отключение пользователей от сети.</w:t>
      </w:r>
    </w:p>
    <w:p w14:paraId="39CB13C4" w14:textId="77777777" w:rsidR="00E2551B" w:rsidRPr="0027369A" w:rsidRDefault="00E2551B" w:rsidP="00E2551B">
      <w:pPr>
        <w:widowControl/>
        <w:numPr>
          <w:ilvl w:val="0"/>
          <w:numId w:val="85"/>
        </w:numPr>
        <w:autoSpaceDE/>
        <w:autoSpaceDN/>
        <w:spacing w:before="100" w:beforeAutospacing="1" w:after="100" w:afterAutospacing="1"/>
        <w:jc w:val="left"/>
        <w:rPr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t>WPS-атаки</w:t>
      </w:r>
      <w:r w:rsidRPr="0027369A">
        <w:rPr>
          <w:szCs w:val="28"/>
          <w:lang w:eastAsia="ru-RU"/>
        </w:rPr>
        <w:t xml:space="preserve"> — взлом пароля через уязвимость WPS.</w:t>
      </w:r>
    </w:p>
    <w:p w14:paraId="3EC22909" w14:textId="77777777" w:rsidR="00E2551B" w:rsidRPr="0027369A" w:rsidRDefault="00E2551B" w:rsidP="00E2551B">
      <w:pPr>
        <w:spacing w:before="100" w:beforeAutospacing="1" w:after="100" w:afterAutospacing="1"/>
        <w:outlineLvl w:val="3"/>
        <w:rPr>
          <w:b/>
          <w:bCs/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t>Атаки на Bluetooth</w:t>
      </w:r>
    </w:p>
    <w:p w14:paraId="39AD0826" w14:textId="77777777" w:rsidR="00E2551B" w:rsidRPr="0027369A" w:rsidRDefault="00E2551B" w:rsidP="00E2551B">
      <w:pPr>
        <w:widowControl/>
        <w:numPr>
          <w:ilvl w:val="0"/>
          <w:numId w:val="86"/>
        </w:numPr>
        <w:autoSpaceDE/>
        <w:autoSpaceDN/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27369A">
        <w:rPr>
          <w:b/>
          <w:bCs/>
          <w:szCs w:val="28"/>
          <w:lang w:eastAsia="ru-RU"/>
        </w:rPr>
        <w:t>Bluebugging</w:t>
      </w:r>
      <w:proofErr w:type="spellEnd"/>
      <w:r w:rsidRPr="0027369A">
        <w:rPr>
          <w:szCs w:val="28"/>
          <w:lang w:eastAsia="ru-RU"/>
        </w:rPr>
        <w:t xml:space="preserve"> – удаленное управление устройством.</w:t>
      </w:r>
    </w:p>
    <w:p w14:paraId="3E1E7764" w14:textId="77777777" w:rsidR="00E2551B" w:rsidRPr="0027369A" w:rsidRDefault="00E2551B" w:rsidP="00E2551B">
      <w:pPr>
        <w:widowControl/>
        <w:numPr>
          <w:ilvl w:val="0"/>
          <w:numId w:val="86"/>
        </w:numPr>
        <w:autoSpaceDE/>
        <w:autoSpaceDN/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27369A">
        <w:rPr>
          <w:b/>
          <w:bCs/>
          <w:szCs w:val="28"/>
          <w:lang w:eastAsia="ru-RU"/>
        </w:rPr>
        <w:t>Bluesnarfing</w:t>
      </w:r>
      <w:proofErr w:type="spellEnd"/>
      <w:r w:rsidRPr="0027369A">
        <w:rPr>
          <w:szCs w:val="28"/>
          <w:lang w:eastAsia="ru-RU"/>
        </w:rPr>
        <w:t xml:space="preserve"> – кража данных.</w:t>
      </w:r>
    </w:p>
    <w:p w14:paraId="31D70C26" w14:textId="77777777" w:rsidR="00E2551B" w:rsidRPr="0027369A" w:rsidRDefault="00E2551B" w:rsidP="00E2551B">
      <w:pPr>
        <w:widowControl/>
        <w:numPr>
          <w:ilvl w:val="0"/>
          <w:numId w:val="86"/>
        </w:numPr>
        <w:autoSpaceDE/>
        <w:autoSpaceDN/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27369A">
        <w:rPr>
          <w:b/>
          <w:bCs/>
          <w:szCs w:val="28"/>
          <w:lang w:eastAsia="ru-RU"/>
        </w:rPr>
        <w:t>Bluejacking</w:t>
      </w:r>
      <w:proofErr w:type="spellEnd"/>
      <w:r w:rsidRPr="0027369A">
        <w:rPr>
          <w:szCs w:val="28"/>
          <w:lang w:eastAsia="ru-RU"/>
        </w:rPr>
        <w:t xml:space="preserve"> – отправка вредоносных сообщений.</w:t>
      </w:r>
    </w:p>
    <w:p w14:paraId="21F9D8F6" w14:textId="77777777" w:rsidR="00E2551B" w:rsidRPr="0027369A" w:rsidRDefault="00E2551B" w:rsidP="00E2551B">
      <w:pPr>
        <w:spacing w:before="100" w:beforeAutospacing="1" w:after="100" w:afterAutospacing="1"/>
        <w:outlineLvl w:val="3"/>
        <w:rPr>
          <w:b/>
          <w:bCs/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t>Атаки на NFC</w:t>
      </w:r>
    </w:p>
    <w:p w14:paraId="09050FF7" w14:textId="77777777" w:rsidR="00E2551B" w:rsidRPr="0027369A" w:rsidRDefault="00E2551B" w:rsidP="00E2551B">
      <w:pPr>
        <w:widowControl/>
        <w:numPr>
          <w:ilvl w:val="0"/>
          <w:numId w:val="87"/>
        </w:numPr>
        <w:autoSpaceDE/>
        <w:autoSpaceDN/>
        <w:spacing w:before="100" w:beforeAutospacing="1" w:after="100" w:afterAutospacing="1"/>
        <w:jc w:val="left"/>
        <w:rPr>
          <w:szCs w:val="28"/>
          <w:lang w:eastAsia="ru-RU"/>
        </w:rPr>
      </w:pPr>
      <w:r w:rsidRPr="0027369A">
        <w:rPr>
          <w:b/>
          <w:bCs/>
          <w:szCs w:val="28"/>
          <w:lang w:eastAsia="ru-RU"/>
        </w:rPr>
        <w:t>Релейные атаки</w:t>
      </w:r>
      <w:r w:rsidRPr="0027369A">
        <w:rPr>
          <w:szCs w:val="28"/>
          <w:lang w:eastAsia="ru-RU"/>
        </w:rPr>
        <w:t xml:space="preserve"> — перехват и передача данных с банковских карт.</w:t>
      </w:r>
    </w:p>
    <w:p w14:paraId="2729A66D" w14:textId="6CF0D73F" w:rsidR="00E2551B" w:rsidRPr="00E2551B" w:rsidRDefault="00E2551B" w:rsidP="00E2551B">
      <w:pPr>
        <w:widowControl/>
        <w:numPr>
          <w:ilvl w:val="0"/>
          <w:numId w:val="87"/>
        </w:numPr>
        <w:autoSpaceDE/>
        <w:autoSpaceDN/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27369A">
        <w:rPr>
          <w:b/>
          <w:bCs/>
          <w:szCs w:val="28"/>
          <w:lang w:eastAsia="ru-RU"/>
        </w:rPr>
        <w:t>Sniffing</w:t>
      </w:r>
      <w:proofErr w:type="spellEnd"/>
      <w:r w:rsidRPr="0027369A">
        <w:rPr>
          <w:b/>
          <w:bCs/>
          <w:szCs w:val="28"/>
          <w:lang w:eastAsia="ru-RU"/>
        </w:rPr>
        <w:t>-атаки</w:t>
      </w:r>
      <w:r w:rsidRPr="0027369A">
        <w:rPr>
          <w:szCs w:val="28"/>
          <w:lang w:eastAsia="ru-RU"/>
        </w:rPr>
        <w:t xml:space="preserve"> – перехват бесконтактных платежей.</w:t>
      </w:r>
    </w:p>
    <w:p w14:paraId="382C1B7F" w14:textId="787477ED" w:rsidR="00A0115E" w:rsidRPr="00363C22" w:rsidRDefault="00A0115E" w:rsidP="00F40B79">
      <w:pPr>
        <w:pStyle w:val="1"/>
        <w:rPr>
          <w:b/>
        </w:rPr>
      </w:pPr>
      <w:bookmarkStart w:id="3" w:name="_Toc190270283"/>
      <w:r w:rsidRPr="00F40B79">
        <w:rPr>
          <w:bCs w:val="0"/>
        </w:rPr>
        <w:t>4.</w:t>
      </w:r>
      <w:r w:rsidRPr="00363C22">
        <w:rPr>
          <w:b/>
        </w:rPr>
        <w:t xml:space="preserve">  </w:t>
      </w:r>
      <w:r w:rsidRPr="00505E7B">
        <w:rPr>
          <w:rStyle w:val="10"/>
        </w:rPr>
        <w:t>Какие средства защиты от сетевых кибератак различного рода Вам известны? Как минимизировать угрозу кибератак на Ваш компьютер? Ноутбук? Смартфон?</w:t>
      </w:r>
      <w:bookmarkEnd w:id="3"/>
    </w:p>
    <w:p w14:paraId="0F279E2C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 xml:space="preserve">Сетевые кибератаки являются одной из наиболее опасных угроз для пользователей и организаций. Они могут включать </w:t>
      </w:r>
      <w:proofErr w:type="spellStart"/>
      <w:r w:rsidRPr="00363C22">
        <w:rPr>
          <w:szCs w:val="28"/>
        </w:rPr>
        <w:t>DDoS</w:t>
      </w:r>
      <w:proofErr w:type="spellEnd"/>
      <w:r w:rsidRPr="00363C22">
        <w:rPr>
          <w:szCs w:val="28"/>
        </w:rPr>
        <w:t>-атаки, внедрение вредоносного кода, перехват данных, взлом учетных записей и другие формы атак. Для защиты от таких угроз применяются различные технологии и методы.</w:t>
      </w:r>
    </w:p>
    <w:p w14:paraId="7DEBB8F3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Средства защиты можно разделить на несколько уровней:</w:t>
      </w:r>
    </w:p>
    <w:p w14:paraId="5723409B" w14:textId="77777777" w:rsidR="00A0115E" w:rsidRPr="00363C22" w:rsidRDefault="00A0115E" w:rsidP="00A0115E">
      <w:pPr>
        <w:widowControl/>
        <w:numPr>
          <w:ilvl w:val="0"/>
          <w:numId w:val="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Межсетевые экраны (Firewall)</w:t>
      </w:r>
      <w:r w:rsidRPr="00363C22">
        <w:rPr>
          <w:szCs w:val="28"/>
        </w:rPr>
        <w:br/>
        <w:t>Межсетевые экраны (МЭ) контролируют входящий и исходящий трафик, блокируя нежелательные соединения. Они бывают аппаратными и программными. Аппаратные используются в корпоративных средах и критической инфраструктуре, а программные – в домашних системах и малом бизнесе.</w:t>
      </w:r>
    </w:p>
    <w:p w14:paraId="7E725DBC" w14:textId="77777777" w:rsidR="00A0115E" w:rsidRPr="00363C22" w:rsidRDefault="00A0115E" w:rsidP="00A0115E">
      <w:pPr>
        <w:widowControl/>
        <w:numPr>
          <w:ilvl w:val="0"/>
          <w:numId w:val="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Системы предотвращения вторжений (IPS/IDS)</w:t>
      </w:r>
      <w:r w:rsidRPr="00363C22">
        <w:rPr>
          <w:szCs w:val="28"/>
        </w:rPr>
        <w:br/>
        <w:t xml:space="preserve">Эти системы отслеживают сетевой трафик на предмет аномалий и атак. </w:t>
      </w:r>
      <w:r w:rsidRPr="00363C22">
        <w:rPr>
          <w:b/>
          <w:bCs/>
          <w:szCs w:val="28"/>
        </w:rPr>
        <w:t>IDS (</w:t>
      </w:r>
      <w:proofErr w:type="spellStart"/>
      <w:r w:rsidRPr="00363C22">
        <w:rPr>
          <w:b/>
          <w:bCs/>
          <w:szCs w:val="28"/>
        </w:rPr>
        <w:t>Intrusion</w:t>
      </w:r>
      <w:proofErr w:type="spellEnd"/>
      <w:r w:rsidRPr="00363C22">
        <w:rPr>
          <w:b/>
          <w:bCs/>
          <w:szCs w:val="28"/>
        </w:rPr>
        <w:t xml:space="preserve"> </w:t>
      </w:r>
      <w:proofErr w:type="spellStart"/>
      <w:r w:rsidRPr="00363C22">
        <w:rPr>
          <w:b/>
          <w:bCs/>
          <w:szCs w:val="28"/>
        </w:rPr>
        <w:t>Detection</w:t>
      </w:r>
      <w:proofErr w:type="spellEnd"/>
      <w:r w:rsidRPr="00363C22">
        <w:rPr>
          <w:b/>
          <w:bCs/>
          <w:szCs w:val="28"/>
        </w:rPr>
        <w:t xml:space="preserve"> System)</w:t>
      </w:r>
      <w:r w:rsidRPr="00363C22">
        <w:rPr>
          <w:szCs w:val="28"/>
        </w:rPr>
        <w:t xml:space="preserve"> – система обнаружения вторжений, фиксирующая подозрительную активность, а </w:t>
      </w:r>
      <w:r w:rsidRPr="00363C22">
        <w:rPr>
          <w:b/>
          <w:bCs/>
          <w:szCs w:val="28"/>
        </w:rPr>
        <w:t>IPS (</w:t>
      </w:r>
      <w:proofErr w:type="spellStart"/>
      <w:r w:rsidRPr="00363C22">
        <w:rPr>
          <w:b/>
          <w:bCs/>
          <w:szCs w:val="28"/>
        </w:rPr>
        <w:t>Intrusion</w:t>
      </w:r>
      <w:proofErr w:type="spellEnd"/>
      <w:r w:rsidRPr="00363C22">
        <w:rPr>
          <w:b/>
          <w:bCs/>
          <w:szCs w:val="28"/>
        </w:rPr>
        <w:t xml:space="preserve"> </w:t>
      </w:r>
      <w:proofErr w:type="spellStart"/>
      <w:r w:rsidRPr="00363C22">
        <w:rPr>
          <w:b/>
          <w:bCs/>
          <w:szCs w:val="28"/>
        </w:rPr>
        <w:t>Prevention</w:t>
      </w:r>
      <w:proofErr w:type="spellEnd"/>
      <w:r w:rsidRPr="00363C22">
        <w:rPr>
          <w:b/>
          <w:bCs/>
          <w:szCs w:val="28"/>
        </w:rPr>
        <w:t xml:space="preserve"> </w:t>
      </w:r>
      <w:r w:rsidRPr="00363C22">
        <w:rPr>
          <w:b/>
          <w:bCs/>
          <w:szCs w:val="28"/>
        </w:rPr>
        <w:lastRenderedPageBreak/>
        <w:t>System)</w:t>
      </w:r>
      <w:r w:rsidRPr="00363C22">
        <w:rPr>
          <w:szCs w:val="28"/>
        </w:rPr>
        <w:t xml:space="preserve"> – система предотвращения атак, способная блокировать вредоносный трафик в реальном времени.</w:t>
      </w:r>
    </w:p>
    <w:p w14:paraId="0482F6ED" w14:textId="77777777" w:rsidR="00A0115E" w:rsidRPr="00363C22" w:rsidRDefault="00A0115E" w:rsidP="00A0115E">
      <w:pPr>
        <w:widowControl/>
        <w:numPr>
          <w:ilvl w:val="0"/>
          <w:numId w:val="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Антивирусные программы</w:t>
      </w:r>
      <w:r w:rsidRPr="00363C22">
        <w:rPr>
          <w:szCs w:val="28"/>
        </w:rPr>
        <w:br/>
        <w:t>Антивирусы – это базовый, но важный уровень защиты, который обнаруживает и устраняет вредоносные программы (трояны, вирусы, шпионское ПО). В современных антивирусах используются облачные технологии, эвристический анализ и защита от эксплойтов.</w:t>
      </w:r>
    </w:p>
    <w:p w14:paraId="2F479EDE" w14:textId="77777777" w:rsidR="00A0115E" w:rsidRPr="00363C22" w:rsidRDefault="00A0115E" w:rsidP="00A0115E">
      <w:pPr>
        <w:widowControl/>
        <w:numPr>
          <w:ilvl w:val="0"/>
          <w:numId w:val="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Обновление программного обеспечения</w:t>
      </w:r>
      <w:r w:rsidRPr="00363C22">
        <w:rPr>
          <w:szCs w:val="28"/>
        </w:rPr>
        <w:br/>
        <w:t>Уязвимости в устаревших программах – это главная цель хакеров. Рекомендуется автоматическое обновление операционных систем, браузеров и приложений.</w:t>
      </w:r>
    </w:p>
    <w:p w14:paraId="69A66A09" w14:textId="77777777" w:rsidR="00A0115E" w:rsidRPr="00363C22" w:rsidRDefault="00A0115E" w:rsidP="00A0115E">
      <w:pPr>
        <w:widowControl/>
        <w:numPr>
          <w:ilvl w:val="0"/>
          <w:numId w:val="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Шифрование данных и VPN</w:t>
      </w:r>
      <w:r w:rsidRPr="00363C22">
        <w:rPr>
          <w:szCs w:val="28"/>
        </w:rPr>
        <w:br/>
        <w:t xml:space="preserve">Шифрование данных (например, с помощью </w:t>
      </w:r>
      <w:proofErr w:type="spellStart"/>
      <w:r w:rsidRPr="00363C22">
        <w:rPr>
          <w:szCs w:val="28"/>
        </w:rPr>
        <w:t>BitLocker</w:t>
      </w:r>
      <w:proofErr w:type="spellEnd"/>
      <w:r w:rsidRPr="00363C22">
        <w:rPr>
          <w:szCs w:val="28"/>
        </w:rPr>
        <w:t xml:space="preserve">, </w:t>
      </w:r>
      <w:proofErr w:type="spellStart"/>
      <w:r w:rsidRPr="00363C22">
        <w:rPr>
          <w:szCs w:val="28"/>
        </w:rPr>
        <w:t>VeraCrypt</w:t>
      </w:r>
      <w:proofErr w:type="spellEnd"/>
      <w:r w:rsidRPr="00363C22">
        <w:rPr>
          <w:szCs w:val="28"/>
        </w:rPr>
        <w:t xml:space="preserve">) защищает файлы от несанкционированного доступа. </w:t>
      </w:r>
      <w:r w:rsidRPr="00363C22">
        <w:rPr>
          <w:b/>
          <w:bCs/>
          <w:szCs w:val="28"/>
        </w:rPr>
        <w:t>VPN (Virtual Private Network)</w:t>
      </w:r>
      <w:r w:rsidRPr="00363C22">
        <w:rPr>
          <w:szCs w:val="28"/>
        </w:rPr>
        <w:t xml:space="preserve"> скрывает интернет-активность и защищает данные от перехвата в общественных сетях.</w:t>
      </w:r>
    </w:p>
    <w:p w14:paraId="303ECEBC" w14:textId="77777777" w:rsidR="00A0115E" w:rsidRPr="00363C22" w:rsidRDefault="00A0115E" w:rsidP="00A0115E">
      <w:pPr>
        <w:widowControl/>
        <w:numPr>
          <w:ilvl w:val="0"/>
          <w:numId w:val="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Использование безопасных паролей и двухфакторной аутентификации (2FA)</w:t>
      </w:r>
      <w:r w:rsidRPr="00363C22">
        <w:rPr>
          <w:szCs w:val="28"/>
        </w:rPr>
        <w:br/>
        <w:t xml:space="preserve">Использование уникальных и сложных паролей снижает риск компрометации учетных записей. Двухфакторная аутентификация (Google </w:t>
      </w:r>
      <w:proofErr w:type="spellStart"/>
      <w:r w:rsidRPr="00363C22">
        <w:rPr>
          <w:szCs w:val="28"/>
        </w:rPr>
        <w:t>Authenticator</w:t>
      </w:r>
      <w:proofErr w:type="spellEnd"/>
      <w:r w:rsidRPr="00363C22">
        <w:rPr>
          <w:szCs w:val="28"/>
        </w:rPr>
        <w:t>, SMS-коды) повышает безопасность.</w:t>
      </w:r>
    </w:p>
    <w:p w14:paraId="02C40129" w14:textId="77777777" w:rsidR="004B2446" w:rsidRDefault="00A0115E" w:rsidP="004B2446">
      <w:pPr>
        <w:widowControl/>
        <w:numPr>
          <w:ilvl w:val="0"/>
          <w:numId w:val="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Разделение прав доступа</w:t>
      </w:r>
      <w:r w:rsidR="004B2446">
        <w:rPr>
          <w:szCs w:val="28"/>
        </w:rPr>
        <w:t xml:space="preserve"> </w:t>
      </w:r>
    </w:p>
    <w:p w14:paraId="748DD89D" w14:textId="346D2423" w:rsidR="00A0115E" w:rsidRPr="004B2446" w:rsidRDefault="00A0115E" w:rsidP="004B2446">
      <w:pPr>
        <w:widowControl/>
        <w:autoSpaceDE/>
        <w:autoSpaceDN/>
        <w:spacing w:after="160"/>
        <w:ind w:left="360" w:firstLine="348"/>
        <w:rPr>
          <w:szCs w:val="28"/>
        </w:rPr>
      </w:pPr>
      <w:r w:rsidRPr="004B2446">
        <w:rPr>
          <w:szCs w:val="28"/>
        </w:rPr>
        <w:t>В корпоративных сетях важно ограничивать права пользователей и давать доступ только к необходимым данным.</w:t>
      </w:r>
    </w:p>
    <w:p w14:paraId="00BBE278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Как защитить устройства</w:t>
      </w:r>
    </w:p>
    <w:p w14:paraId="42EBCA91" w14:textId="77777777" w:rsidR="00A0115E" w:rsidRPr="00363C22" w:rsidRDefault="00A0115E" w:rsidP="00A0115E">
      <w:pPr>
        <w:widowControl/>
        <w:numPr>
          <w:ilvl w:val="0"/>
          <w:numId w:val="2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Компьютер и ноутбук</w:t>
      </w:r>
      <w:r w:rsidRPr="00363C22">
        <w:rPr>
          <w:szCs w:val="28"/>
        </w:rPr>
        <w:t>:</w:t>
      </w:r>
    </w:p>
    <w:p w14:paraId="6AC706A0" w14:textId="77777777" w:rsidR="00A0115E" w:rsidRPr="00363C22" w:rsidRDefault="00A0115E" w:rsidP="00A0115E">
      <w:pPr>
        <w:widowControl/>
        <w:numPr>
          <w:ilvl w:val="1"/>
          <w:numId w:val="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Использовать антивирус с защитой в реальном времени.</w:t>
      </w:r>
    </w:p>
    <w:p w14:paraId="70560748" w14:textId="77777777" w:rsidR="00A0115E" w:rsidRPr="00363C22" w:rsidRDefault="00A0115E" w:rsidP="00A0115E">
      <w:pPr>
        <w:widowControl/>
        <w:numPr>
          <w:ilvl w:val="1"/>
          <w:numId w:val="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Не скачивать файлы из неизвестных источников.</w:t>
      </w:r>
    </w:p>
    <w:p w14:paraId="2F62495F" w14:textId="77777777" w:rsidR="00A0115E" w:rsidRPr="00363C22" w:rsidRDefault="00A0115E" w:rsidP="00A0115E">
      <w:pPr>
        <w:widowControl/>
        <w:numPr>
          <w:ilvl w:val="1"/>
          <w:numId w:val="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Настроить автоматическое обновление ОС и программ.</w:t>
      </w:r>
    </w:p>
    <w:p w14:paraId="68A590DC" w14:textId="77777777" w:rsidR="00A0115E" w:rsidRPr="00363C22" w:rsidRDefault="00A0115E" w:rsidP="00A0115E">
      <w:pPr>
        <w:widowControl/>
        <w:numPr>
          <w:ilvl w:val="1"/>
          <w:numId w:val="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Включить межсетевой экран.</w:t>
      </w:r>
    </w:p>
    <w:p w14:paraId="32B32F79" w14:textId="77777777" w:rsidR="00A0115E" w:rsidRPr="00363C22" w:rsidRDefault="00A0115E" w:rsidP="00A0115E">
      <w:pPr>
        <w:widowControl/>
        <w:numPr>
          <w:ilvl w:val="1"/>
          <w:numId w:val="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Использовать VPN для защиты в общественных сетях.</w:t>
      </w:r>
    </w:p>
    <w:p w14:paraId="1F310FD9" w14:textId="77777777" w:rsidR="00A0115E" w:rsidRPr="00363C22" w:rsidRDefault="00A0115E" w:rsidP="00A0115E">
      <w:pPr>
        <w:widowControl/>
        <w:numPr>
          <w:ilvl w:val="0"/>
          <w:numId w:val="2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Смартфон</w:t>
      </w:r>
      <w:r w:rsidRPr="00363C22">
        <w:rPr>
          <w:szCs w:val="28"/>
        </w:rPr>
        <w:t>:</w:t>
      </w:r>
    </w:p>
    <w:p w14:paraId="3839B7F9" w14:textId="77777777" w:rsidR="00A0115E" w:rsidRPr="00363C22" w:rsidRDefault="00A0115E" w:rsidP="00A0115E">
      <w:pPr>
        <w:widowControl/>
        <w:numPr>
          <w:ilvl w:val="1"/>
          <w:numId w:val="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Загружать приложения только из официальных магазинов (Google Play, </w:t>
      </w:r>
      <w:proofErr w:type="spellStart"/>
      <w:r w:rsidRPr="00363C22">
        <w:rPr>
          <w:szCs w:val="28"/>
        </w:rPr>
        <w:t>App</w:t>
      </w:r>
      <w:proofErr w:type="spellEnd"/>
      <w:r w:rsidRPr="00363C22">
        <w:rPr>
          <w:szCs w:val="28"/>
        </w:rPr>
        <w:t xml:space="preserve"> Store).</w:t>
      </w:r>
    </w:p>
    <w:p w14:paraId="19539185" w14:textId="77777777" w:rsidR="00A0115E" w:rsidRPr="00363C22" w:rsidRDefault="00A0115E" w:rsidP="00A0115E">
      <w:pPr>
        <w:widowControl/>
        <w:numPr>
          <w:ilvl w:val="1"/>
          <w:numId w:val="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Отключать Bluetooth и </w:t>
      </w:r>
      <w:proofErr w:type="spellStart"/>
      <w:r w:rsidRPr="00363C22">
        <w:rPr>
          <w:szCs w:val="28"/>
        </w:rPr>
        <w:t>Wi</w:t>
      </w:r>
      <w:proofErr w:type="spellEnd"/>
      <w:r w:rsidRPr="00363C22">
        <w:rPr>
          <w:szCs w:val="28"/>
        </w:rPr>
        <w:t>-Fi в общественных местах.</w:t>
      </w:r>
    </w:p>
    <w:p w14:paraId="3602486D" w14:textId="77777777" w:rsidR="00A0115E" w:rsidRPr="00363C22" w:rsidRDefault="00A0115E" w:rsidP="00A0115E">
      <w:pPr>
        <w:widowControl/>
        <w:numPr>
          <w:ilvl w:val="1"/>
          <w:numId w:val="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Не открывать подозрительные ссылки в SMS и мессенджерах.</w:t>
      </w:r>
    </w:p>
    <w:p w14:paraId="14E4208F" w14:textId="5A82373B" w:rsidR="00A0115E" w:rsidRPr="004B2446" w:rsidRDefault="00A0115E" w:rsidP="004B2446">
      <w:pPr>
        <w:widowControl/>
        <w:numPr>
          <w:ilvl w:val="1"/>
          <w:numId w:val="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lastRenderedPageBreak/>
        <w:t>Включить функцию удаленного управления устройством.</w:t>
      </w:r>
    </w:p>
    <w:p w14:paraId="0EC1BC55" w14:textId="77777777" w:rsidR="00A0115E" w:rsidRPr="00363C22" w:rsidRDefault="00A0115E" w:rsidP="00505E7B">
      <w:pPr>
        <w:pStyle w:val="1"/>
      </w:pPr>
      <w:bookmarkStart w:id="4" w:name="_Toc190270284"/>
      <w:r w:rsidRPr="00363C22">
        <w:t>5. Расскажите об угрозе киберпреступности и кибертерроризма. Что представляет собой кибероружие, каковы концепции, методы и средства его применения?</w:t>
      </w:r>
      <w:bookmarkEnd w:id="4"/>
    </w:p>
    <w:p w14:paraId="3962CD10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1) Киберпреступность охватывает широкий спектр незаконной деятельности, связанной с компьютерными системами и интернетом. Киберпреступники занимаются мошенничеством, взломом баз данных, распространением вредоносных программ и шантажом.</w:t>
      </w:r>
    </w:p>
    <w:p w14:paraId="1E61C3E5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Опасность киберпреступности:</w:t>
      </w:r>
    </w:p>
    <w:p w14:paraId="27A4DCF1" w14:textId="77777777" w:rsidR="00A0115E" w:rsidRPr="00363C22" w:rsidRDefault="00A0115E" w:rsidP="00A0115E">
      <w:pPr>
        <w:widowControl/>
        <w:numPr>
          <w:ilvl w:val="0"/>
          <w:numId w:val="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Финансовые преступления – кража денег с банковских карт, взлом криптовалютных кошельков.</w:t>
      </w:r>
    </w:p>
    <w:p w14:paraId="7ABCDE97" w14:textId="77777777" w:rsidR="00A0115E" w:rsidRPr="00363C22" w:rsidRDefault="00A0115E" w:rsidP="00A0115E">
      <w:pPr>
        <w:widowControl/>
        <w:numPr>
          <w:ilvl w:val="0"/>
          <w:numId w:val="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Шантаж и вымогательство – распространение вредоносных программ (например, вирусов-вымогателей, таких как </w:t>
      </w:r>
      <w:proofErr w:type="spellStart"/>
      <w:r w:rsidRPr="00363C22">
        <w:rPr>
          <w:szCs w:val="28"/>
        </w:rPr>
        <w:t>WannaCry</w:t>
      </w:r>
      <w:proofErr w:type="spellEnd"/>
      <w:r w:rsidRPr="00363C22">
        <w:rPr>
          <w:szCs w:val="28"/>
        </w:rPr>
        <w:t>).</w:t>
      </w:r>
    </w:p>
    <w:p w14:paraId="3AB44D47" w14:textId="77777777" w:rsidR="00A0115E" w:rsidRPr="00363C22" w:rsidRDefault="00A0115E" w:rsidP="00A0115E">
      <w:pPr>
        <w:widowControl/>
        <w:numPr>
          <w:ilvl w:val="0"/>
          <w:numId w:val="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Массовые атаки на инфраструктуру – вывод из строя государственных сайтов, банков и стратегических объектов.</w:t>
      </w:r>
    </w:p>
    <w:p w14:paraId="3205718A" w14:textId="77777777" w:rsidR="00A0115E" w:rsidRPr="00363C22" w:rsidRDefault="00A0115E" w:rsidP="00A0115E">
      <w:pPr>
        <w:widowControl/>
        <w:numPr>
          <w:ilvl w:val="0"/>
          <w:numId w:val="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Мошенничество (создание поддельных интернет-магазинов, фишинг, подделка документов).</w:t>
      </w:r>
    </w:p>
    <w:p w14:paraId="15E17F52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 xml:space="preserve">2) </w:t>
      </w:r>
      <w:proofErr w:type="spellStart"/>
      <w:r w:rsidRPr="00363C22">
        <w:rPr>
          <w:szCs w:val="28"/>
        </w:rPr>
        <w:t>Кибертеррористические</w:t>
      </w:r>
      <w:proofErr w:type="spellEnd"/>
      <w:r w:rsidRPr="00363C22">
        <w:rPr>
          <w:szCs w:val="28"/>
        </w:rPr>
        <w:t xml:space="preserve"> группировки используют атаки на критическую инфраструктуру. Кибертерроризм направлен на дестабилизацию общества, атаку на государственные структуры и подрывную деятельность:</w:t>
      </w:r>
    </w:p>
    <w:p w14:paraId="06DE2B82" w14:textId="77777777" w:rsidR="00A0115E" w:rsidRPr="00363C22" w:rsidRDefault="00A0115E" w:rsidP="00A0115E">
      <w:pPr>
        <w:widowControl/>
        <w:numPr>
          <w:ilvl w:val="0"/>
          <w:numId w:val="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Атаки на энергосистемы и промышленные объекты (пример – атака на электросети Украины в 2015 году).</w:t>
      </w:r>
    </w:p>
    <w:p w14:paraId="1437CEFB" w14:textId="77777777" w:rsidR="00A0115E" w:rsidRPr="00363C22" w:rsidRDefault="00A0115E" w:rsidP="00A0115E">
      <w:pPr>
        <w:widowControl/>
        <w:numPr>
          <w:ilvl w:val="0"/>
          <w:numId w:val="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Нарушение работы правительственных сервисов.</w:t>
      </w:r>
    </w:p>
    <w:p w14:paraId="3C0C21DD" w14:textId="77777777" w:rsidR="00A0115E" w:rsidRPr="00363C22" w:rsidRDefault="00A0115E" w:rsidP="00A0115E">
      <w:pPr>
        <w:widowControl/>
        <w:numPr>
          <w:ilvl w:val="0"/>
          <w:numId w:val="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дезинформации для политической дестабилизации.</w:t>
      </w:r>
    </w:p>
    <w:p w14:paraId="387BFB58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3) Кибероружие – это вредоносное ПО, разработанное для атак на компьютерные системы:</w:t>
      </w:r>
    </w:p>
    <w:p w14:paraId="07663391" w14:textId="77777777" w:rsidR="00A0115E" w:rsidRPr="00363C22" w:rsidRDefault="00A0115E" w:rsidP="00A0115E">
      <w:pPr>
        <w:widowControl/>
        <w:numPr>
          <w:ilvl w:val="0"/>
          <w:numId w:val="5"/>
        </w:numPr>
        <w:autoSpaceDE/>
        <w:autoSpaceDN/>
        <w:spacing w:after="160"/>
        <w:rPr>
          <w:szCs w:val="28"/>
        </w:rPr>
      </w:pPr>
      <w:proofErr w:type="spellStart"/>
      <w:r w:rsidRPr="00363C22">
        <w:rPr>
          <w:szCs w:val="28"/>
        </w:rPr>
        <w:t>Stuxnet</w:t>
      </w:r>
      <w:proofErr w:type="spellEnd"/>
      <w:r w:rsidRPr="00363C22">
        <w:rPr>
          <w:szCs w:val="28"/>
        </w:rPr>
        <w:t xml:space="preserve"> – вирус, использовавшийся для разрушения ядерных объектов в Иране.</w:t>
      </w:r>
    </w:p>
    <w:p w14:paraId="76D4F7EC" w14:textId="77777777" w:rsidR="00A0115E" w:rsidRPr="00363C22" w:rsidRDefault="00A0115E" w:rsidP="00A0115E">
      <w:pPr>
        <w:widowControl/>
        <w:numPr>
          <w:ilvl w:val="0"/>
          <w:numId w:val="5"/>
        </w:numPr>
        <w:autoSpaceDE/>
        <w:autoSpaceDN/>
        <w:spacing w:after="160"/>
        <w:rPr>
          <w:szCs w:val="28"/>
        </w:rPr>
      </w:pPr>
      <w:proofErr w:type="spellStart"/>
      <w:r w:rsidRPr="00363C22">
        <w:rPr>
          <w:szCs w:val="28"/>
        </w:rPr>
        <w:t>NotPetya</w:t>
      </w:r>
      <w:proofErr w:type="spellEnd"/>
      <w:r w:rsidRPr="00363C22">
        <w:rPr>
          <w:szCs w:val="28"/>
        </w:rPr>
        <w:t xml:space="preserve"> – вирус-вымогатель, атаковавший компании по всему миру.</w:t>
      </w:r>
    </w:p>
    <w:p w14:paraId="6338060E" w14:textId="77777777" w:rsidR="00A0115E" w:rsidRPr="00363C22" w:rsidRDefault="00A0115E" w:rsidP="00A0115E">
      <w:pPr>
        <w:widowControl/>
        <w:numPr>
          <w:ilvl w:val="0"/>
          <w:numId w:val="5"/>
        </w:numPr>
        <w:autoSpaceDE/>
        <w:autoSpaceDN/>
        <w:spacing w:after="160"/>
        <w:rPr>
          <w:szCs w:val="28"/>
        </w:rPr>
      </w:pPr>
      <w:proofErr w:type="spellStart"/>
      <w:r w:rsidRPr="00363C22">
        <w:rPr>
          <w:szCs w:val="28"/>
        </w:rPr>
        <w:t>BlackEnergy</w:t>
      </w:r>
      <w:proofErr w:type="spellEnd"/>
      <w:r w:rsidRPr="00363C22">
        <w:rPr>
          <w:szCs w:val="28"/>
        </w:rPr>
        <w:t xml:space="preserve"> – программа для вывода из строя энергосетей.</w:t>
      </w:r>
    </w:p>
    <w:p w14:paraId="774D2185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Методы применения:</w:t>
      </w:r>
    </w:p>
    <w:p w14:paraId="650BF4BC" w14:textId="77777777" w:rsidR="00A0115E" w:rsidRPr="00363C22" w:rsidRDefault="00A0115E" w:rsidP="00A0115E">
      <w:pPr>
        <w:widowControl/>
        <w:numPr>
          <w:ilvl w:val="0"/>
          <w:numId w:val="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Удаленные атаки – </w:t>
      </w:r>
      <w:proofErr w:type="spellStart"/>
      <w:r w:rsidRPr="00363C22">
        <w:rPr>
          <w:szCs w:val="28"/>
        </w:rPr>
        <w:t>DDoS</w:t>
      </w:r>
      <w:proofErr w:type="spellEnd"/>
      <w:r w:rsidRPr="00363C22">
        <w:rPr>
          <w:szCs w:val="28"/>
        </w:rPr>
        <w:t>, эксплуатация уязвимостей.</w:t>
      </w:r>
    </w:p>
    <w:p w14:paraId="16B8AF3C" w14:textId="77777777" w:rsidR="00A0115E" w:rsidRPr="00363C22" w:rsidRDefault="00A0115E" w:rsidP="00A0115E">
      <w:pPr>
        <w:widowControl/>
        <w:numPr>
          <w:ilvl w:val="0"/>
          <w:numId w:val="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Социальная инженерия – обман пользователей для получения доступа.</w:t>
      </w:r>
    </w:p>
    <w:p w14:paraId="4BD23412" w14:textId="7E7C69C7" w:rsidR="00A0115E" w:rsidRPr="0055476B" w:rsidRDefault="00A0115E" w:rsidP="0055476B">
      <w:pPr>
        <w:widowControl/>
        <w:numPr>
          <w:ilvl w:val="0"/>
          <w:numId w:val="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уязвимостей оборудования – закладки в процессорах.</w:t>
      </w:r>
    </w:p>
    <w:p w14:paraId="5A247F5D" w14:textId="77777777" w:rsidR="00A0115E" w:rsidRPr="00363C22" w:rsidRDefault="00A0115E" w:rsidP="00505E7B">
      <w:pPr>
        <w:pStyle w:val="1"/>
      </w:pPr>
      <w:bookmarkStart w:id="5" w:name="_Toc190270285"/>
      <w:r w:rsidRPr="00363C22">
        <w:t xml:space="preserve">6.    Дайте характеристику типовым уязвимостям в системах киберзащиты – в микросхемах, в криптографических алгоритмах, в шифровальном оборудовании, в программном обеспечении информационных систем, в </w:t>
      </w:r>
      <w:r w:rsidRPr="00363C22">
        <w:lastRenderedPageBreak/>
        <w:t>автомобилях, в авиации и др.</w:t>
      </w:r>
      <w:bookmarkEnd w:id="5"/>
    </w:p>
    <w:p w14:paraId="4536F10C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Уязвимости существуют на всех уровнях кибербезопасности – от микросхем до сложных сетевых систем. Они могут быть использованы как хакерами, так и государственными структурами для ведения кибервойны:</w:t>
      </w:r>
    </w:p>
    <w:p w14:paraId="67CA202A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1. Уязвимости в микросхемах</w:t>
      </w:r>
    </w:p>
    <w:p w14:paraId="5040DE0C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Аппаратные закладки (</w:t>
      </w:r>
      <w:proofErr w:type="spellStart"/>
      <w:r w:rsidRPr="00363C22">
        <w:rPr>
          <w:b/>
          <w:bCs/>
          <w:szCs w:val="28"/>
        </w:rPr>
        <w:t>Backdoors</w:t>
      </w:r>
      <w:proofErr w:type="spellEnd"/>
      <w:r w:rsidRPr="00363C22">
        <w:rPr>
          <w:b/>
          <w:bCs/>
          <w:szCs w:val="28"/>
        </w:rPr>
        <w:t>)</w:t>
      </w:r>
    </w:p>
    <w:p w14:paraId="639356B0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Одной из самых серьезных угроз для аппаратной безопасности являются закладки, встроенные на этапе производства. Эти закладки могут использоваться для скрытого доступа к системе, шпионажа или саботажа.</w:t>
      </w:r>
    </w:p>
    <w:p w14:paraId="26718018" w14:textId="7CC5FD5D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 xml:space="preserve">: В 2018 году Bloomberg сообщил, что китайские производители серверного оборудования могли внедрять аппаратные бэкдоры в материнские платы </w:t>
      </w:r>
      <w:proofErr w:type="spellStart"/>
      <w:r w:rsidRPr="00363C22">
        <w:rPr>
          <w:szCs w:val="28"/>
        </w:rPr>
        <w:t>Supermicro</w:t>
      </w:r>
      <w:proofErr w:type="spellEnd"/>
      <w:r w:rsidRPr="00363C22">
        <w:rPr>
          <w:szCs w:val="28"/>
        </w:rPr>
        <w:t>, что позволяло злоумышленникам получать удаленный доступ к данным.</w:t>
      </w:r>
    </w:p>
    <w:p w14:paraId="6B4BF09B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Уязвимости процессоров</w:t>
      </w:r>
    </w:p>
    <w:p w14:paraId="5B5A6CFB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Процессоры современных компьютеров сложны и содержат миллиарды транзисторов, что делает их уязвимыми для атак на микроархитектурном уровне.</w:t>
      </w:r>
    </w:p>
    <w:p w14:paraId="3713D0FF" w14:textId="0756722E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Известные уязвимости</w:t>
      </w:r>
      <w:r w:rsidRPr="00363C22">
        <w:rPr>
          <w:szCs w:val="28"/>
        </w:rPr>
        <w:t>:</w:t>
      </w:r>
    </w:p>
    <w:p w14:paraId="0E458B20" w14:textId="77777777" w:rsidR="00A0115E" w:rsidRPr="00363C22" w:rsidRDefault="00A0115E" w:rsidP="00A0115E">
      <w:pPr>
        <w:widowControl/>
        <w:numPr>
          <w:ilvl w:val="0"/>
          <w:numId w:val="8"/>
        </w:numPr>
        <w:autoSpaceDE/>
        <w:autoSpaceDN/>
        <w:spacing w:after="160" w:line="278" w:lineRule="auto"/>
        <w:rPr>
          <w:szCs w:val="28"/>
        </w:rPr>
      </w:pPr>
      <w:proofErr w:type="spellStart"/>
      <w:r w:rsidRPr="00363C22">
        <w:rPr>
          <w:b/>
          <w:bCs/>
          <w:szCs w:val="28"/>
        </w:rPr>
        <w:t>Spectre</w:t>
      </w:r>
      <w:proofErr w:type="spellEnd"/>
      <w:r w:rsidRPr="00363C22">
        <w:rPr>
          <w:szCs w:val="28"/>
        </w:rPr>
        <w:t xml:space="preserve"> и </w:t>
      </w:r>
      <w:proofErr w:type="spellStart"/>
      <w:r w:rsidRPr="00363C22">
        <w:rPr>
          <w:b/>
          <w:bCs/>
          <w:szCs w:val="28"/>
        </w:rPr>
        <w:t>Meltdown</w:t>
      </w:r>
      <w:proofErr w:type="spellEnd"/>
      <w:r w:rsidRPr="00363C22">
        <w:rPr>
          <w:szCs w:val="28"/>
        </w:rPr>
        <w:t xml:space="preserve"> – уязвимости в процессорах Intel, AMD и ARM, которые позволяли получать доступ к защищенной памяти через побочные каналы.</w:t>
      </w:r>
    </w:p>
    <w:p w14:paraId="1CF6FEDA" w14:textId="77777777" w:rsidR="00A0115E" w:rsidRPr="00363C22" w:rsidRDefault="00A0115E" w:rsidP="00A0115E">
      <w:pPr>
        <w:widowControl/>
        <w:numPr>
          <w:ilvl w:val="0"/>
          <w:numId w:val="8"/>
        </w:numPr>
        <w:autoSpaceDE/>
        <w:autoSpaceDN/>
        <w:spacing w:after="160" w:line="278" w:lineRule="auto"/>
        <w:rPr>
          <w:szCs w:val="28"/>
        </w:rPr>
      </w:pPr>
      <w:proofErr w:type="spellStart"/>
      <w:r w:rsidRPr="00363C22">
        <w:rPr>
          <w:b/>
          <w:bCs/>
          <w:szCs w:val="28"/>
        </w:rPr>
        <w:t>Rowhammer</w:t>
      </w:r>
      <w:proofErr w:type="spellEnd"/>
      <w:r w:rsidRPr="00363C22">
        <w:rPr>
          <w:szCs w:val="28"/>
        </w:rPr>
        <w:t xml:space="preserve"> – атака на DRAM-память, позволяющая изменять данные в смежных ячейках памяти.</w:t>
      </w:r>
    </w:p>
    <w:p w14:paraId="4A9BBBD3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Манипуляции с микрокодом</w:t>
      </w:r>
    </w:p>
    <w:p w14:paraId="53816432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Злоумышленники могут внедрять вредоносный микрокод в процессорные микросхемы, что позволяет перехватывать или изменять данные без вмешательства программного обеспечения.</w:t>
      </w:r>
    </w:p>
    <w:p w14:paraId="28BEA19E" w14:textId="5E19E90F" w:rsidR="00A0115E" w:rsidRPr="00363C22" w:rsidRDefault="00A0115E" w:rsidP="0055476B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>: Атаки на Intel Management Engine (IME), встроенный контроллер в процессорах Intel, который может управлять устройством даже при выключенном основном процессоре.</w:t>
      </w:r>
    </w:p>
    <w:p w14:paraId="344AE824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2. Уязвимости в криптографических алгоритмах</w:t>
      </w:r>
    </w:p>
    <w:p w14:paraId="38B87A54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Коллизии хэш-функций</w:t>
      </w:r>
    </w:p>
    <w:p w14:paraId="1839CCC6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Многие криптографические системы используют хэш-функции для хранения паролей и проверки целостности данных. Если злоумышленники могут найти две разные строки, имеющие одинаковый хэш, это позволяет им подделывать данные.</w:t>
      </w:r>
    </w:p>
    <w:p w14:paraId="7C717CC0" w14:textId="54CEB315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 xml:space="preserve">: В 2017 году было обнаружено, что алгоритм </w:t>
      </w:r>
      <w:r w:rsidRPr="00363C22">
        <w:rPr>
          <w:b/>
          <w:bCs/>
          <w:szCs w:val="28"/>
        </w:rPr>
        <w:t>SHA-1</w:t>
      </w:r>
      <w:r w:rsidRPr="00363C22">
        <w:rPr>
          <w:szCs w:val="28"/>
        </w:rPr>
        <w:t xml:space="preserve"> уязвим к коллизиям, что сделало его ненадежным для защиты информации.</w:t>
      </w:r>
    </w:p>
    <w:p w14:paraId="28CBD421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Атаки на протоколы шифрования</w:t>
      </w:r>
    </w:p>
    <w:p w14:paraId="2E95AB90" w14:textId="77777777" w:rsidR="00A0115E" w:rsidRPr="00363C22" w:rsidRDefault="00A0115E" w:rsidP="00A0115E">
      <w:pPr>
        <w:widowControl/>
        <w:numPr>
          <w:ilvl w:val="0"/>
          <w:numId w:val="9"/>
        </w:numPr>
        <w:autoSpaceDE/>
        <w:autoSpaceDN/>
        <w:spacing w:after="160" w:line="278" w:lineRule="auto"/>
        <w:rPr>
          <w:szCs w:val="28"/>
        </w:rPr>
      </w:pPr>
      <w:r w:rsidRPr="00363C22">
        <w:rPr>
          <w:b/>
          <w:bCs/>
          <w:szCs w:val="28"/>
        </w:rPr>
        <w:t>BEAST, POODLE</w:t>
      </w:r>
      <w:r w:rsidRPr="00363C22">
        <w:rPr>
          <w:szCs w:val="28"/>
        </w:rPr>
        <w:t xml:space="preserve"> – атаки на устаревшие версии протоколов TLS и SSL, позволяющие расшифровать зашифрованные данные.</w:t>
      </w:r>
    </w:p>
    <w:p w14:paraId="3EE38848" w14:textId="77777777" w:rsidR="00A0115E" w:rsidRPr="00363C22" w:rsidRDefault="00A0115E" w:rsidP="00A0115E">
      <w:pPr>
        <w:widowControl/>
        <w:numPr>
          <w:ilvl w:val="0"/>
          <w:numId w:val="9"/>
        </w:numPr>
        <w:autoSpaceDE/>
        <w:autoSpaceDN/>
        <w:spacing w:after="160" w:line="278" w:lineRule="auto"/>
        <w:rPr>
          <w:szCs w:val="28"/>
        </w:rPr>
      </w:pPr>
      <w:proofErr w:type="spellStart"/>
      <w:r w:rsidRPr="00363C22">
        <w:rPr>
          <w:b/>
          <w:bCs/>
          <w:szCs w:val="28"/>
        </w:rPr>
        <w:lastRenderedPageBreak/>
        <w:t>Bleichenbacher</w:t>
      </w:r>
      <w:proofErr w:type="spellEnd"/>
      <w:r w:rsidRPr="00363C22">
        <w:rPr>
          <w:b/>
          <w:bCs/>
          <w:szCs w:val="28"/>
        </w:rPr>
        <w:t xml:space="preserve"> </w:t>
      </w:r>
      <w:proofErr w:type="spellStart"/>
      <w:r w:rsidRPr="00363C22">
        <w:rPr>
          <w:b/>
          <w:bCs/>
          <w:szCs w:val="28"/>
        </w:rPr>
        <w:t>Attack</w:t>
      </w:r>
      <w:proofErr w:type="spellEnd"/>
      <w:r w:rsidRPr="00363C22">
        <w:rPr>
          <w:szCs w:val="28"/>
        </w:rPr>
        <w:t xml:space="preserve"> – атака на RSA, позволяющая расшифровать данные без знания ключа.</w:t>
      </w:r>
    </w:p>
    <w:p w14:paraId="39F00B3F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Слабые криптографические ключи</w:t>
      </w:r>
    </w:p>
    <w:p w14:paraId="48EC489A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Короткие ключи шифрования могут быть легко взломаны с помощью перебора (</w:t>
      </w:r>
      <w:proofErr w:type="spellStart"/>
      <w:r w:rsidRPr="00363C22">
        <w:rPr>
          <w:szCs w:val="28"/>
        </w:rPr>
        <w:t>brute-force</w:t>
      </w:r>
      <w:proofErr w:type="spellEnd"/>
      <w:r w:rsidRPr="00363C22">
        <w:rPr>
          <w:szCs w:val="28"/>
        </w:rPr>
        <w:t>). Современные компьютеры способны быстро подбирать слабые ключи.</w:t>
      </w:r>
    </w:p>
    <w:p w14:paraId="376E8D8E" w14:textId="3600C624" w:rsidR="00A0115E" w:rsidRPr="00363C22" w:rsidRDefault="00A0115E" w:rsidP="0055476B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 xml:space="preserve">: В 2018 году исследователи смогли взломать </w:t>
      </w:r>
      <w:r w:rsidRPr="00363C22">
        <w:rPr>
          <w:b/>
          <w:bCs/>
          <w:szCs w:val="28"/>
        </w:rPr>
        <w:t>2048-битный RSA-ключ</w:t>
      </w:r>
      <w:r w:rsidRPr="00363C22">
        <w:rPr>
          <w:szCs w:val="28"/>
        </w:rPr>
        <w:t>, используя распределенные вычисления.</w:t>
      </w:r>
    </w:p>
    <w:p w14:paraId="27394931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3. Уязвимости в шифровальном оборудовании</w:t>
      </w:r>
    </w:p>
    <w:p w14:paraId="5BB9B703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Аппаратные модули безопасности (HSM)</w:t>
      </w:r>
    </w:p>
    <w:p w14:paraId="7EAEE29A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Аппаратные модули безопасности (</w:t>
      </w:r>
      <w:proofErr w:type="spellStart"/>
      <w:r w:rsidRPr="00363C22">
        <w:rPr>
          <w:szCs w:val="28"/>
        </w:rPr>
        <w:t>Hardware</w:t>
      </w:r>
      <w:proofErr w:type="spellEnd"/>
      <w:r w:rsidRPr="00363C22">
        <w:rPr>
          <w:szCs w:val="28"/>
        </w:rPr>
        <w:t xml:space="preserve"> Security </w:t>
      </w:r>
      <w:proofErr w:type="spellStart"/>
      <w:r w:rsidRPr="00363C22">
        <w:rPr>
          <w:szCs w:val="28"/>
        </w:rPr>
        <w:t>Modules</w:t>
      </w:r>
      <w:proofErr w:type="spellEnd"/>
      <w:r w:rsidRPr="00363C22">
        <w:rPr>
          <w:szCs w:val="28"/>
        </w:rPr>
        <w:t xml:space="preserve"> – HSM) используются для хранения криптографических ключей, но они тоже могут содержать уязвимости.</w:t>
      </w:r>
    </w:p>
    <w:p w14:paraId="16381918" w14:textId="7D839983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 xml:space="preserve">: В 2020 году был обнаружен способ атаки на аппаратные модули </w:t>
      </w:r>
      <w:r w:rsidRPr="00363C22">
        <w:rPr>
          <w:b/>
          <w:bCs/>
          <w:szCs w:val="28"/>
        </w:rPr>
        <w:t>Thales HSM</w:t>
      </w:r>
      <w:r w:rsidRPr="00363C22">
        <w:rPr>
          <w:szCs w:val="28"/>
        </w:rPr>
        <w:t>, который позволял атакующим извлекать ключи шифрования.</w:t>
      </w:r>
    </w:p>
    <w:p w14:paraId="01277DF9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Подмена прошивки</w:t>
      </w:r>
    </w:p>
    <w:p w14:paraId="63185B2C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Если злоумышленник получает доступ к устройству, он может заменить оригинальную прошивку на вредоносную.</w:t>
      </w:r>
    </w:p>
    <w:p w14:paraId="386E9D26" w14:textId="23EF5E04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>: В 2019 году исследователи нашли уязвимости в TPM-чипах (</w:t>
      </w:r>
      <w:proofErr w:type="spellStart"/>
      <w:r w:rsidRPr="00363C22">
        <w:rPr>
          <w:szCs w:val="28"/>
        </w:rPr>
        <w:t>Trusted</w:t>
      </w:r>
      <w:proofErr w:type="spellEnd"/>
      <w:r w:rsidRPr="00363C22">
        <w:rPr>
          <w:szCs w:val="28"/>
        </w:rPr>
        <w:t xml:space="preserve"> Platform </w:t>
      </w:r>
      <w:proofErr w:type="spellStart"/>
      <w:r w:rsidRPr="00363C22">
        <w:rPr>
          <w:szCs w:val="28"/>
        </w:rPr>
        <w:t>Module</w:t>
      </w:r>
      <w:proofErr w:type="spellEnd"/>
      <w:r w:rsidRPr="00363C22">
        <w:rPr>
          <w:szCs w:val="28"/>
        </w:rPr>
        <w:t>), которые позволяли злоумышленникам извлекать криптографические ключи.</w:t>
      </w:r>
    </w:p>
    <w:p w14:paraId="068F8AE8" w14:textId="77777777" w:rsidR="00A0115E" w:rsidRPr="00363C22" w:rsidRDefault="00000000" w:rsidP="00A0115E">
      <w:pPr>
        <w:rPr>
          <w:szCs w:val="28"/>
        </w:rPr>
      </w:pPr>
      <w:r>
        <w:rPr>
          <w:szCs w:val="28"/>
        </w:rPr>
        <w:pict w14:anchorId="7352FD45">
          <v:rect id="_x0000_i1025" style="width:0;height:1.5pt" o:hralign="center" o:hrstd="t" o:hr="t" fillcolor="#a0a0a0" stroked="f"/>
        </w:pict>
      </w:r>
    </w:p>
    <w:p w14:paraId="4BD0A06D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4. Уязвимости в программном обеспечении информационных систем</w:t>
      </w:r>
    </w:p>
    <w:p w14:paraId="1DA74DA4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SQL-инъекции</w:t>
      </w:r>
    </w:p>
    <w:p w14:paraId="365A5077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Одна из самых распространенных уязвимостей веб-приложений. Позволяет злоумышленникам получать доступ к базам данных путем внедрения вредоносного SQL-кода.</w:t>
      </w:r>
    </w:p>
    <w:p w14:paraId="41CDAE70" w14:textId="38776879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 xml:space="preserve">: В 2019 году крупная утечка данных из сервиса </w:t>
      </w:r>
      <w:r w:rsidRPr="00363C22">
        <w:rPr>
          <w:b/>
          <w:bCs/>
          <w:szCs w:val="28"/>
        </w:rPr>
        <w:t>Facebook</w:t>
      </w:r>
      <w:r w:rsidRPr="00363C22">
        <w:rPr>
          <w:szCs w:val="28"/>
        </w:rPr>
        <w:t xml:space="preserve"> произошла из-за SQL-инъекции.</w:t>
      </w:r>
    </w:p>
    <w:p w14:paraId="0AA9C3ED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Переполнение буфера</w:t>
      </w:r>
    </w:p>
    <w:p w14:paraId="2DCE0848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Эта уязвимость возникает, когда программа записывает данные за пределами выделенной памяти, что позволяет атакующему выполнить произвольный код.</w:t>
      </w:r>
    </w:p>
    <w:p w14:paraId="542079F0" w14:textId="6082AD5B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 xml:space="preserve">: Уязвимость </w:t>
      </w:r>
      <w:proofErr w:type="spellStart"/>
      <w:r w:rsidRPr="00363C22">
        <w:rPr>
          <w:b/>
          <w:bCs/>
          <w:szCs w:val="28"/>
        </w:rPr>
        <w:t>Heartbleed</w:t>
      </w:r>
      <w:proofErr w:type="spellEnd"/>
      <w:r w:rsidRPr="00363C22">
        <w:rPr>
          <w:szCs w:val="28"/>
        </w:rPr>
        <w:t xml:space="preserve"> в </w:t>
      </w:r>
      <w:proofErr w:type="spellStart"/>
      <w:r w:rsidRPr="00363C22">
        <w:rPr>
          <w:szCs w:val="28"/>
        </w:rPr>
        <w:t>OpenSSL</w:t>
      </w:r>
      <w:proofErr w:type="spellEnd"/>
      <w:r w:rsidRPr="00363C22">
        <w:rPr>
          <w:szCs w:val="28"/>
        </w:rPr>
        <w:t>, позволявшая злоумышленникам красть пароли и ключи шифрования.</w:t>
      </w:r>
    </w:p>
    <w:p w14:paraId="7CF2C679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Атаки на обновления ПО</w:t>
      </w:r>
    </w:p>
    <w:p w14:paraId="08B50B71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Злоумышленники могут подменять обновления программного обеспечения, внедряя вредоносные файлы.</w:t>
      </w:r>
    </w:p>
    <w:p w14:paraId="112F72F5" w14:textId="1D829E46" w:rsidR="00A0115E" w:rsidRPr="00363C22" w:rsidRDefault="00A0115E" w:rsidP="0055476B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 xml:space="preserve">: В 2020 году атака на </w:t>
      </w:r>
      <w:proofErr w:type="spellStart"/>
      <w:r w:rsidRPr="00363C22">
        <w:rPr>
          <w:b/>
          <w:bCs/>
          <w:szCs w:val="28"/>
        </w:rPr>
        <w:t>SolarWinds</w:t>
      </w:r>
      <w:proofErr w:type="spellEnd"/>
      <w:r w:rsidRPr="00363C22">
        <w:rPr>
          <w:szCs w:val="28"/>
        </w:rPr>
        <w:t xml:space="preserve"> позволила хакерам внедрить вредоносный код в обновления ПО, заразив тысячи компаний.</w:t>
      </w:r>
    </w:p>
    <w:p w14:paraId="6459D7A0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5. Уязвимости в автомобилях</w:t>
      </w:r>
    </w:p>
    <w:p w14:paraId="65B1FEEC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Современные автомобили все чаще подключаются к интернету, что делает их уязвимыми для хакерских атак.</w:t>
      </w:r>
    </w:p>
    <w:p w14:paraId="788D8FDA" w14:textId="77777777" w:rsidR="00A0115E" w:rsidRPr="00363C22" w:rsidRDefault="00A0115E" w:rsidP="00A0115E">
      <w:pPr>
        <w:rPr>
          <w:b/>
          <w:bCs/>
          <w:szCs w:val="28"/>
          <w:lang w:val="en-US"/>
        </w:rPr>
      </w:pPr>
      <w:r w:rsidRPr="00363C22">
        <w:rPr>
          <w:b/>
          <w:bCs/>
          <w:szCs w:val="28"/>
          <w:lang w:val="en-US"/>
        </w:rPr>
        <w:lastRenderedPageBreak/>
        <w:t>CAN-</w:t>
      </w:r>
      <w:r w:rsidRPr="00363C22">
        <w:rPr>
          <w:b/>
          <w:bCs/>
          <w:szCs w:val="28"/>
        </w:rPr>
        <w:t>шина</w:t>
      </w:r>
      <w:r w:rsidRPr="00363C22">
        <w:rPr>
          <w:b/>
          <w:bCs/>
          <w:szCs w:val="28"/>
          <w:lang w:val="en-US"/>
        </w:rPr>
        <w:t xml:space="preserve"> (Controller Area Network)</w:t>
      </w:r>
    </w:p>
    <w:p w14:paraId="69D4A284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CAN-шина – это внутренняя сеть автомобиля, которая управляет его системами. Если хакер получает доступ к CAN-шине, он может:</w:t>
      </w:r>
    </w:p>
    <w:p w14:paraId="1D6B99C4" w14:textId="77777777" w:rsidR="00A0115E" w:rsidRPr="00363C22" w:rsidRDefault="00A0115E" w:rsidP="00A0115E">
      <w:pPr>
        <w:widowControl/>
        <w:numPr>
          <w:ilvl w:val="0"/>
          <w:numId w:val="10"/>
        </w:numPr>
        <w:autoSpaceDE/>
        <w:autoSpaceDN/>
        <w:spacing w:after="160" w:line="278" w:lineRule="auto"/>
        <w:rPr>
          <w:szCs w:val="28"/>
        </w:rPr>
      </w:pPr>
      <w:r w:rsidRPr="00363C22">
        <w:rPr>
          <w:b/>
          <w:bCs/>
          <w:szCs w:val="28"/>
        </w:rPr>
        <w:t>Выключить тормоза</w:t>
      </w:r>
      <w:r w:rsidRPr="00363C22">
        <w:rPr>
          <w:szCs w:val="28"/>
        </w:rPr>
        <w:t>.</w:t>
      </w:r>
    </w:p>
    <w:p w14:paraId="43F6B8B0" w14:textId="77777777" w:rsidR="00A0115E" w:rsidRPr="00363C22" w:rsidRDefault="00A0115E" w:rsidP="00A0115E">
      <w:pPr>
        <w:widowControl/>
        <w:numPr>
          <w:ilvl w:val="0"/>
          <w:numId w:val="10"/>
        </w:numPr>
        <w:autoSpaceDE/>
        <w:autoSpaceDN/>
        <w:spacing w:after="160" w:line="278" w:lineRule="auto"/>
        <w:rPr>
          <w:szCs w:val="28"/>
        </w:rPr>
      </w:pPr>
      <w:r w:rsidRPr="00363C22">
        <w:rPr>
          <w:b/>
          <w:bCs/>
          <w:szCs w:val="28"/>
        </w:rPr>
        <w:t>Отключить рулевое управление</w:t>
      </w:r>
      <w:r w:rsidRPr="00363C22">
        <w:rPr>
          <w:szCs w:val="28"/>
        </w:rPr>
        <w:t>.</w:t>
      </w:r>
    </w:p>
    <w:p w14:paraId="6B181286" w14:textId="77777777" w:rsidR="00A0115E" w:rsidRPr="00363C22" w:rsidRDefault="00A0115E" w:rsidP="00A0115E">
      <w:pPr>
        <w:widowControl/>
        <w:numPr>
          <w:ilvl w:val="0"/>
          <w:numId w:val="10"/>
        </w:numPr>
        <w:autoSpaceDE/>
        <w:autoSpaceDN/>
        <w:spacing w:after="160" w:line="278" w:lineRule="auto"/>
        <w:rPr>
          <w:szCs w:val="28"/>
        </w:rPr>
      </w:pPr>
      <w:r w:rsidRPr="00363C22">
        <w:rPr>
          <w:b/>
          <w:bCs/>
          <w:szCs w:val="28"/>
        </w:rPr>
        <w:t>Включить аварийный сигнал без ведома водителя</w:t>
      </w:r>
      <w:r w:rsidRPr="00363C22">
        <w:rPr>
          <w:szCs w:val="28"/>
        </w:rPr>
        <w:t>.</w:t>
      </w:r>
    </w:p>
    <w:p w14:paraId="158B8FAD" w14:textId="10599BB4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>: В 2015 году исследователи взломали Jeep Cherokee через интернет и смогли удаленно отключить двигатель.</w:t>
      </w:r>
    </w:p>
    <w:p w14:paraId="26139007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Атаки на автопилоты</w:t>
      </w:r>
    </w:p>
    <w:p w14:paraId="57892E83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Современные системы автопилотов используют камеры и датчики, которые могут быть обмануты с помощью поддельных знаков или лазерных атак.</w:t>
      </w:r>
    </w:p>
    <w:p w14:paraId="1FF32B4D" w14:textId="79C2396E" w:rsidR="00A0115E" w:rsidRPr="00363C22" w:rsidRDefault="00A0115E" w:rsidP="00505E7B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 xml:space="preserve">: В 2020 году исследователи смогли обмануть Tesla </w:t>
      </w:r>
      <w:proofErr w:type="spellStart"/>
      <w:r w:rsidRPr="00363C22">
        <w:rPr>
          <w:szCs w:val="28"/>
        </w:rPr>
        <w:t>Autopilot</w:t>
      </w:r>
      <w:proofErr w:type="spellEnd"/>
      <w:r w:rsidRPr="00363C22">
        <w:rPr>
          <w:szCs w:val="28"/>
        </w:rPr>
        <w:t>, заставив его проехать на красный свет.</w:t>
      </w:r>
    </w:p>
    <w:p w14:paraId="4ED0F639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6. Уязвимости в авиации</w:t>
      </w:r>
    </w:p>
    <w:p w14:paraId="4182CCF6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GPS-спуфинг</w:t>
      </w:r>
    </w:p>
    <w:p w14:paraId="51FDD48E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GPS-спуфинг – это подмена сигналов GPS, что может привести к дезориентации самолетов.</w:t>
      </w:r>
    </w:p>
    <w:p w14:paraId="11D0279A" w14:textId="66772998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>: В 2019 году несколько судов вблизи Черного моря сообщали о ложных координатах, что, возможно, было атакой GPS-спуфинга.</w:t>
      </w:r>
    </w:p>
    <w:p w14:paraId="798BF484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Взлом авионики</w:t>
      </w:r>
    </w:p>
    <w:p w14:paraId="0930674A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Современные самолеты управляются сложными компьютерными системами, которые могут быть взломаны.</w:t>
      </w:r>
    </w:p>
    <w:p w14:paraId="20F734C3" w14:textId="6E4BFF47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>: В 2018 году исследователь Крис Робертс заявил, что смог получить доступ к системам авиалайнера через бортовую развлекательную систему.</w:t>
      </w:r>
    </w:p>
    <w:p w14:paraId="46AFDD21" w14:textId="77777777" w:rsidR="00A0115E" w:rsidRPr="00363C22" w:rsidRDefault="00A0115E" w:rsidP="00A0115E">
      <w:pPr>
        <w:rPr>
          <w:b/>
          <w:bCs/>
          <w:szCs w:val="28"/>
        </w:rPr>
      </w:pPr>
      <w:proofErr w:type="spellStart"/>
      <w:r w:rsidRPr="00363C22">
        <w:rPr>
          <w:b/>
          <w:bCs/>
          <w:szCs w:val="28"/>
        </w:rPr>
        <w:t>DDoS</w:t>
      </w:r>
      <w:proofErr w:type="spellEnd"/>
      <w:r w:rsidRPr="00363C22">
        <w:rPr>
          <w:b/>
          <w:bCs/>
          <w:szCs w:val="28"/>
        </w:rPr>
        <w:t>-атаки на авиационные системы</w:t>
      </w:r>
    </w:p>
    <w:p w14:paraId="63C30EFB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 xml:space="preserve">Аэропорты и авиакомпании могут подвергаться </w:t>
      </w:r>
      <w:proofErr w:type="spellStart"/>
      <w:r w:rsidRPr="00363C22">
        <w:rPr>
          <w:szCs w:val="28"/>
        </w:rPr>
        <w:t>DDoS</w:t>
      </w:r>
      <w:proofErr w:type="spellEnd"/>
      <w:r w:rsidRPr="00363C22">
        <w:rPr>
          <w:szCs w:val="28"/>
        </w:rPr>
        <w:t>-атакам, нарушающим их работу.</w:t>
      </w:r>
    </w:p>
    <w:p w14:paraId="4D22A4C6" w14:textId="2EC4C6D9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>: В 2017 году система бронирования British Airways вышла из строя из-за кибератаки.</w:t>
      </w:r>
    </w:p>
    <w:p w14:paraId="451827DB" w14:textId="77777777" w:rsidR="00A0115E" w:rsidRPr="00363C22" w:rsidRDefault="00A0115E" w:rsidP="00A0115E">
      <w:pPr>
        <w:rPr>
          <w:szCs w:val="28"/>
        </w:rPr>
      </w:pPr>
    </w:p>
    <w:p w14:paraId="4ABDD3ED" w14:textId="77777777" w:rsidR="00A0115E" w:rsidRPr="00363C22" w:rsidRDefault="00A0115E" w:rsidP="00505E7B">
      <w:pPr>
        <w:pStyle w:val="1"/>
      </w:pPr>
      <w:bookmarkStart w:id="6" w:name="_Toc190270286"/>
      <w:r w:rsidRPr="00363C22">
        <w:t>7. Назовите методы выявления программных уязвимостей – сертификационные испытания, тестирование безопасности кода, статистический анализ и др.</w:t>
      </w:r>
      <w:bookmarkEnd w:id="6"/>
    </w:p>
    <w:p w14:paraId="6F77FCFE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 xml:space="preserve">Программные уязвимости представляют собой серьезную угрозу для кибербезопасности. Они могут быть использованы злоумышленниками для кражи данных, распространения вредоносного кода и проведения атак на системы. В связи с этим выявление уязвимостей является ключевым процессом в защите информационных систем. Существуют различные методы поиска уязвимостей, которые можно разделить на несколько групп: сертификационные испытания, тестирование безопасности кода, статистический анализ, </w:t>
      </w:r>
      <w:proofErr w:type="spellStart"/>
      <w:r w:rsidRPr="00363C22">
        <w:rPr>
          <w:szCs w:val="28"/>
        </w:rPr>
        <w:t>фаззинг</w:t>
      </w:r>
      <w:proofErr w:type="spellEnd"/>
      <w:r w:rsidRPr="00363C22">
        <w:rPr>
          <w:szCs w:val="28"/>
        </w:rPr>
        <w:t>, реверс-инжиниринг, аудит безопасности и другие подходы.</w:t>
      </w:r>
    </w:p>
    <w:p w14:paraId="69318A91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lastRenderedPageBreak/>
        <w:t>1. Сертификационные испытания</w:t>
      </w:r>
    </w:p>
    <w:p w14:paraId="2C9DC4E7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Сертификационные испытания проводятся в соответствии с установленными стандартами и нормами безопасности для подтверждения соответствия программного обеспечения требованиям безопасности. Они могут включать как ручные проверки, так и автоматизированные тесты.</w:t>
      </w:r>
    </w:p>
    <w:p w14:paraId="3B979ECC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Основные стандарты и методики сертификации</w:t>
      </w:r>
    </w:p>
    <w:p w14:paraId="42B3B986" w14:textId="77777777" w:rsidR="00A0115E" w:rsidRPr="00363C22" w:rsidRDefault="00A0115E" w:rsidP="00A0115E">
      <w:pPr>
        <w:widowControl/>
        <w:numPr>
          <w:ilvl w:val="0"/>
          <w:numId w:val="1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ISO/IEC 27001</w:t>
      </w:r>
      <w:r w:rsidRPr="00363C22">
        <w:rPr>
          <w:szCs w:val="28"/>
        </w:rPr>
        <w:t xml:space="preserve"> – международный стандарт информационной безопасности, который определяет требования к защите данных.</w:t>
      </w:r>
    </w:p>
    <w:p w14:paraId="03E1131D" w14:textId="77777777" w:rsidR="00A0115E" w:rsidRPr="00363C22" w:rsidRDefault="00A0115E" w:rsidP="00A0115E">
      <w:pPr>
        <w:widowControl/>
        <w:numPr>
          <w:ilvl w:val="0"/>
          <w:numId w:val="1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 xml:space="preserve">Common </w:t>
      </w:r>
      <w:proofErr w:type="spellStart"/>
      <w:r w:rsidRPr="00363C22">
        <w:rPr>
          <w:b/>
          <w:bCs/>
          <w:szCs w:val="28"/>
        </w:rPr>
        <w:t>Criteria</w:t>
      </w:r>
      <w:proofErr w:type="spellEnd"/>
      <w:r w:rsidRPr="00363C22">
        <w:rPr>
          <w:b/>
          <w:bCs/>
          <w:szCs w:val="28"/>
        </w:rPr>
        <w:t xml:space="preserve"> (ISO/IEC 15408)</w:t>
      </w:r>
      <w:r w:rsidRPr="00363C22">
        <w:rPr>
          <w:szCs w:val="28"/>
        </w:rPr>
        <w:t xml:space="preserve"> – система оценки безопасности программного обеспечения и оборудования, используемая военными и государственными учреждениями.</w:t>
      </w:r>
    </w:p>
    <w:p w14:paraId="6CA6F34F" w14:textId="77777777" w:rsidR="00A0115E" w:rsidRPr="00363C22" w:rsidRDefault="00A0115E" w:rsidP="00A0115E">
      <w:pPr>
        <w:widowControl/>
        <w:numPr>
          <w:ilvl w:val="0"/>
          <w:numId w:val="1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FIPS 140-2/3</w:t>
      </w:r>
      <w:r w:rsidRPr="00363C22">
        <w:rPr>
          <w:szCs w:val="28"/>
        </w:rPr>
        <w:t xml:space="preserve"> – стандарт криптографических модулей, применяемый в государственных системах США.</w:t>
      </w:r>
    </w:p>
    <w:p w14:paraId="5BD10B3E" w14:textId="77777777" w:rsidR="00A0115E" w:rsidRPr="00363C22" w:rsidRDefault="00A0115E" w:rsidP="00A0115E">
      <w:pPr>
        <w:widowControl/>
        <w:numPr>
          <w:ilvl w:val="0"/>
          <w:numId w:val="1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ГОСТ Р 57580</w:t>
      </w:r>
      <w:r w:rsidRPr="00363C22">
        <w:rPr>
          <w:szCs w:val="28"/>
        </w:rPr>
        <w:t xml:space="preserve"> – стандарт информационной безопасности для финансового сектора в России.</w:t>
      </w:r>
    </w:p>
    <w:p w14:paraId="5FFA5336" w14:textId="041C1390" w:rsidR="00A0115E" w:rsidRPr="00363C22" w:rsidRDefault="00A0115E" w:rsidP="0055476B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 xml:space="preserve">: Сертификация криптографических решений, используемых в банковских системах, требует прохождения испытаний на соответствие стандарту </w:t>
      </w:r>
      <w:r w:rsidRPr="00363C22">
        <w:rPr>
          <w:b/>
          <w:bCs/>
          <w:szCs w:val="28"/>
        </w:rPr>
        <w:t>FIPS 140-3</w:t>
      </w:r>
      <w:r w:rsidRPr="00363C22">
        <w:rPr>
          <w:szCs w:val="28"/>
        </w:rPr>
        <w:t>.</w:t>
      </w:r>
    </w:p>
    <w:p w14:paraId="21571A8E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2. Тестирование безопасности кода</w:t>
      </w:r>
    </w:p>
    <w:p w14:paraId="25A28E8E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Этот метод включает анализ исходного кода на предмет уязвимостей. Он проводится вручную или с использованием специальных инструментов.</w:t>
      </w:r>
    </w:p>
    <w:p w14:paraId="6843B6AC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Виды тестирования кода</w:t>
      </w:r>
    </w:p>
    <w:p w14:paraId="08C3E391" w14:textId="77777777" w:rsidR="00A0115E" w:rsidRPr="00363C22" w:rsidRDefault="00A0115E" w:rsidP="00A0115E">
      <w:pPr>
        <w:widowControl/>
        <w:numPr>
          <w:ilvl w:val="0"/>
          <w:numId w:val="12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Статический анализ кода (</w:t>
      </w:r>
      <w:proofErr w:type="spellStart"/>
      <w:r w:rsidRPr="00363C22">
        <w:rPr>
          <w:b/>
          <w:bCs/>
          <w:szCs w:val="28"/>
        </w:rPr>
        <w:t>Static</w:t>
      </w:r>
      <w:proofErr w:type="spellEnd"/>
      <w:r w:rsidRPr="00363C22">
        <w:rPr>
          <w:b/>
          <w:bCs/>
          <w:szCs w:val="28"/>
        </w:rPr>
        <w:t xml:space="preserve"> Code Analysis)</w:t>
      </w:r>
    </w:p>
    <w:p w14:paraId="5DFDE78C" w14:textId="77777777" w:rsidR="00A0115E" w:rsidRPr="00363C22" w:rsidRDefault="00A0115E" w:rsidP="00A0115E">
      <w:pPr>
        <w:widowControl/>
        <w:numPr>
          <w:ilvl w:val="1"/>
          <w:numId w:val="1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Исследование исходного кода без его выполнения.</w:t>
      </w:r>
    </w:p>
    <w:p w14:paraId="70A8D6B3" w14:textId="77777777" w:rsidR="00A0115E" w:rsidRPr="00363C22" w:rsidRDefault="00A0115E" w:rsidP="00A0115E">
      <w:pPr>
        <w:widowControl/>
        <w:numPr>
          <w:ilvl w:val="1"/>
          <w:numId w:val="1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Позволяет находить ошибки, такие как SQL-инъекции, переполнение буфера, утечки памяти.</w:t>
      </w:r>
    </w:p>
    <w:p w14:paraId="18418000" w14:textId="77777777" w:rsidR="00A0115E" w:rsidRPr="00363C22" w:rsidRDefault="00A0115E" w:rsidP="00A0115E">
      <w:pPr>
        <w:widowControl/>
        <w:numPr>
          <w:ilvl w:val="1"/>
          <w:numId w:val="1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Используемые инструменты: </w:t>
      </w:r>
      <w:proofErr w:type="spellStart"/>
      <w:r w:rsidRPr="00363C22">
        <w:rPr>
          <w:b/>
          <w:bCs/>
          <w:szCs w:val="28"/>
        </w:rPr>
        <w:t>SonarQube</w:t>
      </w:r>
      <w:proofErr w:type="spellEnd"/>
      <w:r w:rsidRPr="00363C22">
        <w:rPr>
          <w:b/>
          <w:bCs/>
          <w:szCs w:val="28"/>
        </w:rPr>
        <w:t xml:space="preserve">, </w:t>
      </w:r>
      <w:proofErr w:type="spellStart"/>
      <w:r w:rsidRPr="00363C22">
        <w:rPr>
          <w:b/>
          <w:bCs/>
          <w:szCs w:val="28"/>
        </w:rPr>
        <w:t>Checkmarx</w:t>
      </w:r>
      <w:proofErr w:type="spellEnd"/>
      <w:r w:rsidRPr="00363C22">
        <w:rPr>
          <w:b/>
          <w:bCs/>
          <w:szCs w:val="28"/>
        </w:rPr>
        <w:t xml:space="preserve">, </w:t>
      </w:r>
      <w:proofErr w:type="spellStart"/>
      <w:r w:rsidRPr="00363C22">
        <w:rPr>
          <w:b/>
          <w:bCs/>
          <w:szCs w:val="28"/>
        </w:rPr>
        <w:t>Fortify</w:t>
      </w:r>
      <w:proofErr w:type="spellEnd"/>
      <w:r w:rsidRPr="00363C22">
        <w:rPr>
          <w:b/>
          <w:bCs/>
          <w:szCs w:val="28"/>
        </w:rPr>
        <w:t xml:space="preserve">, </w:t>
      </w:r>
      <w:proofErr w:type="spellStart"/>
      <w:r w:rsidRPr="00363C22">
        <w:rPr>
          <w:b/>
          <w:bCs/>
          <w:szCs w:val="28"/>
        </w:rPr>
        <w:t>Klocwork</w:t>
      </w:r>
      <w:proofErr w:type="spellEnd"/>
      <w:r w:rsidRPr="00363C22">
        <w:rPr>
          <w:szCs w:val="28"/>
        </w:rPr>
        <w:t>.</w:t>
      </w:r>
    </w:p>
    <w:p w14:paraId="23D833ED" w14:textId="77777777" w:rsidR="00A0115E" w:rsidRPr="00363C22" w:rsidRDefault="00A0115E" w:rsidP="00A0115E">
      <w:pPr>
        <w:widowControl/>
        <w:numPr>
          <w:ilvl w:val="0"/>
          <w:numId w:val="12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Динамический анализ кода (Dynamic Code Analysis)</w:t>
      </w:r>
    </w:p>
    <w:p w14:paraId="384CE038" w14:textId="77777777" w:rsidR="00A0115E" w:rsidRPr="00363C22" w:rsidRDefault="00A0115E" w:rsidP="00A0115E">
      <w:pPr>
        <w:widowControl/>
        <w:numPr>
          <w:ilvl w:val="1"/>
          <w:numId w:val="1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Запуск программы в тестовой среде и анализ ее поведения.</w:t>
      </w:r>
    </w:p>
    <w:p w14:paraId="78428501" w14:textId="77777777" w:rsidR="00A0115E" w:rsidRPr="00363C22" w:rsidRDefault="00A0115E" w:rsidP="00A0115E">
      <w:pPr>
        <w:widowControl/>
        <w:numPr>
          <w:ilvl w:val="1"/>
          <w:numId w:val="1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Выявляет логические ошибки и уязвимости, такие как XSS-атаки и межсайтовые подделки запросов.</w:t>
      </w:r>
    </w:p>
    <w:p w14:paraId="2AF56E34" w14:textId="77777777" w:rsidR="00A0115E" w:rsidRPr="00363C22" w:rsidRDefault="00A0115E" w:rsidP="00A0115E">
      <w:pPr>
        <w:widowControl/>
        <w:numPr>
          <w:ilvl w:val="1"/>
          <w:numId w:val="12"/>
        </w:numPr>
        <w:autoSpaceDE/>
        <w:autoSpaceDN/>
        <w:spacing w:after="160"/>
        <w:rPr>
          <w:szCs w:val="28"/>
          <w:lang w:val="en-US"/>
        </w:rPr>
      </w:pPr>
      <w:r w:rsidRPr="00363C22">
        <w:rPr>
          <w:szCs w:val="28"/>
        </w:rPr>
        <w:t>Инструменты</w:t>
      </w:r>
      <w:r w:rsidRPr="00363C22">
        <w:rPr>
          <w:szCs w:val="28"/>
          <w:lang w:val="en-US"/>
        </w:rPr>
        <w:t xml:space="preserve">: </w:t>
      </w:r>
      <w:r w:rsidRPr="00363C22">
        <w:rPr>
          <w:b/>
          <w:bCs/>
          <w:szCs w:val="28"/>
          <w:lang w:val="en-US"/>
        </w:rPr>
        <w:t xml:space="preserve">Burp Suite, OWASP ZAP, </w:t>
      </w:r>
      <w:proofErr w:type="spellStart"/>
      <w:r w:rsidRPr="00363C22">
        <w:rPr>
          <w:b/>
          <w:bCs/>
          <w:szCs w:val="28"/>
          <w:lang w:val="en-US"/>
        </w:rPr>
        <w:t>AppScan</w:t>
      </w:r>
      <w:proofErr w:type="spellEnd"/>
      <w:r w:rsidRPr="00363C22">
        <w:rPr>
          <w:szCs w:val="28"/>
          <w:lang w:val="en-US"/>
        </w:rPr>
        <w:t>.</w:t>
      </w:r>
    </w:p>
    <w:p w14:paraId="249177AA" w14:textId="77777777" w:rsidR="00A0115E" w:rsidRPr="00363C22" w:rsidRDefault="00A0115E" w:rsidP="00A0115E">
      <w:pPr>
        <w:widowControl/>
        <w:numPr>
          <w:ilvl w:val="0"/>
          <w:numId w:val="12"/>
        </w:numPr>
        <w:autoSpaceDE/>
        <w:autoSpaceDN/>
        <w:spacing w:after="160"/>
        <w:rPr>
          <w:szCs w:val="28"/>
          <w:lang w:val="en-US"/>
        </w:rPr>
      </w:pPr>
      <w:r w:rsidRPr="00363C22">
        <w:rPr>
          <w:b/>
          <w:bCs/>
          <w:szCs w:val="28"/>
        </w:rPr>
        <w:t>Интерактивный</w:t>
      </w:r>
      <w:r w:rsidRPr="00363C22">
        <w:rPr>
          <w:b/>
          <w:bCs/>
          <w:szCs w:val="28"/>
          <w:lang w:val="en-US"/>
        </w:rPr>
        <w:t xml:space="preserve"> </w:t>
      </w:r>
      <w:r w:rsidRPr="00363C22">
        <w:rPr>
          <w:b/>
          <w:bCs/>
          <w:szCs w:val="28"/>
        </w:rPr>
        <w:t>анализ</w:t>
      </w:r>
      <w:r w:rsidRPr="00363C22">
        <w:rPr>
          <w:b/>
          <w:bCs/>
          <w:szCs w:val="28"/>
          <w:lang w:val="en-US"/>
        </w:rPr>
        <w:t xml:space="preserve"> </w:t>
      </w:r>
      <w:r w:rsidRPr="00363C22">
        <w:rPr>
          <w:b/>
          <w:bCs/>
          <w:szCs w:val="28"/>
        </w:rPr>
        <w:t>кода</w:t>
      </w:r>
      <w:r w:rsidRPr="00363C22">
        <w:rPr>
          <w:b/>
          <w:bCs/>
          <w:szCs w:val="28"/>
          <w:lang w:val="en-US"/>
        </w:rPr>
        <w:t xml:space="preserve"> (IAST – Interactive Application Security Testing)</w:t>
      </w:r>
    </w:p>
    <w:p w14:paraId="7BA88620" w14:textId="77777777" w:rsidR="00A0115E" w:rsidRPr="00363C22" w:rsidRDefault="00A0115E" w:rsidP="00A0115E">
      <w:pPr>
        <w:widowControl/>
        <w:numPr>
          <w:ilvl w:val="1"/>
          <w:numId w:val="1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Комбинирует элементы статического и динамического анализа.</w:t>
      </w:r>
    </w:p>
    <w:p w14:paraId="0B2E83DF" w14:textId="77777777" w:rsidR="00A0115E" w:rsidRPr="00363C22" w:rsidRDefault="00A0115E" w:rsidP="00A0115E">
      <w:pPr>
        <w:widowControl/>
        <w:numPr>
          <w:ilvl w:val="1"/>
          <w:numId w:val="1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Позволяет в реальном времени отслеживать выполнение кода.</w:t>
      </w:r>
    </w:p>
    <w:p w14:paraId="1285BA70" w14:textId="77777777" w:rsidR="00A0115E" w:rsidRPr="00363C22" w:rsidRDefault="00A0115E" w:rsidP="00A0115E">
      <w:pPr>
        <w:widowControl/>
        <w:numPr>
          <w:ilvl w:val="1"/>
          <w:numId w:val="1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lastRenderedPageBreak/>
        <w:t xml:space="preserve">Пример инструмента: </w:t>
      </w:r>
      <w:proofErr w:type="spellStart"/>
      <w:r w:rsidRPr="00363C22">
        <w:rPr>
          <w:b/>
          <w:bCs/>
          <w:szCs w:val="28"/>
        </w:rPr>
        <w:t>Seeker</w:t>
      </w:r>
      <w:proofErr w:type="spellEnd"/>
      <w:r w:rsidRPr="00363C22">
        <w:rPr>
          <w:b/>
          <w:bCs/>
          <w:szCs w:val="28"/>
        </w:rPr>
        <w:t xml:space="preserve"> IAST</w:t>
      </w:r>
      <w:r w:rsidRPr="00363C22">
        <w:rPr>
          <w:szCs w:val="28"/>
        </w:rPr>
        <w:t>.</w:t>
      </w:r>
    </w:p>
    <w:p w14:paraId="5F37A1CD" w14:textId="7A238FEB" w:rsidR="00A0115E" w:rsidRPr="00363C22" w:rsidRDefault="00A0115E" w:rsidP="00505E7B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 xml:space="preserve">: Компания проводит тестирование веб-приложения и обнаруживает, что оно подвержено </w:t>
      </w:r>
      <w:r w:rsidRPr="00363C22">
        <w:rPr>
          <w:b/>
          <w:bCs/>
          <w:szCs w:val="28"/>
        </w:rPr>
        <w:t>SQL-инъекциям</w:t>
      </w:r>
      <w:r w:rsidRPr="00363C22">
        <w:rPr>
          <w:szCs w:val="28"/>
        </w:rPr>
        <w:t xml:space="preserve"> из-за небезопасной обработки пользовательского ввода.</w:t>
      </w:r>
    </w:p>
    <w:p w14:paraId="74471C6C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 xml:space="preserve">3. </w:t>
      </w:r>
      <w:proofErr w:type="spellStart"/>
      <w:r w:rsidRPr="00363C22">
        <w:rPr>
          <w:b/>
          <w:bCs/>
          <w:szCs w:val="28"/>
        </w:rPr>
        <w:t>Фаззинг</w:t>
      </w:r>
      <w:proofErr w:type="spellEnd"/>
      <w:r w:rsidRPr="00363C22">
        <w:rPr>
          <w:b/>
          <w:bCs/>
          <w:szCs w:val="28"/>
        </w:rPr>
        <w:t xml:space="preserve"> (</w:t>
      </w:r>
      <w:proofErr w:type="spellStart"/>
      <w:r w:rsidRPr="00363C22">
        <w:rPr>
          <w:b/>
          <w:bCs/>
          <w:szCs w:val="28"/>
        </w:rPr>
        <w:t>Fuzzing</w:t>
      </w:r>
      <w:proofErr w:type="spellEnd"/>
      <w:r w:rsidRPr="00363C22">
        <w:rPr>
          <w:b/>
          <w:bCs/>
          <w:szCs w:val="28"/>
        </w:rPr>
        <w:t>)</w:t>
      </w:r>
    </w:p>
    <w:p w14:paraId="671A4B1A" w14:textId="77777777" w:rsidR="00A0115E" w:rsidRPr="00363C22" w:rsidRDefault="00A0115E" w:rsidP="00A0115E">
      <w:pPr>
        <w:rPr>
          <w:szCs w:val="28"/>
        </w:rPr>
      </w:pPr>
      <w:proofErr w:type="spellStart"/>
      <w:r w:rsidRPr="00363C22">
        <w:rPr>
          <w:szCs w:val="28"/>
        </w:rPr>
        <w:t>Фаззинг</w:t>
      </w:r>
      <w:proofErr w:type="spellEnd"/>
      <w:r w:rsidRPr="00363C22">
        <w:rPr>
          <w:szCs w:val="28"/>
        </w:rPr>
        <w:t xml:space="preserve"> – метод автоматического тестирования, при котором в программу подаются случайные или специально сгенерированные данные для выявления уязвимостей.</w:t>
      </w:r>
    </w:p>
    <w:p w14:paraId="76C005A0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 xml:space="preserve">Как работает </w:t>
      </w:r>
      <w:proofErr w:type="spellStart"/>
      <w:r w:rsidRPr="00363C22">
        <w:rPr>
          <w:b/>
          <w:bCs/>
          <w:szCs w:val="28"/>
        </w:rPr>
        <w:t>фаззинг</w:t>
      </w:r>
      <w:proofErr w:type="spellEnd"/>
    </w:p>
    <w:p w14:paraId="3FA4BB85" w14:textId="77777777" w:rsidR="00A0115E" w:rsidRPr="00363C22" w:rsidRDefault="00A0115E" w:rsidP="00A0115E">
      <w:pPr>
        <w:widowControl/>
        <w:numPr>
          <w:ilvl w:val="0"/>
          <w:numId w:val="1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Генерируется поток случайных или мутационных данных.</w:t>
      </w:r>
    </w:p>
    <w:p w14:paraId="2DBAA27A" w14:textId="77777777" w:rsidR="00A0115E" w:rsidRPr="00363C22" w:rsidRDefault="00A0115E" w:rsidP="00A0115E">
      <w:pPr>
        <w:widowControl/>
        <w:numPr>
          <w:ilvl w:val="0"/>
          <w:numId w:val="1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Данные подаются на вход программе.</w:t>
      </w:r>
    </w:p>
    <w:p w14:paraId="6BF7EEE5" w14:textId="77777777" w:rsidR="00A0115E" w:rsidRPr="00363C22" w:rsidRDefault="00A0115E" w:rsidP="00A0115E">
      <w:pPr>
        <w:widowControl/>
        <w:numPr>
          <w:ilvl w:val="0"/>
          <w:numId w:val="1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Анализируется поведение системы: если происходит сбой или утечка памяти, это свидетельствует о наличии уязвимости.</w:t>
      </w:r>
    </w:p>
    <w:p w14:paraId="2194B976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 xml:space="preserve">Виды </w:t>
      </w:r>
      <w:proofErr w:type="spellStart"/>
      <w:r w:rsidRPr="00363C22">
        <w:rPr>
          <w:b/>
          <w:bCs/>
          <w:szCs w:val="28"/>
        </w:rPr>
        <w:t>фаззинга</w:t>
      </w:r>
      <w:proofErr w:type="spellEnd"/>
    </w:p>
    <w:p w14:paraId="619B977E" w14:textId="77777777" w:rsidR="00A0115E" w:rsidRPr="00363C22" w:rsidRDefault="00A0115E" w:rsidP="00A0115E">
      <w:pPr>
        <w:widowControl/>
        <w:numPr>
          <w:ilvl w:val="0"/>
          <w:numId w:val="14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 xml:space="preserve">Мутационный </w:t>
      </w:r>
      <w:proofErr w:type="spellStart"/>
      <w:r w:rsidRPr="00363C22">
        <w:rPr>
          <w:b/>
          <w:bCs/>
          <w:szCs w:val="28"/>
        </w:rPr>
        <w:t>фаззинг</w:t>
      </w:r>
      <w:proofErr w:type="spellEnd"/>
      <w:r w:rsidRPr="00363C22">
        <w:rPr>
          <w:b/>
          <w:bCs/>
          <w:szCs w:val="28"/>
        </w:rPr>
        <w:t xml:space="preserve"> (</w:t>
      </w:r>
      <w:proofErr w:type="spellStart"/>
      <w:r w:rsidRPr="00363C22">
        <w:rPr>
          <w:b/>
          <w:bCs/>
          <w:szCs w:val="28"/>
        </w:rPr>
        <w:t>Mutation</w:t>
      </w:r>
      <w:proofErr w:type="spellEnd"/>
      <w:r w:rsidRPr="00363C22">
        <w:rPr>
          <w:b/>
          <w:bCs/>
          <w:szCs w:val="28"/>
        </w:rPr>
        <w:t xml:space="preserve">-Based </w:t>
      </w:r>
      <w:proofErr w:type="spellStart"/>
      <w:r w:rsidRPr="00363C22">
        <w:rPr>
          <w:b/>
          <w:bCs/>
          <w:szCs w:val="28"/>
        </w:rPr>
        <w:t>Fuzzing</w:t>
      </w:r>
      <w:proofErr w:type="spellEnd"/>
      <w:r w:rsidRPr="00363C22">
        <w:rPr>
          <w:b/>
          <w:bCs/>
          <w:szCs w:val="28"/>
        </w:rPr>
        <w:t>)</w:t>
      </w:r>
      <w:r w:rsidRPr="00363C22">
        <w:rPr>
          <w:szCs w:val="28"/>
        </w:rPr>
        <w:t xml:space="preserve"> – изменяет существующие данные.</w:t>
      </w:r>
    </w:p>
    <w:p w14:paraId="290F9C62" w14:textId="77777777" w:rsidR="00A0115E" w:rsidRPr="00363C22" w:rsidRDefault="00A0115E" w:rsidP="00A0115E">
      <w:pPr>
        <w:widowControl/>
        <w:numPr>
          <w:ilvl w:val="0"/>
          <w:numId w:val="14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 xml:space="preserve">Генеративный </w:t>
      </w:r>
      <w:proofErr w:type="spellStart"/>
      <w:r w:rsidRPr="00363C22">
        <w:rPr>
          <w:b/>
          <w:bCs/>
          <w:szCs w:val="28"/>
        </w:rPr>
        <w:t>фаззинг</w:t>
      </w:r>
      <w:proofErr w:type="spellEnd"/>
      <w:r w:rsidRPr="00363C22">
        <w:rPr>
          <w:b/>
          <w:bCs/>
          <w:szCs w:val="28"/>
        </w:rPr>
        <w:t xml:space="preserve"> (Generation-Based </w:t>
      </w:r>
      <w:proofErr w:type="spellStart"/>
      <w:r w:rsidRPr="00363C22">
        <w:rPr>
          <w:b/>
          <w:bCs/>
          <w:szCs w:val="28"/>
        </w:rPr>
        <w:t>Fuzzing</w:t>
      </w:r>
      <w:proofErr w:type="spellEnd"/>
      <w:r w:rsidRPr="00363C22">
        <w:rPr>
          <w:b/>
          <w:bCs/>
          <w:szCs w:val="28"/>
        </w:rPr>
        <w:t>)</w:t>
      </w:r>
      <w:r w:rsidRPr="00363C22">
        <w:rPr>
          <w:szCs w:val="28"/>
        </w:rPr>
        <w:t xml:space="preserve"> – создает новые тестовые данные с учетом специфики приложения.</w:t>
      </w:r>
    </w:p>
    <w:p w14:paraId="56EF2CBF" w14:textId="77777777" w:rsidR="00A0115E" w:rsidRPr="00363C22" w:rsidRDefault="00A0115E" w:rsidP="00A0115E">
      <w:pPr>
        <w:widowControl/>
        <w:numPr>
          <w:ilvl w:val="0"/>
          <w:numId w:val="14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 xml:space="preserve">Символический </w:t>
      </w:r>
      <w:proofErr w:type="spellStart"/>
      <w:r w:rsidRPr="00363C22">
        <w:rPr>
          <w:b/>
          <w:bCs/>
          <w:szCs w:val="28"/>
        </w:rPr>
        <w:t>фаззинг</w:t>
      </w:r>
      <w:proofErr w:type="spellEnd"/>
      <w:r w:rsidRPr="00363C22">
        <w:rPr>
          <w:b/>
          <w:bCs/>
          <w:szCs w:val="28"/>
        </w:rPr>
        <w:t xml:space="preserve"> (</w:t>
      </w:r>
      <w:proofErr w:type="spellStart"/>
      <w:r w:rsidRPr="00363C22">
        <w:rPr>
          <w:b/>
          <w:bCs/>
          <w:szCs w:val="28"/>
        </w:rPr>
        <w:t>Symbolic</w:t>
      </w:r>
      <w:proofErr w:type="spellEnd"/>
      <w:r w:rsidRPr="00363C22">
        <w:rPr>
          <w:b/>
          <w:bCs/>
          <w:szCs w:val="28"/>
        </w:rPr>
        <w:t xml:space="preserve"> </w:t>
      </w:r>
      <w:proofErr w:type="spellStart"/>
      <w:r w:rsidRPr="00363C22">
        <w:rPr>
          <w:b/>
          <w:bCs/>
          <w:szCs w:val="28"/>
        </w:rPr>
        <w:t>Execution</w:t>
      </w:r>
      <w:proofErr w:type="spellEnd"/>
      <w:r w:rsidRPr="00363C22">
        <w:rPr>
          <w:b/>
          <w:bCs/>
          <w:szCs w:val="28"/>
        </w:rPr>
        <w:t>)</w:t>
      </w:r>
      <w:r w:rsidRPr="00363C22">
        <w:rPr>
          <w:szCs w:val="28"/>
        </w:rPr>
        <w:t xml:space="preserve"> – строит математическую модель выполнения программы.</w:t>
      </w:r>
    </w:p>
    <w:p w14:paraId="309490BA" w14:textId="4C548654" w:rsidR="00A0115E" w:rsidRPr="00363C22" w:rsidRDefault="00A0115E" w:rsidP="0055476B">
      <w:pPr>
        <w:ind w:firstLine="360"/>
        <w:rPr>
          <w:szCs w:val="28"/>
        </w:rPr>
      </w:pPr>
      <w:r w:rsidRPr="00363C22">
        <w:rPr>
          <w:szCs w:val="28"/>
        </w:rPr>
        <w:t xml:space="preserve"> </w:t>
      </w: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 xml:space="preserve">: В 2016 году компания Google использовала </w:t>
      </w:r>
      <w:proofErr w:type="spellStart"/>
      <w:r w:rsidRPr="00363C22">
        <w:rPr>
          <w:szCs w:val="28"/>
        </w:rPr>
        <w:t>фаззинг</w:t>
      </w:r>
      <w:proofErr w:type="spellEnd"/>
      <w:r w:rsidRPr="00363C22">
        <w:rPr>
          <w:szCs w:val="28"/>
        </w:rPr>
        <w:t xml:space="preserve"> для тестирования </w:t>
      </w:r>
      <w:r w:rsidRPr="00363C22">
        <w:rPr>
          <w:b/>
          <w:bCs/>
          <w:szCs w:val="28"/>
        </w:rPr>
        <w:t xml:space="preserve">Google </w:t>
      </w:r>
      <w:proofErr w:type="spellStart"/>
      <w:r w:rsidRPr="00363C22">
        <w:rPr>
          <w:b/>
          <w:bCs/>
          <w:szCs w:val="28"/>
        </w:rPr>
        <w:t>Chrome</w:t>
      </w:r>
      <w:proofErr w:type="spellEnd"/>
      <w:r w:rsidRPr="00363C22">
        <w:rPr>
          <w:szCs w:val="28"/>
        </w:rPr>
        <w:t>, в результате чего было найдено множество уязвимостей.</w:t>
      </w:r>
    </w:p>
    <w:p w14:paraId="4E80F447" w14:textId="4251847D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 xml:space="preserve">Инструменты для </w:t>
      </w:r>
      <w:proofErr w:type="spellStart"/>
      <w:r w:rsidRPr="00363C22">
        <w:rPr>
          <w:b/>
          <w:bCs/>
          <w:szCs w:val="28"/>
        </w:rPr>
        <w:t>фаззинга</w:t>
      </w:r>
      <w:proofErr w:type="spellEnd"/>
      <w:r w:rsidRPr="00363C22">
        <w:rPr>
          <w:szCs w:val="28"/>
        </w:rPr>
        <w:t>:</w:t>
      </w:r>
    </w:p>
    <w:p w14:paraId="44283749" w14:textId="77777777" w:rsidR="00A0115E" w:rsidRPr="00363C22" w:rsidRDefault="00A0115E" w:rsidP="00A0115E">
      <w:pPr>
        <w:widowControl/>
        <w:numPr>
          <w:ilvl w:val="0"/>
          <w:numId w:val="15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 xml:space="preserve">AFL (American </w:t>
      </w:r>
      <w:proofErr w:type="spellStart"/>
      <w:r w:rsidRPr="00363C22">
        <w:rPr>
          <w:b/>
          <w:bCs/>
          <w:szCs w:val="28"/>
        </w:rPr>
        <w:t>Fuzzy</w:t>
      </w:r>
      <w:proofErr w:type="spellEnd"/>
      <w:r w:rsidRPr="00363C22">
        <w:rPr>
          <w:b/>
          <w:bCs/>
          <w:szCs w:val="28"/>
        </w:rPr>
        <w:t xml:space="preserve"> </w:t>
      </w:r>
      <w:proofErr w:type="spellStart"/>
      <w:r w:rsidRPr="00363C22">
        <w:rPr>
          <w:b/>
          <w:bCs/>
          <w:szCs w:val="28"/>
        </w:rPr>
        <w:t>Lop</w:t>
      </w:r>
      <w:proofErr w:type="spellEnd"/>
      <w:r w:rsidRPr="00363C22">
        <w:rPr>
          <w:b/>
          <w:bCs/>
          <w:szCs w:val="28"/>
        </w:rPr>
        <w:t>)</w:t>
      </w:r>
      <w:r w:rsidRPr="00363C22">
        <w:rPr>
          <w:szCs w:val="28"/>
        </w:rPr>
        <w:t xml:space="preserve"> – инструмент </w:t>
      </w:r>
      <w:proofErr w:type="spellStart"/>
      <w:r w:rsidRPr="00363C22">
        <w:rPr>
          <w:szCs w:val="28"/>
        </w:rPr>
        <w:t>фаззинга</w:t>
      </w:r>
      <w:proofErr w:type="spellEnd"/>
      <w:r w:rsidRPr="00363C22">
        <w:rPr>
          <w:szCs w:val="28"/>
        </w:rPr>
        <w:t>, используемый для поиска уязвимостей в программном коде.</w:t>
      </w:r>
    </w:p>
    <w:p w14:paraId="39871979" w14:textId="0E17F033" w:rsidR="00A0115E" w:rsidRPr="0055476B" w:rsidRDefault="00A0115E" w:rsidP="0055476B">
      <w:pPr>
        <w:widowControl/>
        <w:numPr>
          <w:ilvl w:val="0"/>
          <w:numId w:val="15"/>
        </w:numPr>
        <w:autoSpaceDE/>
        <w:autoSpaceDN/>
        <w:spacing w:after="160"/>
        <w:rPr>
          <w:szCs w:val="28"/>
        </w:rPr>
      </w:pPr>
      <w:proofErr w:type="spellStart"/>
      <w:r w:rsidRPr="00363C22">
        <w:rPr>
          <w:b/>
          <w:bCs/>
          <w:szCs w:val="28"/>
        </w:rPr>
        <w:t>LibFuzzer</w:t>
      </w:r>
      <w:proofErr w:type="spellEnd"/>
      <w:r w:rsidRPr="00363C22">
        <w:rPr>
          <w:szCs w:val="28"/>
        </w:rPr>
        <w:t xml:space="preserve"> – встроенный инструмент </w:t>
      </w:r>
      <w:proofErr w:type="spellStart"/>
      <w:r w:rsidRPr="00363C22">
        <w:rPr>
          <w:szCs w:val="28"/>
        </w:rPr>
        <w:t>фаззинга</w:t>
      </w:r>
      <w:proofErr w:type="spellEnd"/>
      <w:r w:rsidRPr="00363C22">
        <w:rPr>
          <w:szCs w:val="28"/>
        </w:rPr>
        <w:t xml:space="preserve"> для программ на C и C++.</w:t>
      </w:r>
    </w:p>
    <w:p w14:paraId="0EE8FE5E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 xml:space="preserve">4. Аудит безопасности (Security </w:t>
      </w:r>
      <w:proofErr w:type="spellStart"/>
      <w:r w:rsidRPr="00363C22">
        <w:rPr>
          <w:b/>
          <w:bCs/>
          <w:szCs w:val="28"/>
        </w:rPr>
        <w:t>Auditing</w:t>
      </w:r>
      <w:proofErr w:type="spellEnd"/>
      <w:r w:rsidRPr="00363C22">
        <w:rPr>
          <w:b/>
          <w:bCs/>
          <w:szCs w:val="28"/>
        </w:rPr>
        <w:t>)</w:t>
      </w:r>
    </w:p>
    <w:p w14:paraId="1B731399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Аудит безопасности – это комплекс мероприятий, направленных на выявление слабых мест в системе.</w:t>
      </w:r>
    </w:p>
    <w:p w14:paraId="28C397F2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Этапы аудита безопасности</w:t>
      </w:r>
    </w:p>
    <w:p w14:paraId="72A8DDB4" w14:textId="77777777" w:rsidR="00A0115E" w:rsidRPr="00363C22" w:rsidRDefault="00A0115E" w:rsidP="00A0115E">
      <w:pPr>
        <w:widowControl/>
        <w:numPr>
          <w:ilvl w:val="0"/>
          <w:numId w:val="16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Анализ архитектуры системы</w:t>
      </w:r>
      <w:r w:rsidRPr="00363C22">
        <w:rPr>
          <w:szCs w:val="28"/>
        </w:rPr>
        <w:t xml:space="preserve"> – изучение сетевой структуры, политик безопасности, управления доступом.</w:t>
      </w:r>
    </w:p>
    <w:p w14:paraId="534E2479" w14:textId="77777777" w:rsidR="00A0115E" w:rsidRPr="00363C22" w:rsidRDefault="00A0115E" w:rsidP="00A0115E">
      <w:pPr>
        <w:widowControl/>
        <w:numPr>
          <w:ilvl w:val="0"/>
          <w:numId w:val="16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Проверка соответствия стандартам</w:t>
      </w:r>
      <w:r w:rsidRPr="00363C22">
        <w:rPr>
          <w:szCs w:val="28"/>
        </w:rPr>
        <w:t xml:space="preserve"> – соответствие </w:t>
      </w:r>
      <w:r w:rsidRPr="00363C22">
        <w:rPr>
          <w:b/>
          <w:bCs/>
          <w:szCs w:val="28"/>
        </w:rPr>
        <w:t>ISO 27001, NIST, PCI DSS, ГОСТ 57580</w:t>
      </w:r>
      <w:r w:rsidRPr="00363C22">
        <w:rPr>
          <w:szCs w:val="28"/>
        </w:rPr>
        <w:t>.</w:t>
      </w:r>
    </w:p>
    <w:p w14:paraId="77DA06F4" w14:textId="77777777" w:rsidR="00A0115E" w:rsidRPr="00363C22" w:rsidRDefault="00A0115E" w:rsidP="00A0115E">
      <w:pPr>
        <w:widowControl/>
        <w:numPr>
          <w:ilvl w:val="0"/>
          <w:numId w:val="16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Оценка уязвимостей</w:t>
      </w:r>
      <w:r w:rsidRPr="00363C22">
        <w:rPr>
          <w:szCs w:val="28"/>
        </w:rPr>
        <w:t xml:space="preserve"> – использование автоматизированных сканеров (например, </w:t>
      </w:r>
      <w:proofErr w:type="spellStart"/>
      <w:r w:rsidRPr="00363C22">
        <w:rPr>
          <w:b/>
          <w:bCs/>
          <w:szCs w:val="28"/>
        </w:rPr>
        <w:t>Nessus</w:t>
      </w:r>
      <w:proofErr w:type="spellEnd"/>
      <w:r w:rsidRPr="00363C22">
        <w:rPr>
          <w:b/>
          <w:bCs/>
          <w:szCs w:val="28"/>
        </w:rPr>
        <w:t xml:space="preserve">, </w:t>
      </w:r>
      <w:proofErr w:type="spellStart"/>
      <w:r w:rsidRPr="00363C22">
        <w:rPr>
          <w:b/>
          <w:bCs/>
          <w:szCs w:val="28"/>
        </w:rPr>
        <w:t>OpenVAS</w:t>
      </w:r>
      <w:proofErr w:type="spellEnd"/>
      <w:r w:rsidRPr="00363C22">
        <w:rPr>
          <w:szCs w:val="28"/>
        </w:rPr>
        <w:t>).</w:t>
      </w:r>
    </w:p>
    <w:p w14:paraId="0249A60C" w14:textId="77777777" w:rsidR="00A0115E" w:rsidRPr="00363C22" w:rsidRDefault="00A0115E" w:rsidP="00A0115E">
      <w:pPr>
        <w:widowControl/>
        <w:numPr>
          <w:ilvl w:val="0"/>
          <w:numId w:val="16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lastRenderedPageBreak/>
        <w:t>Тестирование на проникновение (</w:t>
      </w:r>
      <w:proofErr w:type="spellStart"/>
      <w:r w:rsidRPr="00363C22">
        <w:rPr>
          <w:b/>
          <w:bCs/>
          <w:szCs w:val="28"/>
        </w:rPr>
        <w:t>Pentesting</w:t>
      </w:r>
      <w:proofErr w:type="spellEnd"/>
      <w:r w:rsidRPr="00363C22">
        <w:rPr>
          <w:b/>
          <w:bCs/>
          <w:szCs w:val="28"/>
        </w:rPr>
        <w:t>)</w:t>
      </w:r>
      <w:r w:rsidRPr="00363C22">
        <w:rPr>
          <w:szCs w:val="28"/>
        </w:rPr>
        <w:t xml:space="preserve"> – моделирование атаки на систему.</w:t>
      </w:r>
    </w:p>
    <w:p w14:paraId="19BDF2AA" w14:textId="6FCEA04C" w:rsidR="00A0115E" w:rsidRPr="00363C22" w:rsidRDefault="00A0115E" w:rsidP="00505E7B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 xml:space="preserve">: </w:t>
      </w:r>
      <w:r w:rsidR="0055476B">
        <w:rPr>
          <w:szCs w:val="28"/>
        </w:rPr>
        <w:t>в</w:t>
      </w:r>
      <w:r w:rsidRPr="00363C22">
        <w:rPr>
          <w:szCs w:val="28"/>
        </w:rPr>
        <w:t xml:space="preserve"> ходе аудита системы в банковском учреждении было обнаружено, что не все базы данных зашифрованы, что является серьезной уязвимостью.</w:t>
      </w:r>
    </w:p>
    <w:p w14:paraId="271319B5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5. Тестирование на проникновение (</w:t>
      </w:r>
      <w:proofErr w:type="spellStart"/>
      <w:r w:rsidRPr="00363C22">
        <w:rPr>
          <w:b/>
          <w:bCs/>
          <w:szCs w:val="28"/>
        </w:rPr>
        <w:t>Penetration</w:t>
      </w:r>
      <w:proofErr w:type="spellEnd"/>
      <w:r w:rsidRPr="00363C22">
        <w:rPr>
          <w:b/>
          <w:bCs/>
          <w:szCs w:val="28"/>
        </w:rPr>
        <w:t xml:space="preserve"> </w:t>
      </w:r>
      <w:proofErr w:type="spellStart"/>
      <w:r w:rsidRPr="00363C22">
        <w:rPr>
          <w:b/>
          <w:bCs/>
          <w:szCs w:val="28"/>
        </w:rPr>
        <w:t>Testing</w:t>
      </w:r>
      <w:proofErr w:type="spellEnd"/>
      <w:r w:rsidRPr="00363C22">
        <w:rPr>
          <w:b/>
          <w:bCs/>
          <w:szCs w:val="28"/>
        </w:rPr>
        <w:t>)</w:t>
      </w:r>
    </w:p>
    <w:p w14:paraId="22CE0634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Тестирование на проникновение (</w:t>
      </w:r>
      <w:proofErr w:type="spellStart"/>
      <w:r w:rsidRPr="00363C22">
        <w:rPr>
          <w:szCs w:val="28"/>
        </w:rPr>
        <w:t>Pentesting</w:t>
      </w:r>
      <w:proofErr w:type="spellEnd"/>
      <w:r w:rsidRPr="00363C22">
        <w:rPr>
          <w:szCs w:val="28"/>
        </w:rPr>
        <w:t>) – это имитация атак на систему с целью выявления реальных уязвимостей.</w:t>
      </w:r>
    </w:p>
    <w:p w14:paraId="54D0BD60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 xml:space="preserve">Виды </w:t>
      </w:r>
      <w:proofErr w:type="spellStart"/>
      <w:r w:rsidRPr="00363C22">
        <w:rPr>
          <w:b/>
          <w:bCs/>
          <w:szCs w:val="28"/>
        </w:rPr>
        <w:t>пентестинга</w:t>
      </w:r>
      <w:proofErr w:type="spellEnd"/>
    </w:p>
    <w:p w14:paraId="66FDE676" w14:textId="77777777" w:rsidR="00A0115E" w:rsidRPr="00363C22" w:rsidRDefault="00A0115E" w:rsidP="00A0115E">
      <w:pPr>
        <w:widowControl/>
        <w:numPr>
          <w:ilvl w:val="0"/>
          <w:numId w:val="17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Black Box</w:t>
      </w:r>
      <w:r w:rsidRPr="00363C22">
        <w:rPr>
          <w:szCs w:val="28"/>
        </w:rPr>
        <w:t xml:space="preserve"> – тестирование без предварительной информации о системе.</w:t>
      </w:r>
    </w:p>
    <w:p w14:paraId="357F2DDC" w14:textId="77777777" w:rsidR="00A0115E" w:rsidRPr="00363C22" w:rsidRDefault="00A0115E" w:rsidP="00A0115E">
      <w:pPr>
        <w:widowControl/>
        <w:numPr>
          <w:ilvl w:val="0"/>
          <w:numId w:val="17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White Box</w:t>
      </w:r>
      <w:r w:rsidRPr="00363C22">
        <w:rPr>
          <w:szCs w:val="28"/>
        </w:rPr>
        <w:t xml:space="preserve"> – полное тестирование с доступом к исходному коду и документации.</w:t>
      </w:r>
    </w:p>
    <w:p w14:paraId="6B0F2776" w14:textId="77777777" w:rsidR="00A0115E" w:rsidRPr="00363C22" w:rsidRDefault="00A0115E" w:rsidP="00A0115E">
      <w:pPr>
        <w:widowControl/>
        <w:numPr>
          <w:ilvl w:val="0"/>
          <w:numId w:val="17"/>
        </w:numPr>
        <w:autoSpaceDE/>
        <w:autoSpaceDN/>
        <w:spacing w:after="160"/>
        <w:rPr>
          <w:szCs w:val="28"/>
        </w:rPr>
      </w:pPr>
      <w:proofErr w:type="spellStart"/>
      <w:r w:rsidRPr="00363C22">
        <w:rPr>
          <w:b/>
          <w:bCs/>
          <w:szCs w:val="28"/>
        </w:rPr>
        <w:t>Gray</w:t>
      </w:r>
      <w:proofErr w:type="spellEnd"/>
      <w:r w:rsidRPr="00363C22">
        <w:rPr>
          <w:b/>
          <w:bCs/>
          <w:szCs w:val="28"/>
        </w:rPr>
        <w:t xml:space="preserve"> Box</w:t>
      </w:r>
      <w:r w:rsidRPr="00363C22">
        <w:rPr>
          <w:szCs w:val="28"/>
        </w:rPr>
        <w:t xml:space="preserve"> – частичное тестирование, когда есть некоторые сведения о системе.</w:t>
      </w:r>
    </w:p>
    <w:p w14:paraId="3F69D234" w14:textId="742E9CD3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>: Этичный хакер проводит пентест корпоративной сети и обнаруживает, что сервер базы данных доступен из интернета без пароля.</w:t>
      </w:r>
    </w:p>
    <w:p w14:paraId="59B1E3F0" w14:textId="2E404F4A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 xml:space="preserve">Инструменты для </w:t>
      </w:r>
      <w:proofErr w:type="spellStart"/>
      <w:r w:rsidRPr="00363C22">
        <w:rPr>
          <w:b/>
          <w:bCs/>
          <w:szCs w:val="28"/>
        </w:rPr>
        <w:t>пентестинга</w:t>
      </w:r>
      <w:proofErr w:type="spellEnd"/>
      <w:r w:rsidRPr="00363C22">
        <w:rPr>
          <w:szCs w:val="28"/>
        </w:rPr>
        <w:t>:</w:t>
      </w:r>
    </w:p>
    <w:p w14:paraId="1882603B" w14:textId="77777777" w:rsidR="00A0115E" w:rsidRPr="00363C22" w:rsidRDefault="00A0115E" w:rsidP="00A0115E">
      <w:pPr>
        <w:widowControl/>
        <w:numPr>
          <w:ilvl w:val="0"/>
          <w:numId w:val="18"/>
        </w:numPr>
        <w:autoSpaceDE/>
        <w:autoSpaceDN/>
        <w:spacing w:after="160"/>
        <w:rPr>
          <w:szCs w:val="28"/>
        </w:rPr>
      </w:pPr>
      <w:proofErr w:type="spellStart"/>
      <w:r w:rsidRPr="00363C22">
        <w:rPr>
          <w:b/>
          <w:bCs/>
          <w:szCs w:val="28"/>
        </w:rPr>
        <w:t>Metasploit</w:t>
      </w:r>
      <w:proofErr w:type="spellEnd"/>
      <w:r w:rsidRPr="00363C22">
        <w:rPr>
          <w:szCs w:val="28"/>
        </w:rPr>
        <w:t xml:space="preserve"> – инструмент для автоматизированного взлома.</w:t>
      </w:r>
    </w:p>
    <w:p w14:paraId="465CE00E" w14:textId="699580E4" w:rsidR="00A0115E" w:rsidRPr="00505E7B" w:rsidRDefault="00A0115E" w:rsidP="00505E7B">
      <w:pPr>
        <w:widowControl/>
        <w:numPr>
          <w:ilvl w:val="0"/>
          <w:numId w:val="18"/>
        </w:numPr>
        <w:autoSpaceDE/>
        <w:autoSpaceDN/>
        <w:spacing w:after="160"/>
        <w:rPr>
          <w:szCs w:val="28"/>
        </w:rPr>
      </w:pPr>
      <w:proofErr w:type="spellStart"/>
      <w:r w:rsidRPr="00363C22">
        <w:rPr>
          <w:b/>
          <w:bCs/>
          <w:szCs w:val="28"/>
        </w:rPr>
        <w:t>Kali</w:t>
      </w:r>
      <w:proofErr w:type="spellEnd"/>
      <w:r w:rsidRPr="00363C22">
        <w:rPr>
          <w:b/>
          <w:bCs/>
          <w:szCs w:val="28"/>
        </w:rPr>
        <w:t xml:space="preserve"> Linux</w:t>
      </w:r>
      <w:r w:rsidRPr="00363C22">
        <w:rPr>
          <w:szCs w:val="28"/>
        </w:rPr>
        <w:t xml:space="preserve"> – операционная система для тестирования на проникновение.</w:t>
      </w:r>
    </w:p>
    <w:p w14:paraId="740C4D3A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6. Статистический анализ уязвимостей</w:t>
      </w:r>
    </w:p>
    <w:p w14:paraId="16FBA99A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Методика анализа больших массивов данных о кибератаках и выявленных уязвимостях для прогнозирования новых угроз.</w:t>
      </w:r>
    </w:p>
    <w:p w14:paraId="4FA6326A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Как это работает</w:t>
      </w:r>
    </w:p>
    <w:p w14:paraId="35E8F290" w14:textId="77777777" w:rsidR="00A0115E" w:rsidRPr="00363C22" w:rsidRDefault="00A0115E" w:rsidP="00A0115E">
      <w:pPr>
        <w:widowControl/>
        <w:numPr>
          <w:ilvl w:val="0"/>
          <w:numId w:val="1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данных из баз данных уязвимостей (</w:t>
      </w:r>
      <w:r w:rsidRPr="00363C22">
        <w:rPr>
          <w:b/>
          <w:bCs/>
          <w:szCs w:val="28"/>
        </w:rPr>
        <w:t>CVE, NVD, OWASP</w:t>
      </w:r>
      <w:r w:rsidRPr="00363C22">
        <w:rPr>
          <w:szCs w:val="28"/>
        </w:rPr>
        <w:t>).</w:t>
      </w:r>
    </w:p>
    <w:p w14:paraId="44AE40EC" w14:textId="77777777" w:rsidR="00A0115E" w:rsidRPr="00363C22" w:rsidRDefault="00A0115E" w:rsidP="00A0115E">
      <w:pPr>
        <w:widowControl/>
        <w:numPr>
          <w:ilvl w:val="0"/>
          <w:numId w:val="1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Применение машинного обучения для поиска закономерностей.</w:t>
      </w:r>
    </w:p>
    <w:p w14:paraId="6BFD89EE" w14:textId="77777777" w:rsidR="00A0115E" w:rsidRPr="00363C22" w:rsidRDefault="00A0115E" w:rsidP="00A0115E">
      <w:pPr>
        <w:widowControl/>
        <w:numPr>
          <w:ilvl w:val="0"/>
          <w:numId w:val="1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Выявление потенциальных угроз на основе анализа прошлых атак.</w:t>
      </w:r>
    </w:p>
    <w:p w14:paraId="78A15463" w14:textId="74253380" w:rsidR="00A0115E" w:rsidRPr="00254CBC" w:rsidRDefault="00A0115E" w:rsidP="00A0115E">
      <w:pPr>
        <w:rPr>
          <w:szCs w:val="28"/>
        </w:rPr>
      </w:pPr>
      <w:r w:rsidRPr="00254CBC">
        <w:rPr>
          <w:szCs w:val="28"/>
        </w:rPr>
        <w:t>Пример: Компания анализирует данные об атаках на веб-приложения и выявляет, что 70% уязвимостей связаны с недостаточной проверкой пользовательского ввода.</w:t>
      </w:r>
    </w:p>
    <w:p w14:paraId="602F4D94" w14:textId="41152E19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Инструменты</w:t>
      </w:r>
      <w:r w:rsidRPr="00363C22">
        <w:rPr>
          <w:szCs w:val="28"/>
        </w:rPr>
        <w:t>:</w:t>
      </w:r>
    </w:p>
    <w:p w14:paraId="11C00B19" w14:textId="77777777" w:rsidR="00A0115E" w:rsidRPr="00363C22" w:rsidRDefault="00A0115E" w:rsidP="00A0115E">
      <w:pPr>
        <w:widowControl/>
        <w:numPr>
          <w:ilvl w:val="0"/>
          <w:numId w:val="20"/>
        </w:numPr>
        <w:autoSpaceDE/>
        <w:autoSpaceDN/>
        <w:spacing w:after="160"/>
        <w:rPr>
          <w:szCs w:val="28"/>
        </w:rPr>
      </w:pPr>
      <w:proofErr w:type="spellStart"/>
      <w:r w:rsidRPr="00363C22">
        <w:rPr>
          <w:b/>
          <w:bCs/>
          <w:szCs w:val="28"/>
        </w:rPr>
        <w:t>Exploit</w:t>
      </w:r>
      <w:proofErr w:type="spellEnd"/>
      <w:r w:rsidRPr="00363C22">
        <w:rPr>
          <w:b/>
          <w:bCs/>
          <w:szCs w:val="28"/>
        </w:rPr>
        <w:t xml:space="preserve"> Database</w:t>
      </w:r>
      <w:r w:rsidRPr="00363C22">
        <w:rPr>
          <w:szCs w:val="28"/>
        </w:rPr>
        <w:t xml:space="preserve"> – база известных эксплойтов.</w:t>
      </w:r>
    </w:p>
    <w:p w14:paraId="4F2E5E44" w14:textId="6DA921D2" w:rsidR="00A0115E" w:rsidRPr="00505E7B" w:rsidRDefault="00A0115E" w:rsidP="00505E7B">
      <w:pPr>
        <w:widowControl/>
        <w:numPr>
          <w:ilvl w:val="0"/>
          <w:numId w:val="20"/>
        </w:numPr>
        <w:autoSpaceDE/>
        <w:autoSpaceDN/>
        <w:spacing w:after="160"/>
        <w:rPr>
          <w:szCs w:val="28"/>
        </w:rPr>
      </w:pPr>
      <w:proofErr w:type="spellStart"/>
      <w:r w:rsidRPr="00363C22">
        <w:rPr>
          <w:b/>
          <w:bCs/>
          <w:szCs w:val="28"/>
        </w:rPr>
        <w:t>Shodan</w:t>
      </w:r>
      <w:proofErr w:type="spellEnd"/>
      <w:r w:rsidRPr="00363C22">
        <w:rPr>
          <w:szCs w:val="28"/>
        </w:rPr>
        <w:t xml:space="preserve"> – сканер уязвимых систем в интернете.</w:t>
      </w:r>
    </w:p>
    <w:p w14:paraId="40E33304" w14:textId="77777777" w:rsidR="00A0115E" w:rsidRPr="00363C22" w:rsidRDefault="00A0115E" w:rsidP="00505E7B">
      <w:pPr>
        <w:pStyle w:val="1"/>
      </w:pPr>
      <w:bookmarkStart w:id="7" w:name="_Toc190270287"/>
      <w:r w:rsidRPr="00363C22">
        <w:t>8. Расскажите об антивирусных программах и проактивной вирусной защите.</w:t>
      </w:r>
      <w:bookmarkEnd w:id="7"/>
    </w:p>
    <w:p w14:paraId="28D4EF67" w14:textId="6D5C1214" w:rsidR="00A0115E" w:rsidRPr="00363C22" w:rsidRDefault="00A0115E" w:rsidP="00505E7B">
      <w:pPr>
        <w:rPr>
          <w:szCs w:val="28"/>
        </w:rPr>
      </w:pPr>
      <w:r w:rsidRPr="00363C22">
        <w:rPr>
          <w:szCs w:val="28"/>
        </w:rPr>
        <w:t>Современные информационные системы ежедневно подвергаются атакам вредоносного программного обеспечения (</w:t>
      </w:r>
      <w:proofErr w:type="spellStart"/>
      <w:r w:rsidRPr="00363C22">
        <w:rPr>
          <w:szCs w:val="28"/>
        </w:rPr>
        <w:t>malware</w:t>
      </w:r>
      <w:proofErr w:type="spellEnd"/>
      <w:r w:rsidRPr="00363C22">
        <w:rPr>
          <w:szCs w:val="28"/>
        </w:rPr>
        <w:t xml:space="preserve">). Вредоносные программы включают вирусы, трояны, черви, шпионское ПО и программы-вымогатели. Одним из ключевых элементов защиты является использование антивирусных программ, а также проактивных методов защиты, которые предотвращают </w:t>
      </w:r>
      <w:r w:rsidRPr="00363C22">
        <w:rPr>
          <w:szCs w:val="28"/>
        </w:rPr>
        <w:lastRenderedPageBreak/>
        <w:t>заражение еще до его наступления.</w:t>
      </w:r>
    </w:p>
    <w:p w14:paraId="0BF11D03" w14:textId="1B9E1E76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Антивирусные программы: их задачи и функции</w:t>
      </w:r>
    </w:p>
    <w:p w14:paraId="3BF2A05B" w14:textId="77777777" w:rsidR="00A0115E" w:rsidRPr="009518B7" w:rsidRDefault="00A0115E" w:rsidP="00A0115E">
      <w:pPr>
        <w:rPr>
          <w:szCs w:val="28"/>
        </w:rPr>
      </w:pPr>
      <w:r w:rsidRPr="009518B7">
        <w:rPr>
          <w:szCs w:val="28"/>
        </w:rPr>
        <w:t>Антивирусные программы представляют собой комплексные решения, предназначенные для обнаружения, блокировки и удаления вредоносного кода. Они работают на основе нескольких механизмов:</w:t>
      </w:r>
    </w:p>
    <w:p w14:paraId="65FE9999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Основные функции антивирусов</w:t>
      </w:r>
    </w:p>
    <w:p w14:paraId="73577AEA" w14:textId="77777777" w:rsidR="00A0115E" w:rsidRPr="00363C22" w:rsidRDefault="00A0115E" w:rsidP="00A0115E">
      <w:pPr>
        <w:widowControl/>
        <w:numPr>
          <w:ilvl w:val="0"/>
          <w:numId w:val="21"/>
        </w:numPr>
        <w:autoSpaceDE/>
        <w:autoSpaceDN/>
        <w:spacing w:after="160"/>
        <w:rPr>
          <w:szCs w:val="28"/>
          <w:lang w:val="en-US"/>
        </w:rPr>
      </w:pPr>
      <w:r w:rsidRPr="00363C22">
        <w:rPr>
          <w:b/>
          <w:bCs/>
          <w:szCs w:val="28"/>
        </w:rPr>
        <w:t>Сигнатурный</w:t>
      </w:r>
      <w:r w:rsidRPr="00363C22">
        <w:rPr>
          <w:b/>
          <w:bCs/>
          <w:szCs w:val="28"/>
          <w:lang w:val="en-US"/>
        </w:rPr>
        <w:t xml:space="preserve"> </w:t>
      </w:r>
      <w:r w:rsidRPr="00363C22">
        <w:rPr>
          <w:b/>
          <w:bCs/>
          <w:szCs w:val="28"/>
        </w:rPr>
        <w:t>анализ</w:t>
      </w:r>
      <w:r w:rsidRPr="00363C22">
        <w:rPr>
          <w:b/>
          <w:bCs/>
          <w:szCs w:val="28"/>
          <w:lang w:val="en-US"/>
        </w:rPr>
        <w:t xml:space="preserve"> (Signature-based detection)</w:t>
      </w:r>
    </w:p>
    <w:p w14:paraId="7E135844" w14:textId="77777777" w:rsidR="00A0115E" w:rsidRPr="00363C22" w:rsidRDefault="00A0115E" w:rsidP="00A0115E">
      <w:pPr>
        <w:widowControl/>
        <w:numPr>
          <w:ilvl w:val="1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Антивирус сканирует файлы и сравнивает их с базой данных известных вредоносных программ.</w:t>
      </w:r>
    </w:p>
    <w:p w14:paraId="472E333F" w14:textId="77777777" w:rsidR="00A0115E" w:rsidRPr="00363C22" w:rsidRDefault="00A0115E" w:rsidP="00A0115E">
      <w:pPr>
        <w:widowControl/>
        <w:numPr>
          <w:ilvl w:val="1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Если найдено совпадение с известной угрозой, файл блокируется или удаляется.</w:t>
      </w:r>
    </w:p>
    <w:p w14:paraId="5270CC2E" w14:textId="77777777" w:rsidR="00A0115E" w:rsidRPr="00363C22" w:rsidRDefault="00A0115E" w:rsidP="00A0115E">
      <w:pPr>
        <w:widowControl/>
        <w:numPr>
          <w:ilvl w:val="1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Недостаток</w:t>
      </w:r>
      <w:r w:rsidRPr="00363C22">
        <w:rPr>
          <w:szCs w:val="28"/>
        </w:rPr>
        <w:t>: Неэффективен против новых, ранее неизвестных вирусов.</w:t>
      </w:r>
    </w:p>
    <w:p w14:paraId="4C55E7D0" w14:textId="77777777" w:rsidR="00A0115E" w:rsidRPr="00363C22" w:rsidRDefault="00A0115E" w:rsidP="00A0115E">
      <w:pPr>
        <w:widowControl/>
        <w:numPr>
          <w:ilvl w:val="0"/>
          <w:numId w:val="21"/>
        </w:numPr>
        <w:autoSpaceDE/>
        <w:autoSpaceDN/>
        <w:spacing w:after="160"/>
        <w:rPr>
          <w:szCs w:val="28"/>
          <w:lang w:val="en-US"/>
        </w:rPr>
      </w:pPr>
      <w:r w:rsidRPr="00363C22">
        <w:rPr>
          <w:b/>
          <w:bCs/>
          <w:szCs w:val="28"/>
        </w:rPr>
        <w:t>Эвристический</w:t>
      </w:r>
      <w:r w:rsidRPr="00363C22">
        <w:rPr>
          <w:b/>
          <w:bCs/>
          <w:szCs w:val="28"/>
          <w:lang w:val="en-US"/>
        </w:rPr>
        <w:t xml:space="preserve"> </w:t>
      </w:r>
      <w:r w:rsidRPr="00363C22">
        <w:rPr>
          <w:b/>
          <w:bCs/>
          <w:szCs w:val="28"/>
        </w:rPr>
        <w:t>анализ</w:t>
      </w:r>
      <w:r w:rsidRPr="00363C22">
        <w:rPr>
          <w:b/>
          <w:bCs/>
          <w:szCs w:val="28"/>
          <w:lang w:val="en-US"/>
        </w:rPr>
        <w:t xml:space="preserve"> (Heuristic-based detection)</w:t>
      </w:r>
    </w:p>
    <w:p w14:paraId="16AAEE02" w14:textId="77777777" w:rsidR="00A0115E" w:rsidRPr="00363C22" w:rsidRDefault="00A0115E" w:rsidP="00A0115E">
      <w:pPr>
        <w:widowControl/>
        <w:numPr>
          <w:ilvl w:val="1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Выявляет вредоносный код по подозрительному поведению или структуре файла.</w:t>
      </w:r>
    </w:p>
    <w:p w14:paraId="3679753B" w14:textId="77777777" w:rsidR="00A0115E" w:rsidRPr="00363C22" w:rsidRDefault="00A0115E" w:rsidP="00A0115E">
      <w:pPr>
        <w:widowControl/>
        <w:numPr>
          <w:ilvl w:val="1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Может обнаруживать </w:t>
      </w:r>
      <w:r w:rsidRPr="00363C22">
        <w:rPr>
          <w:b/>
          <w:bCs/>
          <w:szCs w:val="28"/>
        </w:rPr>
        <w:t>видоизмененные или новые версии вирусов</w:t>
      </w:r>
      <w:r w:rsidRPr="00363C22">
        <w:rPr>
          <w:szCs w:val="28"/>
        </w:rPr>
        <w:t>, даже если они отсутствуют в базе данных.</w:t>
      </w:r>
    </w:p>
    <w:p w14:paraId="6C931C3E" w14:textId="77777777" w:rsidR="00A0115E" w:rsidRPr="00363C22" w:rsidRDefault="00A0115E" w:rsidP="00A0115E">
      <w:pPr>
        <w:widowControl/>
        <w:numPr>
          <w:ilvl w:val="0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Анализ поведения (</w:t>
      </w:r>
      <w:proofErr w:type="spellStart"/>
      <w:r w:rsidRPr="00363C22">
        <w:rPr>
          <w:b/>
          <w:bCs/>
          <w:szCs w:val="28"/>
        </w:rPr>
        <w:t>Behavioral</w:t>
      </w:r>
      <w:proofErr w:type="spellEnd"/>
      <w:r w:rsidRPr="00363C22">
        <w:rPr>
          <w:b/>
          <w:bCs/>
          <w:szCs w:val="28"/>
        </w:rPr>
        <w:t xml:space="preserve"> </w:t>
      </w:r>
      <w:proofErr w:type="spellStart"/>
      <w:r w:rsidRPr="00363C22">
        <w:rPr>
          <w:b/>
          <w:bCs/>
          <w:szCs w:val="28"/>
        </w:rPr>
        <w:t>analysis</w:t>
      </w:r>
      <w:proofErr w:type="spellEnd"/>
      <w:r w:rsidRPr="00363C22">
        <w:rPr>
          <w:b/>
          <w:bCs/>
          <w:szCs w:val="28"/>
        </w:rPr>
        <w:t>)</w:t>
      </w:r>
    </w:p>
    <w:p w14:paraId="62AF5F1F" w14:textId="77777777" w:rsidR="00A0115E" w:rsidRPr="00363C22" w:rsidRDefault="00A0115E" w:rsidP="00A0115E">
      <w:pPr>
        <w:widowControl/>
        <w:numPr>
          <w:ilvl w:val="1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Антивирус отслеживает, как ведут себя программы в системе.</w:t>
      </w:r>
    </w:p>
    <w:p w14:paraId="7CE117FA" w14:textId="77777777" w:rsidR="00A0115E" w:rsidRPr="00363C22" w:rsidRDefault="00A0115E" w:rsidP="00A0115E">
      <w:pPr>
        <w:widowControl/>
        <w:numPr>
          <w:ilvl w:val="1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Если программа выполняет подозрительные действия (например, модифицирует системные файлы, пытается зашифровать данные), она блокируется.</w:t>
      </w:r>
    </w:p>
    <w:p w14:paraId="6261CB5A" w14:textId="77777777" w:rsidR="00A0115E" w:rsidRPr="00363C22" w:rsidRDefault="00A0115E" w:rsidP="00A0115E">
      <w:pPr>
        <w:widowControl/>
        <w:numPr>
          <w:ilvl w:val="0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Песочница (</w:t>
      </w:r>
      <w:proofErr w:type="spellStart"/>
      <w:r w:rsidRPr="00363C22">
        <w:rPr>
          <w:b/>
          <w:bCs/>
          <w:szCs w:val="28"/>
        </w:rPr>
        <w:t>Sandbox</w:t>
      </w:r>
      <w:proofErr w:type="spellEnd"/>
      <w:r w:rsidRPr="00363C22">
        <w:rPr>
          <w:b/>
          <w:bCs/>
          <w:szCs w:val="28"/>
        </w:rPr>
        <w:t>)</w:t>
      </w:r>
    </w:p>
    <w:p w14:paraId="5CC32D83" w14:textId="77777777" w:rsidR="00A0115E" w:rsidRPr="00363C22" w:rsidRDefault="00A0115E" w:rsidP="00A0115E">
      <w:pPr>
        <w:widowControl/>
        <w:numPr>
          <w:ilvl w:val="1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Антивирус запускает подозрительные файлы в изолированной среде (песочнице).</w:t>
      </w:r>
    </w:p>
    <w:p w14:paraId="46B5D10F" w14:textId="77777777" w:rsidR="00A0115E" w:rsidRPr="00363C22" w:rsidRDefault="00A0115E" w:rsidP="00A0115E">
      <w:pPr>
        <w:widowControl/>
        <w:numPr>
          <w:ilvl w:val="1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Если файл ведет себя как вирус, он блокируется, прежде чем сможет нанести вред системе.</w:t>
      </w:r>
    </w:p>
    <w:p w14:paraId="4821F774" w14:textId="77777777" w:rsidR="00A0115E" w:rsidRPr="00363C22" w:rsidRDefault="00A0115E" w:rsidP="00A0115E">
      <w:pPr>
        <w:widowControl/>
        <w:numPr>
          <w:ilvl w:val="0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Облачные технологии</w:t>
      </w:r>
    </w:p>
    <w:p w14:paraId="5A1EF029" w14:textId="77777777" w:rsidR="00A0115E" w:rsidRPr="00363C22" w:rsidRDefault="00A0115E" w:rsidP="00A0115E">
      <w:pPr>
        <w:widowControl/>
        <w:numPr>
          <w:ilvl w:val="1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Некоторые антивирусные программы используют облачные базы данных, которые содержат информацию о новых вирусах и угрозах.</w:t>
      </w:r>
    </w:p>
    <w:p w14:paraId="6FF0389F" w14:textId="77777777" w:rsidR="00A0115E" w:rsidRPr="00363C22" w:rsidRDefault="00A0115E" w:rsidP="00A0115E">
      <w:pPr>
        <w:widowControl/>
        <w:numPr>
          <w:ilvl w:val="1"/>
          <w:numId w:val="2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Это позволяет оперативно реагировать на угрозы без необходимости постоянного обновления локальных сигнатур.</w:t>
      </w:r>
    </w:p>
    <w:p w14:paraId="6DB922E5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Виды антивирусных программ</w:t>
      </w:r>
    </w:p>
    <w:p w14:paraId="727CA433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Антивирусы могут быть:</w:t>
      </w:r>
    </w:p>
    <w:p w14:paraId="32B41FDB" w14:textId="77777777" w:rsidR="00A0115E" w:rsidRPr="00363C22" w:rsidRDefault="00A0115E" w:rsidP="00A0115E">
      <w:pPr>
        <w:widowControl/>
        <w:numPr>
          <w:ilvl w:val="0"/>
          <w:numId w:val="22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lastRenderedPageBreak/>
        <w:t>Традиционные (классические) антивирусы</w:t>
      </w:r>
      <w:r w:rsidRPr="00363C22">
        <w:rPr>
          <w:szCs w:val="28"/>
        </w:rPr>
        <w:t xml:space="preserve"> – используют сигнатурные базы и эвристику.</w:t>
      </w:r>
    </w:p>
    <w:p w14:paraId="4336DA9E" w14:textId="77777777" w:rsidR="00A0115E" w:rsidRPr="00363C22" w:rsidRDefault="00A0115E" w:rsidP="00A0115E">
      <w:pPr>
        <w:widowControl/>
        <w:numPr>
          <w:ilvl w:val="0"/>
          <w:numId w:val="22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Антивирусные сканеры</w:t>
      </w:r>
      <w:r w:rsidRPr="00363C22">
        <w:rPr>
          <w:szCs w:val="28"/>
        </w:rPr>
        <w:t xml:space="preserve"> – проверяют файлы на наличие угроз по запросу пользователя.</w:t>
      </w:r>
    </w:p>
    <w:p w14:paraId="2A6DB2DF" w14:textId="77777777" w:rsidR="00A0115E" w:rsidRPr="00363C22" w:rsidRDefault="00A0115E" w:rsidP="00A0115E">
      <w:pPr>
        <w:widowControl/>
        <w:numPr>
          <w:ilvl w:val="0"/>
          <w:numId w:val="22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Облачные антивирусы</w:t>
      </w:r>
      <w:r w:rsidRPr="00363C22">
        <w:rPr>
          <w:szCs w:val="28"/>
        </w:rPr>
        <w:t xml:space="preserve"> – обеспечивают защиту в режиме реального времени, проверяя файлы на удаленных серверах.</w:t>
      </w:r>
    </w:p>
    <w:p w14:paraId="4D73D5D3" w14:textId="77777777" w:rsidR="00A0115E" w:rsidRPr="00363C22" w:rsidRDefault="00A0115E" w:rsidP="00A0115E">
      <w:pPr>
        <w:widowControl/>
        <w:numPr>
          <w:ilvl w:val="0"/>
          <w:numId w:val="22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 xml:space="preserve">Комплексные системы защиты (Internet Security </w:t>
      </w:r>
      <w:proofErr w:type="spellStart"/>
      <w:r w:rsidRPr="00363C22">
        <w:rPr>
          <w:b/>
          <w:bCs/>
          <w:szCs w:val="28"/>
        </w:rPr>
        <w:t>Suites</w:t>
      </w:r>
      <w:proofErr w:type="spellEnd"/>
      <w:r w:rsidRPr="00363C22">
        <w:rPr>
          <w:b/>
          <w:bCs/>
          <w:szCs w:val="28"/>
        </w:rPr>
        <w:t>)</w:t>
      </w:r>
      <w:r w:rsidRPr="00363C22">
        <w:rPr>
          <w:szCs w:val="28"/>
        </w:rPr>
        <w:t xml:space="preserve"> – включают межсетевой экран (Firewall), родительский контроль, антиспам и другие функции.</w:t>
      </w:r>
    </w:p>
    <w:p w14:paraId="6FDEDE0F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Примеры популярных антивирусов</w:t>
      </w:r>
    </w:p>
    <w:p w14:paraId="53F9E08E" w14:textId="77777777" w:rsidR="00A0115E" w:rsidRPr="00363C22" w:rsidRDefault="00A0115E" w:rsidP="00A0115E">
      <w:pPr>
        <w:widowControl/>
        <w:numPr>
          <w:ilvl w:val="0"/>
          <w:numId w:val="23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Kaspersky Anti-</w:t>
      </w:r>
      <w:proofErr w:type="spellStart"/>
      <w:r w:rsidRPr="00363C22">
        <w:rPr>
          <w:b/>
          <w:bCs/>
          <w:szCs w:val="28"/>
        </w:rPr>
        <w:t>Virus</w:t>
      </w:r>
      <w:proofErr w:type="spellEnd"/>
      <w:r w:rsidRPr="00363C22">
        <w:rPr>
          <w:szCs w:val="28"/>
        </w:rPr>
        <w:t xml:space="preserve"> – комплексная защита с использованием проактивных технологий.</w:t>
      </w:r>
    </w:p>
    <w:p w14:paraId="34289236" w14:textId="77777777" w:rsidR="00A0115E" w:rsidRPr="00363C22" w:rsidRDefault="00A0115E" w:rsidP="00A0115E">
      <w:pPr>
        <w:widowControl/>
        <w:numPr>
          <w:ilvl w:val="0"/>
          <w:numId w:val="23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ESET NOD32</w:t>
      </w:r>
      <w:r w:rsidRPr="00363C22">
        <w:rPr>
          <w:szCs w:val="28"/>
        </w:rPr>
        <w:t xml:space="preserve"> – легковесный антивирус с эвристическим анализом.</w:t>
      </w:r>
    </w:p>
    <w:p w14:paraId="137DE74E" w14:textId="77777777" w:rsidR="00A0115E" w:rsidRPr="00363C22" w:rsidRDefault="00A0115E" w:rsidP="00A0115E">
      <w:pPr>
        <w:widowControl/>
        <w:numPr>
          <w:ilvl w:val="0"/>
          <w:numId w:val="23"/>
        </w:numPr>
        <w:autoSpaceDE/>
        <w:autoSpaceDN/>
        <w:spacing w:after="160"/>
        <w:rPr>
          <w:szCs w:val="28"/>
        </w:rPr>
      </w:pPr>
      <w:proofErr w:type="spellStart"/>
      <w:r w:rsidRPr="00363C22">
        <w:rPr>
          <w:b/>
          <w:bCs/>
          <w:szCs w:val="28"/>
        </w:rPr>
        <w:t>Bitdefender</w:t>
      </w:r>
      <w:proofErr w:type="spellEnd"/>
      <w:r w:rsidRPr="00363C22">
        <w:rPr>
          <w:b/>
          <w:bCs/>
          <w:szCs w:val="28"/>
        </w:rPr>
        <w:t xml:space="preserve"> </w:t>
      </w:r>
      <w:proofErr w:type="spellStart"/>
      <w:r w:rsidRPr="00363C22">
        <w:rPr>
          <w:b/>
          <w:bCs/>
          <w:szCs w:val="28"/>
        </w:rPr>
        <w:t>Antivirus</w:t>
      </w:r>
      <w:proofErr w:type="spellEnd"/>
      <w:r w:rsidRPr="00363C22">
        <w:rPr>
          <w:szCs w:val="28"/>
        </w:rPr>
        <w:t xml:space="preserve"> – использует облачные технологии и машинное обучение.</w:t>
      </w:r>
    </w:p>
    <w:p w14:paraId="6A554657" w14:textId="56DA2B2F" w:rsidR="00A0115E" w:rsidRPr="00254CBC" w:rsidRDefault="00A0115E" w:rsidP="00254CBC">
      <w:pPr>
        <w:widowControl/>
        <w:numPr>
          <w:ilvl w:val="0"/>
          <w:numId w:val="23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Windows Defender</w:t>
      </w:r>
      <w:r w:rsidRPr="00363C22">
        <w:rPr>
          <w:szCs w:val="28"/>
        </w:rPr>
        <w:t xml:space="preserve"> – встроенный в Windows антивирус, обеспечивающий базовую защиту</w:t>
      </w:r>
    </w:p>
    <w:p w14:paraId="64785DF5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2. Проактивная вирусная защита</w:t>
      </w:r>
    </w:p>
    <w:p w14:paraId="78B95E7C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 xml:space="preserve">В отличие от классических антивирусов, которые в основном реагируют на уже известные угрозы, </w:t>
      </w:r>
      <w:r w:rsidRPr="00363C22">
        <w:rPr>
          <w:b/>
          <w:bCs/>
          <w:szCs w:val="28"/>
        </w:rPr>
        <w:t>проактивная защита</w:t>
      </w:r>
      <w:r w:rsidRPr="00363C22">
        <w:rPr>
          <w:szCs w:val="28"/>
        </w:rPr>
        <w:t xml:space="preserve"> направлена на </w:t>
      </w:r>
      <w:r w:rsidRPr="00363C22">
        <w:rPr>
          <w:b/>
          <w:bCs/>
          <w:szCs w:val="28"/>
        </w:rPr>
        <w:t>предотвращение заражения системы</w:t>
      </w:r>
      <w:r w:rsidRPr="00363C22">
        <w:rPr>
          <w:szCs w:val="28"/>
        </w:rPr>
        <w:t xml:space="preserve">. Она использует более сложные алгоритмы, позволяя блокировать даже </w:t>
      </w:r>
      <w:r w:rsidRPr="00363C22">
        <w:rPr>
          <w:b/>
          <w:bCs/>
          <w:szCs w:val="28"/>
        </w:rPr>
        <w:t>новые и неизвестные</w:t>
      </w:r>
      <w:r w:rsidRPr="00363C22">
        <w:rPr>
          <w:szCs w:val="28"/>
        </w:rPr>
        <w:t xml:space="preserve"> вредоносные программы.</w:t>
      </w:r>
    </w:p>
    <w:p w14:paraId="7A6ABD1F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Основные механизмы проактивной защиты</w:t>
      </w:r>
    </w:p>
    <w:p w14:paraId="6BE634B0" w14:textId="77777777" w:rsidR="00A0115E" w:rsidRPr="00363C22" w:rsidRDefault="00A0115E" w:rsidP="00A0115E">
      <w:pPr>
        <w:widowControl/>
        <w:numPr>
          <w:ilvl w:val="0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Контроль поведения программ (</w:t>
      </w:r>
      <w:proofErr w:type="spellStart"/>
      <w:r w:rsidRPr="00363C22">
        <w:rPr>
          <w:b/>
          <w:bCs/>
          <w:szCs w:val="28"/>
        </w:rPr>
        <w:t>Behavioral</w:t>
      </w:r>
      <w:proofErr w:type="spellEnd"/>
      <w:r w:rsidRPr="00363C22">
        <w:rPr>
          <w:b/>
          <w:bCs/>
          <w:szCs w:val="28"/>
        </w:rPr>
        <w:t xml:space="preserve"> Analysis)</w:t>
      </w:r>
    </w:p>
    <w:p w14:paraId="79802976" w14:textId="77777777" w:rsidR="00A0115E" w:rsidRPr="00363C22" w:rsidRDefault="00A0115E" w:rsidP="00A0115E">
      <w:pPr>
        <w:widowControl/>
        <w:numPr>
          <w:ilvl w:val="1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Отслеживает работу всех исполняемых файлов и блокирует подозрительные действия.</w:t>
      </w:r>
    </w:p>
    <w:p w14:paraId="44C398DD" w14:textId="77777777" w:rsidR="00A0115E" w:rsidRPr="00363C22" w:rsidRDefault="00A0115E" w:rsidP="00A0115E">
      <w:pPr>
        <w:widowControl/>
        <w:numPr>
          <w:ilvl w:val="1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Например, если программа без разрешения пытается изменить системные файлы или получить доступ к веб-камере, она блокируется.</w:t>
      </w:r>
    </w:p>
    <w:p w14:paraId="1ECC4003" w14:textId="77777777" w:rsidR="00A0115E" w:rsidRPr="00363C22" w:rsidRDefault="00A0115E" w:rsidP="00A0115E">
      <w:pPr>
        <w:widowControl/>
        <w:numPr>
          <w:ilvl w:val="0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Использование песочницы (</w:t>
      </w:r>
      <w:proofErr w:type="spellStart"/>
      <w:r w:rsidRPr="00363C22">
        <w:rPr>
          <w:b/>
          <w:bCs/>
          <w:szCs w:val="28"/>
        </w:rPr>
        <w:t>Sandboxing</w:t>
      </w:r>
      <w:proofErr w:type="spellEnd"/>
      <w:r w:rsidRPr="00363C22">
        <w:rPr>
          <w:b/>
          <w:bCs/>
          <w:szCs w:val="28"/>
        </w:rPr>
        <w:t>)</w:t>
      </w:r>
    </w:p>
    <w:p w14:paraId="1CC071E2" w14:textId="77777777" w:rsidR="00A0115E" w:rsidRPr="00363C22" w:rsidRDefault="00A0115E" w:rsidP="00A0115E">
      <w:pPr>
        <w:widowControl/>
        <w:numPr>
          <w:ilvl w:val="1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Позволяет запускать подозрительные файлы в изолированной среде.</w:t>
      </w:r>
    </w:p>
    <w:p w14:paraId="1DDDA6D2" w14:textId="77777777" w:rsidR="00A0115E" w:rsidRPr="00363C22" w:rsidRDefault="00A0115E" w:rsidP="00A0115E">
      <w:pPr>
        <w:widowControl/>
        <w:numPr>
          <w:ilvl w:val="1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Даже если файл содержит вредоносный код, он не может навредить системе.</w:t>
      </w:r>
    </w:p>
    <w:p w14:paraId="5B559736" w14:textId="77777777" w:rsidR="00A0115E" w:rsidRPr="00363C22" w:rsidRDefault="00A0115E" w:rsidP="00A0115E">
      <w:pPr>
        <w:widowControl/>
        <w:numPr>
          <w:ilvl w:val="0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Анализ эксплойтов (</w:t>
      </w:r>
      <w:proofErr w:type="spellStart"/>
      <w:r w:rsidRPr="00363C22">
        <w:rPr>
          <w:b/>
          <w:bCs/>
          <w:szCs w:val="28"/>
        </w:rPr>
        <w:t>Exploit</w:t>
      </w:r>
      <w:proofErr w:type="spellEnd"/>
      <w:r w:rsidRPr="00363C22">
        <w:rPr>
          <w:b/>
          <w:bCs/>
          <w:szCs w:val="28"/>
        </w:rPr>
        <w:t xml:space="preserve"> Protection)</w:t>
      </w:r>
    </w:p>
    <w:p w14:paraId="7D96D30C" w14:textId="77777777" w:rsidR="00A0115E" w:rsidRPr="00363C22" w:rsidRDefault="00A0115E" w:rsidP="00A0115E">
      <w:pPr>
        <w:widowControl/>
        <w:numPr>
          <w:ilvl w:val="1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Блокирует попытки эксплуатации уязвимостей в операционной системе и приложениях.</w:t>
      </w:r>
    </w:p>
    <w:p w14:paraId="1E2B6ACC" w14:textId="77777777" w:rsidR="00A0115E" w:rsidRPr="00363C22" w:rsidRDefault="00A0115E" w:rsidP="00A0115E">
      <w:pPr>
        <w:widowControl/>
        <w:numPr>
          <w:ilvl w:val="1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lastRenderedPageBreak/>
        <w:t>Например, предотвращает использование уязвимостей нулевого дня (</w:t>
      </w:r>
      <w:proofErr w:type="spellStart"/>
      <w:r w:rsidRPr="00363C22">
        <w:rPr>
          <w:szCs w:val="28"/>
        </w:rPr>
        <w:t>zero-day</w:t>
      </w:r>
      <w:proofErr w:type="spellEnd"/>
      <w:r w:rsidRPr="00363C22">
        <w:rPr>
          <w:szCs w:val="28"/>
        </w:rPr>
        <w:t xml:space="preserve"> </w:t>
      </w:r>
      <w:proofErr w:type="spellStart"/>
      <w:r w:rsidRPr="00363C22">
        <w:rPr>
          <w:szCs w:val="28"/>
        </w:rPr>
        <w:t>exploits</w:t>
      </w:r>
      <w:proofErr w:type="spellEnd"/>
      <w:r w:rsidRPr="00363C22">
        <w:rPr>
          <w:szCs w:val="28"/>
        </w:rPr>
        <w:t>).</w:t>
      </w:r>
    </w:p>
    <w:p w14:paraId="02ACDC45" w14:textId="77777777" w:rsidR="00A0115E" w:rsidRPr="00363C22" w:rsidRDefault="00A0115E" w:rsidP="00A0115E">
      <w:pPr>
        <w:widowControl/>
        <w:numPr>
          <w:ilvl w:val="0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Контроль доступа к системным файлам и реестру</w:t>
      </w:r>
    </w:p>
    <w:p w14:paraId="3C8AF378" w14:textId="77777777" w:rsidR="00A0115E" w:rsidRPr="00363C22" w:rsidRDefault="00A0115E" w:rsidP="00A0115E">
      <w:pPr>
        <w:widowControl/>
        <w:numPr>
          <w:ilvl w:val="1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Запрещает приложениям изменять важные системные файлы без разрешения пользователя.</w:t>
      </w:r>
    </w:p>
    <w:p w14:paraId="39AB2979" w14:textId="77777777" w:rsidR="00A0115E" w:rsidRPr="00363C22" w:rsidRDefault="00A0115E" w:rsidP="00A0115E">
      <w:pPr>
        <w:widowControl/>
        <w:numPr>
          <w:ilvl w:val="0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Защита от программ-вымогателей (Anti-</w:t>
      </w:r>
      <w:proofErr w:type="spellStart"/>
      <w:r w:rsidRPr="00363C22">
        <w:rPr>
          <w:b/>
          <w:bCs/>
          <w:szCs w:val="28"/>
        </w:rPr>
        <w:t>Ransomware</w:t>
      </w:r>
      <w:proofErr w:type="spellEnd"/>
      <w:r w:rsidRPr="00363C22">
        <w:rPr>
          <w:b/>
          <w:bCs/>
          <w:szCs w:val="28"/>
        </w:rPr>
        <w:t xml:space="preserve"> Protection)</w:t>
      </w:r>
    </w:p>
    <w:p w14:paraId="7662E07E" w14:textId="77777777" w:rsidR="00A0115E" w:rsidRPr="00363C22" w:rsidRDefault="00A0115E" w:rsidP="00A0115E">
      <w:pPr>
        <w:widowControl/>
        <w:numPr>
          <w:ilvl w:val="1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Современные антивирусы могут отслеживать изменения файлов в системе.</w:t>
      </w:r>
    </w:p>
    <w:p w14:paraId="4A4B444C" w14:textId="77777777" w:rsidR="00A0115E" w:rsidRPr="00363C22" w:rsidRDefault="00A0115E" w:rsidP="00A0115E">
      <w:pPr>
        <w:widowControl/>
        <w:numPr>
          <w:ilvl w:val="1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Если программа пытается зашифровать файлы (как это делают вирусы-вымогатели), она немедленно блокируется.</w:t>
      </w:r>
    </w:p>
    <w:p w14:paraId="448801A2" w14:textId="77777777" w:rsidR="00A0115E" w:rsidRPr="00363C22" w:rsidRDefault="00A0115E" w:rsidP="00A0115E">
      <w:pPr>
        <w:widowControl/>
        <w:numPr>
          <w:ilvl w:val="0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Машинное обучение и искусственный интеллект (AI &amp; Machine Learning)</w:t>
      </w:r>
    </w:p>
    <w:p w14:paraId="30B37E84" w14:textId="77777777" w:rsidR="00A0115E" w:rsidRPr="00363C22" w:rsidRDefault="00A0115E" w:rsidP="00A0115E">
      <w:pPr>
        <w:widowControl/>
        <w:numPr>
          <w:ilvl w:val="1"/>
          <w:numId w:val="2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Новые антивирусные системы используют </w:t>
      </w:r>
      <w:r w:rsidRPr="00363C22">
        <w:rPr>
          <w:b/>
          <w:bCs/>
          <w:szCs w:val="28"/>
        </w:rPr>
        <w:t>нейросети и ИИ</w:t>
      </w:r>
      <w:r w:rsidRPr="00363C22">
        <w:rPr>
          <w:szCs w:val="28"/>
        </w:rPr>
        <w:t>, чтобы анализировать файлы и выявлять угрозы еще до их распространения.</w:t>
      </w:r>
    </w:p>
    <w:p w14:paraId="71095F8C" w14:textId="7465185B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Пример</w:t>
      </w:r>
      <w:r w:rsidRPr="00363C22">
        <w:rPr>
          <w:szCs w:val="28"/>
        </w:rPr>
        <w:t xml:space="preserve">: Современные версии </w:t>
      </w:r>
      <w:r w:rsidRPr="00363C22">
        <w:rPr>
          <w:b/>
          <w:bCs/>
          <w:szCs w:val="28"/>
        </w:rPr>
        <w:t xml:space="preserve">Kaspersky Security </w:t>
      </w:r>
      <w:proofErr w:type="spellStart"/>
      <w:r w:rsidRPr="00363C22">
        <w:rPr>
          <w:b/>
          <w:bCs/>
          <w:szCs w:val="28"/>
        </w:rPr>
        <w:t>Cloud</w:t>
      </w:r>
      <w:proofErr w:type="spellEnd"/>
      <w:r w:rsidRPr="00363C22">
        <w:rPr>
          <w:szCs w:val="28"/>
        </w:rPr>
        <w:t xml:space="preserve"> и </w:t>
      </w:r>
      <w:proofErr w:type="spellStart"/>
      <w:r w:rsidRPr="00363C22">
        <w:rPr>
          <w:b/>
          <w:bCs/>
          <w:szCs w:val="28"/>
        </w:rPr>
        <w:t>Bitdefender</w:t>
      </w:r>
      <w:proofErr w:type="spellEnd"/>
      <w:r w:rsidRPr="00363C22">
        <w:rPr>
          <w:b/>
          <w:bCs/>
          <w:szCs w:val="28"/>
        </w:rPr>
        <w:t xml:space="preserve"> Total Security</w:t>
      </w:r>
      <w:r w:rsidRPr="00363C22">
        <w:rPr>
          <w:szCs w:val="28"/>
        </w:rPr>
        <w:t xml:space="preserve"> используют </w:t>
      </w:r>
      <w:r w:rsidRPr="00363C22">
        <w:rPr>
          <w:b/>
          <w:bCs/>
          <w:szCs w:val="28"/>
        </w:rPr>
        <w:t>искусственный интеллект</w:t>
      </w:r>
      <w:r w:rsidRPr="00363C22">
        <w:rPr>
          <w:szCs w:val="28"/>
        </w:rPr>
        <w:t xml:space="preserve"> и </w:t>
      </w:r>
      <w:r w:rsidRPr="00363C22">
        <w:rPr>
          <w:b/>
          <w:bCs/>
          <w:szCs w:val="28"/>
        </w:rPr>
        <w:t>аналитику больших данных</w:t>
      </w:r>
      <w:r w:rsidRPr="00363C22">
        <w:rPr>
          <w:szCs w:val="28"/>
        </w:rPr>
        <w:t xml:space="preserve"> для проактивного выявления угроз.</w:t>
      </w:r>
    </w:p>
    <w:p w14:paraId="0FA376A6" w14:textId="77777777" w:rsidR="00A0115E" w:rsidRPr="00363C22" w:rsidRDefault="00A0115E" w:rsidP="00A0115E">
      <w:pPr>
        <w:rPr>
          <w:szCs w:val="28"/>
        </w:rPr>
      </w:pPr>
    </w:p>
    <w:p w14:paraId="0D0B6A4B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3. Различия между традиционными антивирусами и проактивной защитой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  <w:gridCol w:w="2962"/>
        <w:gridCol w:w="2665"/>
      </w:tblGrid>
      <w:tr w:rsidR="00A0115E" w:rsidRPr="00363C22" w14:paraId="279F8A15" w14:textId="77777777" w:rsidTr="00505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96444" w14:textId="77777777" w:rsidR="00A0115E" w:rsidRPr="00363C22" w:rsidRDefault="00A0115E" w:rsidP="00254CBC">
            <w:pPr>
              <w:ind w:firstLine="0"/>
              <w:rPr>
                <w:b/>
                <w:bCs/>
                <w:szCs w:val="28"/>
              </w:rPr>
            </w:pPr>
            <w:r w:rsidRPr="00363C22">
              <w:rPr>
                <w:b/>
                <w:bCs/>
                <w:szCs w:val="28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3F882DD7" w14:textId="77777777" w:rsidR="00A0115E" w:rsidRPr="00363C22" w:rsidRDefault="00A0115E" w:rsidP="00254CBC">
            <w:pPr>
              <w:ind w:firstLine="0"/>
              <w:rPr>
                <w:b/>
                <w:bCs/>
                <w:szCs w:val="28"/>
              </w:rPr>
            </w:pPr>
            <w:r w:rsidRPr="00363C22">
              <w:rPr>
                <w:b/>
                <w:bCs/>
                <w:szCs w:val="28"/>
              </w:rPr>
              <w:t>Классические антивирусы</w:t>
            </w:r>
          </w:p>
        </w:tc>
        <w:tc>
          <w:tcPr>
            <w:tcW w:w="0" w:type="auto"/>
            <w:vAlign w:val="center"/>
            <w:hideMark/>
          </w:tcPr>
          <w:p w14:paraId="6653603A" w14:textId="77777777" w:rsidR="00A0115E" w:rsidRPr="00363C22" w:rsidRDefault="00A0115E" w:rsidP="00254CBC">
            <w:pPr>
              <w:ind w:firstLine="0"/>
              <w:rPr>
                <w:b/>
                <w:bCs/>
                <w:szCs w:val="28"/>
              </w:rPr>
            </w:pPr>
            <w:r w:rsidRPr="00363C22">
              <w:rPr>
                <w:b/>
                <w:bCs/>
                <w:szCs w:val="28"/>
              </w:rPr>
              <w:t>Проактивная защита</w:t>
            </w:r>
          </w:p>
        </w:tc>
      </w:tr>
      <w:tr w:rsidR="00A0115E" w:rsidRPr="00363C22" w14:paraId="0C7C4F6D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0885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b/>
                <w:bCs/>
                <w:szCs w:val="28"/>
              </w:rPr>
              <w:t>Обнаружение известных угроз</w:t>
            </w:r>
          </w:p>
        </w:tc>
        <w:tc>
          <w:tcPr>
            <w:tcW w:w="0" w:type="auto"/>
            <w:vAlign w:val="center"/>
            <w:hideMark/>
          </w:tcPr>
          <w:p w14:paraId="27309555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DDDAE81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</w:tr>
      <w:tr w:rsidR="00A0115E" w:rsidRPr="00363C22" w14:paraId="547804DB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C3CB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b/>
                <w:bCs/>
                <w:szCs w:val="28"/>
              </w:rPr>
              <w:t>Обнаружение новых угроз</w:t>
            </w:r>
          </w:p>
        </w:tc>
        <w:tc>
          <w:tcPr>
            <w:tcW w:w="0" w:type="auto"/>
            <w:vAlign w:val="center"/>
            <w:hideMark/>
          </w:tcPr>
          <w:p w14:paraId="4A070941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Ограничено</w:t>
            </w:r>
          </w:p>
        </w:tc>
        <w:tc>
          <w:tcPr>
            <w:tcW w:w="0" w:type="auto"/>
            <w:vAlign w:val="center"/>
            <w:hideMark/>
          </w:tcPr>
          <w:p w14:paraId="0AFAD989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Высокая эффективность</w:t>
            </w:r>
          </w:p>
        </w:tc>
      </w:tr>
      <w:tr w:rsidR="00A0115E" w:rsidRPr="00363C22" w14:paraId="04C30B0C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2638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b/>
                <w:bCs/>
                <w:szCs w:val="28"/>
              </w:rPr>
              <w:t>Использование сигнатур</w:t>
            </w:r>
          </w:p>
        </w:tc>
        <w:tc>
          <w:tcPr>
            <w:tcW w:w="0" w:type="auto"/>
            <w:vAlign w:val="center"/>
            <w:hideMark/>
          </w:tcPr>
          <w:p w14:paraId="2C49F1F6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BD42603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Нет</w:t>
            </w:r>
          </w:p>
        </w:tc>
      </w:tr>
      <w:tr w:rsidR="00A0115E" w:rsidRPr="00363C22" w14:paraId="2B00B2C7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898D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b/>
                <w:bCs/>
                <w:szCs w:val="28"/>
              </w:rPr>
              <w:t>Поведенческий анализ</w:t>
            </w:r>
          </w:p>
        </w:tc>
        <w:tc>
          <w:tcPr>
            <w:tcW w:w="0" w:type="auto"/>
            <w:vAlign w:val="center"/>
            <w:hideMark/>
          </w:tcPr>
          <w:p w14:paraId="0928B6ED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Ограничен</w:t>
            </w:r>
          </w:p>
        </w:tc>
        <w:tc>
          <w:tcPr>
            <w:tcW w:w="0" w:type="auto"/>
            <w:vAlign w:val="center"/>
            <w:hideMark/>
          </w:tcPr>
          <w:p w14:paraId="79FE4742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Развит</w:t>
            </w:r>
          </w:p>
        </w:tc>
      </w:tr>
      <w:tr w:rsidR="00A0115E" w:rsidRPr="00363C22" w14:paraId="1093872C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4340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b/>
                <w:bCs/>
                <w:szCs w:val="28"/>
              </w:rPr>
              <w:t>Защита от эксплойтов</w:t>
            </w:r>
          </w:p>
        </w:tc>
        <w:tc>
          <w:tcPr>
            <w:tcW w:w="0" w:type="auto"/>
            <w:vAlign w:val="center"/>
            <w:hideMark/>
          </w:tcPr>
          <w:p w14:paraId="613BC89D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D8C0B1F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</w:tr>
      <w:tr w:rsidR="00A0115E" w:rsidRPr="00363C22" w14:paraId="62C083A5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4D79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b/>
                <w:bCs/>
                <w:szCs w:val="28"/>
              </w:rPr>
              <w:t>Использование песочницы</w:t>
            </w:r>
          </w:p>
        </w:tc>
        <w:tc>
          <w:tcPr>
            <w:tcW w:w="0" w:type="auto"/>
            <w:vAlign w:val="center"/>
            <w:hideMark/>
          </w:tcPr>
          <w:p w14:paraId="7469CE0E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Редко</w:t>
            </w:r>
          </w:p>
        </w:tc>
        <w:tc>
          <w:tcPr>
            <w:tcW w:w="0" w:type="auto"/>
            <w:vAlign w:val="center"/>
            <w:hideMark/>
          </w:tcPr>
          <w:p w14:paraId="1A12EAA5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</w:tr>
      <w:tr w:rsidR="00A0115E" w:rsidRPr="00363C22" w14:paraId="54C677D5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4AA1" w14:textId="77777777" w:rsidR="00A0115E" w:rsidRPr="00363C22" w:rsidRDefault="00A0115E" w:rsidP="00254CBC">
            <w:pPr>
              <w:ind w:firstLine="0"/>
              <w:jc w:val="left"/>
              <w:rPr>
                <w:szCs w:val="28"/>
              </w:rPr>
            </w:pPr>
            <w:r w:rsidRPr="00363C22">
              <w:rPr>
                <w:b/>
                <w:bCs/>
                <w:szCs w:val="28"/>
              </w:rPr>
              <w:t>Блокировка вирусов-вымогателей</w:t>
            </w:r>
          </w:p>
        </w:tc>
        <w:tc>
          <w:tcPr>
            <w:tcW w:w="0" w:type="auto"/>
            <w:vAlign w:val="center"/>
            <w:hideMark/>
          </w:tcPr>
          <w:p w14:paraId="7746B55D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Ограничена</w:t>
            </w:r>
          </w:p>
        </w:tc>
        <w:tc>
          <w:tcPr>
            <w:tcW w:w="0" w:type="auto"/>
            <w:vAlign w:val="center"/>
            <w:hideMark/>
          </w:tcPr>
          <w:p w14:paraId="6EA8976F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</w:tr>
      <w:tr w:rsidR="00A0115E" w:rsidRPr="00363C22" w14:paraId="5ACE7B25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FF9E" w14:textId="77777777" w:rsidR="00A0115E" w:rsidRPr="00363C22" w:rsidRDefault="00A0115E" w:rsidP="00254CBC">
            <w:pPr>
              <w:ind w:firstLine="0"/>
              <w:jc w:val="left"/>
              <w:rPr>
                <w:szCs w:val="28"/>
              </w:rPr>
            </w:pPr>
            <w:r w:rsidRPr="00363C22">
              <w:rPr>
                <w:b/>
                <w:bCs/>
                <w:szCs w:val="28"/>
              </w:rPr>
              <w:t>Использование облачных технологий</w:t>
            </w:r>
          </w:p>
        </w:tc>
        <w:tc>
          <w:tcPr>
            <w:tcW w:w="0" w:type="auto"/>
            <w:vAlign w:val="center"/>
            <w:hideMark/>
          </w:tcPr>
          <w:p w14:paraId="7E2E370C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4E02C1B7" w14:textId="77777777" w:rsidR="00A0115E" w:rsidRPr="00363C22" w:rsidRDefault="00A0115E" w:rsidP="00254CBC">
            <w:pPr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</w:tr>
    </w:tbl>
    <w:p w14:paraId="3E572956" w14:textId="7C4EA910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Вывод</w:t>
      </w:r>
      <w:r w:rsidRPr="00363C22">
        <w:rPr>
          <w:szCs w:val="28"/>
        </w:rPr>
        <w:t xml:space="preserve">: Проактивная защита эффективнее против </w:t>
      </w:r>
      <w:r w:rsidRPr="00363C22">
        <w:rPr>
          <w:b/>
          <w:bCs/>
          <w:szCs w:val="28"/>
        </w:rPr>
        <w:t>новых и сложных угроз</w:t>
      </w:r>
      <w:r w:rsidRPr="00363C22">
        <w:rPr>
          <w:szCs w:val="28"/>
        </w:rPr>
        <w:t>, но требует больше вычислительных ресурсов.</w:t>
      </w:r>
    </w:p>
    <w:p w14:paraId="30D99B7D" w14:textId="77777777" w:rsidR="00A0115E" w:rsidRPr="00363C22" w:rsidRDefault="00A0115E" w:rsidP="00A0115E">
      <w:pPr>
        <w:rPr>
          <w:b/>
          <w:bCs/>
          <w:szCs w:val="28"/>
        </w:rPr>
      </w:pPr>
    </w:p>
    <w:p w14:paraId="272EDCAF" w14:textId="77777777" w:rsidR="00A0115E" w:rsidRPr="00363C22" w:rsidRDefault="00A0115E" w:rsidP="00505E7B">
      <w:pPr>
        <w:pStyle w:val="1"/>
      </w:pPr>
      <w:bookmarkStart w:id="8" w:name="_Toc190270288"/>
      <w:r w:rsidRPr="00363C22">
        <w:t xml:space="preserve">9.  Как обезопасить от различных киберугроз учреждения и организации гражданского назначения? Как защитить от различных угроз объекты </w:t>
      </w:r>
      <w:r w:rsidRPr="00363C22">
        <w:lastRenderedPageBreak/>
        <w:t>критической инфраструктуры?</w:t>
      </w:r>
      <w:bookmarkEnd w:id="8"/>
    </w:p>
    <w:p w14:paraId="4BD4E9FC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В современном мире учреждения гражданского назначения и объекты критической инфраструктуры (ОКИ) подвергаются множеству киберугроз: атакам хакеров, шпионским операциям, саботажу и вредоносному программному обеспечению. Эти угрозы могут привести к утечке данных, остановке важных сервисов и даже угрозам национальной безопасности.</w:t>
      </w:r>
    </w:p>
    <w:p w14:paraId="42213C2B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Защита таких объектов требует комплексного подхода, включающего технические, организационные и законодательные меры. Рассмотрим основные методы обеспечения кибербезопасности.</w:t>
      </w:r>
    </w:p>
    <w:p w14:paraId="100E0C60" w14:textId="77777777" w:rsidR="00A0115E" w:rsidRPr="00363C22" w:rsidRDefault="00A0115E" w:rsidP="00A0115E">
      <w:pPr>
        <w:rPr>
          <w:szCs w:val="28"/>
        </w:rPr>
      </w:pPr>
    </w:p>
    <w:p w14:paraId="05FD6EAF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1. Защита учреждений и организаций гражданского назначения</w:t>
      </w:r>
    </w:p>
    <w:p w14:paraId="668BDEB4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Учреждения гражданского назначения (государственные органы, коммерческие компании, образовательные учреждения, больницы и банки) должны соблюдать строгие меры безопасности для защиты данных и информационных систем.</w:t>
      </w:r>
    </w:p>
    <w:p w14:paraId="1EEB82E6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Основные угрозы для организаций</w:t>
      </w:r>
    </w:p>
    <w:p w14:paraId="4C096D6C" w14:textId="77777777" w:rsidR="00A0115E" w:rsidRPr="00363C22" w:rsidRDefault="00A0115E" w:rsidP="00A0115E">
      <w:pPr>
        <w:widowControl/>
        <w:numPr>
          <w:ilvl w:val="0"/>
          <w:numId w:val="25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Фишинг и атаки социальной инженерии</w:t>
      </w:r>
      <w:r w:rsidRPr="00363C22">
        <w:rPr>
          <w:szCs w:val="28"/>
        </w:rPr>
        <w:t xml:space="preserve"> – мошенники используют поддельные письма и звонки для кражи учетных данных сотрудников.</w:t>
      </w:r>
    </w:p>
    <w:p w14:paraId="20B7A719" w14:textId="77777777" w:rsidR="00A0115E" w:rsidRPr="00363C22" w:rsidRDefault="00A0115E" w:rsidP="00A0115E">
      <w:pPr>
        <w:widowControl/>
        <w:numPr>
          <w:ilvl w:val="0"/>
          <w:numId w:val="25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Вредоносное ПО (вирусы, шифровальщики)</w:t>
      </w:r>
      <w:r w:rsidRPr="00363C22">
        <w:rPr>
          <w:szCs w:val="28"/>
        </w:rPr>
        <w:t xml:space="preserve"> – программы, шифрующие данные и требующие выкуп.</w:t>
      </w:r>
    </w:p>
    <w:p w14:paraId="40921BE9" w14:textId="77777777" w:rsidR="00A0115E" w:rsidRPr="00363C22" w:rsidRDefault="00A0115E" w:rsidP="00A0115E">
      <w:pPr>
        <w:widowControl/>
        <w:numPr>
          <w:ilvl w:val="0"/>
          <w:numId w:val="25"/>
        </w:numPr>
        <w:autoSpaceDE/>
        <w:autoSpaceDN/>
        <w:spacing w:after="160"/>
        <w:rPr>
          <w:szCs w:val="28"/>
        </w:rPr>
      </w:pPr>
      <w:proofErr w:type="spellStart"/>
      <w:r w:rsidRPr="00363C22">
        <w:rPr>
          <w:b/>
          <w:bCs/>
          <w:szCs w:val="28"/>
        </w:rPr>
        <w:t>DDoS</w:t>
      </w:r>
      <w:proofErr w:type="spellEnd"/>
      <w:r w:rsidRPr="00363C22">
        <w:rPr>
          <w:b/>
          <w:bCs/>
          <w:szCs w:val="28"/>
        </w:rPr>
        <w:t>-атаки</w:t>
      </w:r>
      <w:r w:rsidRPr="00363C22">
        <w:rPr>
          <w:szCs w:val="28"/>
        </w:rPr>
        <w:t xml:space="preserve"> – перегрузка серверов запросами с целью нарушения работы.</w:t>
      </w:r>
    </w:p>
    <w:p w14:paraId="40458B77" w14:textId="77777777" w:rsidR="00A0115E" w:rsidRPr="00363C22" w:rsidRDefault="00A0115E" w:rsidP="00A0115E">
      <w:pPr>
        <w:widowControl/>
        <w:numPr>
          <w:ilvl w:val="0"/>
          <w:numId w:val="25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Компрометация учетных данных</w:t>
      </w:r>
      <w:r w:rsidRPr="00363C22">
        <w:rPr>
          <w:szCs w:val="28"/>
        </w:rPr>
        <w:t xml:space="preserve"> – утечка паролей, позволяющая злоумышленникам получить доступ к системе.</w:t>
      </w:r>
    </w:p>
    <w:p w14:paraId="47043B8E" w14:textId="77777777" w:rsidR="00A0115E" w:rsidRPr="00363C22" w:rsidRDefault="00A0115E" w:rsidP="00A0115E">
      <w:pPr>
        <w:widowControl/>
        <w:numPr>
          <w:ilvl w:val="0"/>
          <w:numId w:val="25"/>
        </w:numPr>
        <w:autoSpaceDE/>
        <w:autoSpaceDN/>
        <w:spacing w:after="160"/>
        <w:rPr>
          <w:szCs w:val="28"/>
        </w:rPr>
      </w:pPr>
      <w:r w:rsidRPr="00363C22">
        <w:rPr>
          <w:b/>
          <w:bCs/>
          <w:szCs w:val="28"/>
        </w:rPr>
        <w:t>Инсайдерские угрозы</w:t>
      </w:r>
      <w:r w:rsidRPr="00363C22">
        <w:rPr>
          <w:szCs w:val="28"/>
        </w:rPr>
        <w:t xml:space="preserve"> – утечка информации через сотрудников или подрядчиков.</w:t>
      </w:r>
    </w:p>
    <w:p w14:paraId="086DA2F0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Методы защиты</w:t>
      </w:r>
    </w:p>
    <w:p w14:paraId="71107753" w14:textId="1B786971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Разработка политики информационной безопасности</w:t>
      </w:r>
      <w:r w:rsidRPr="00363C22">
        <w:rPr>
          <w:szCs w:val="28"/>
        </w:rPr>
        <w:br/>
        <w:t>Каждое учреждение должно иметь четкую стратегию защиты данных, включающую правила работы с информацией, доступ к сетевым ресурсам и методы реагирования на инциденты.</w:t>
      </w:r>
    </w:p>
    <w:p w14:paraId="1FBE9674" w14:textId="0F203A0F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Контроль доступа и управление учетными записями</w:t>
      </w:r>
    </w:p>
    <w:p w14:paraId="6D9E97CF" w14:textId="77777777" w:rsidR="00A0115E" w:rsidRPr="00363C22" w:rsidRDefault="00A0115E" w:rsidP="00A0115E">
      <w:pPr>
        <w:widowControl/>
        <w:numPr>
          <w:ilvl w:val="0"/>
          <w:numId w:val="2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Использование </w:t>
      </w:r>
      <w:r w:rsidRPr="00363C22">
        <w:rPr>
          <w:b/>
          <w:bCs/>
          <w:szCs w:val="28"/>
        </w:rPr>
        <w:t>многофакторной аутентификации (2FA)</w:t>
      </w:r>
      <w:r w:rsidRPr="00363C22">
        <w:rPr>
          <w:szCs w:val="28"/>
        </w:rPr>
        <w:t xml:space="preserve"> для защиты учетных записей.</w:t>
      </w:r>
    </w:p>
    <w:p w14:paraId="7832DED3" w14:textId="77777777" w:rsidR="00A0115E" w:rsidRPr="00363C22" w:rsidRDefault="00A0115E" w:rsidP="00A0115E">
      <w:pPr>
        <w:widowControl/>
        <w:numPr>
          <w:ilvl w:val="0"/>
          <w:numId w:val="2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Ограничение прав пользователей: сотрудники должны иметь доступ только к тем ресурсам, которые необходимы им для работы.</w:t>
      </w:r>
    </w:p>
    <w:p w14:paraId="529B43F4" w14:textId="77777777" w:rsidR="00A0115E" w:rsidRPr="00363C22" w:rsidRDefault="00A0115E" w:rsidP="00A0115E">
      <w:pPr>
        <w:widowControl/>
        <w:numPr>
          <w:ilvl w:val="0"/>
          <w:numId w:val="2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Регулярный аудит учетных записей и автоматическое удаление неиспользуемых учетных записей.</w:t>
      </w:r>
    </w:p>
    <w:p w14:paraId="298AD8DC" w14:textId="46960ECB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Обучение сотрудников основам кибербезопасности</w:t>
      </w:r>
    </w:p>
    <w:p w14:paraId="4EAE3501" w14:textId="77777777" w:rsidR="00A0115E" w:rsidRPr="00363C22" w:rsidRDefault="00A0115E" w:rsidP="00A0115E">
      <w:pPr>
        <w:widowControl/>
        <w:numPr>
          <w:ilvl w:val="0"/>
          <w:numId w:val="2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Курсы и тренинги по </w:t>
      </w:r>
      <w:r w:rsidRPr="00363C22">
        <w:rPr>
          <w:b/>
          <w:bCs/>
          <w:szCs w:val="28"/>
        </w:rPr>
        <w:t>распознаванию фишинга</w:t>
      </w:r>
      <w:r w:rsidRPr="00363C22">
        <w:rPr>
          <w:szCs w:val="28"/>
        </w:rPr>
        <w:t xml:space="preserve"> и </w:t>
      </w:r>
      <w:r w:rsidRPr="00363C22">
        <w:rPr>
          <w:b/>
          <w:bCs/>
          <w:szCs w:val="28"/>
        </w:rPr>
        <w:t>социальной инженерии</w:t>
      </w:r>
      <w:r w:rsidRPr="00363C22">
        <w:rPr>
          <w:szCs w:val="28"/>
        </w:rPr>
        <w:t>.</w:t>
      </w:r>
    </w:p>
    <w:p w14:paraId="0C345357" w14:textId="77777777" w:rsidR="00A0115E" w:rsidRPr="00363C22" w:rsidRDefault="00A0115E" w:rsidP="00A0115E">
      <w:pPr>
        <w:widowControl/>
        <w:numPr>
          <w:ilvl w:val="0"/>
          <w:numId w:val="2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lastRenderedPageBreak/>
        <w:t>Имитационные атаки (фишинг-тесты) для проверки уровня осведомленности сотрудников.</w:t>
      </w:r>
    </w:p>
    <w:p w14:paraId="4E6DDA44" w14:textId="77777777" w:rsidR="00A0115E" w:rsidRPr="00363C22" w:rsidRDefault="00A0115E" w:rsidP="00A0115E">
      <w:pPr>
        <w:widowControl/>
        <w:numPr>
          <w:ilvl w:val="0"/>
          <w:numId w:val="2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Обучение безопасному использованию паролей и защите личных данных.</w:t>
      </w:r>
    </w:p>
    <w:p w14:paraId="675B3C3E" w14:textId="4782215D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Антивирусное программное обеспечение и системы защиты</w:t>
      </w:r>
    </w:p>
    <w:p w14:paraId="3222F2B0" w14:textId="77777777" w:rsidR="00A0115E" w:rsidRPr="00363C22" w:rsidRDefault="00A0115E" w:rsidP="00A0115E">
      <w:pPr>
        <w:widowControl/>
        <w:numPr>
          <w:ilvl w:val="0"/>
          <w:numId w:val="2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Использование </w:t>
      </w:r>
      <w:r w:rsidRPr="00363C22">
        <w:rPr>
          <w:b/>
          <w:bCs/>
          <w:szCs w:val="28"/>
        </w:rPr>
        <w:t>современных антивирусов</w:t>
      </w:r>
      <w:r w:rsidRPr="00363C22">
        <w:rPr>
          <w:szCs w:val="28"/>
        </w:rPr>
        <w:t xml:space="preserve"> с проактивной защитой.</w:t>
      </w:r>
    </w:p>
    <w:p w14:paraId="01C50D74" w14:textId="77777777" w:rsidR="00A0115E" w:rsidRPr="00363C22" w:rsidRDefault="00A0115E" w:rsidP="00A0115E">
      <w:pPr>
        <w:widowControl/>
        <w:numPr>
          <w:ilvl w:val="0"/>
          <w:numId w:val="2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Мониторинг сетевой активности с помощью </w:t>
      </w:r>
      <w:r w:rsidRPr="00363C22">
        <w:rPr>
          <w:b/>
          <w:bCs/>
          <w:szCs w:val="28"/>
        </w:rPr>
        <w:t>систем предотвращения вторжений (IPS)</w:t>
      </w:r>
      <w:r w:rsidRPr="00363C22">
        <w:rPr>
          <w:szCs w:val="28"/>
        </w:rPr>
        <w:t>.</w:t>
      </w:r>
    </w:p>
    <w:p w14:paraId="7FA1C180" w14:textId="77777777" w:rsidR="00A0115E" w:rsidRPr="00363C22" w:rsidRDefault="00A0115E" w:rsidP="00A0115E">
      <w:pPr>
        <w:widowControl/>
        <w:numPr>
          <w:ilvl w:val="0"/>
          <w:numId w:val="2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Ограничение использования USB-накопителей и внешних устройств.</w:t>
      </w:r>
    </w:p>
    <w:p w14:paraId="7B894BB4" w14:textId="014A7613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Резервное копирование данных (</w:t>
      </w:r>
      <w:proofErr w:type="spellStart"/>
      <w:r w:rsidRPr="00363C22">
        <w:rPr>
          <w:b/>
          <w:bCs/>
          <w:szCs w:val="28"/>
        </w:rPr>
        <w:t>Backup</w:t>
      </w:r>
      <w:proofErr w:type="spellEnd"/>
      <w:r w:rsidRPr="00363C22">
        <w:rPr>
          <w:b/>
          <w:bCs/>
          <w:szCs w:val="28"/>
        </w:rPr>
        <w:t xml:space="preserve"> &amp; </w:t>
      </w:r>
      <w:proofErr w:type="spellStart"/>
      <w:r w:rsidRPr="00363C22">
        <w:rPr>
          <w:b/>
          <w:bCs/>
          <w:szCs w:val="28"/>
        </w:rPr>
        <w:t>Disaster</w:t>
      </w:r>
      <w:proofErr w:type="spellEnd"/>
      <w:r w:rsidRPr="00363C22">
        <w:rPr>
          <w:b/>
          <w:bCs/>
          <w:szCs w:val="28"/>
        </w:rPr>
        <w:t xml:space="preserve"> Recovery)</w:t>
      </w:r>
    </w:p>
    <w:p w14:paraId="5D2A2110" w14:textId="77777777" w:rsidR="00A0115E" w:rsidRPr="00363C22" w:rsidRDefault="00A0115E" w:rsidP="00A0115E">
      <w:pPr>
        <w:widowControl/>
        <w:numPr>
          <w:ilvl w:val="0"/>
          <w:numId w:val="2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Регулярное создание резервных копий данных на защищенных серверах.</w:t>
      </w:r>
    </w:p>
    <w:p w14:paraId="34435993" w14:textId="77777777" w:rsidR="00A0115E" w:rsidRPr="00363C22" w:rsidRDefault="00A0115E" w:rsidP="00A0115E">
      <w:pPr>
        <w:widowControl/>
        <w:numPr>
          <w:ilvl w:val="0"/>
          <w:numId w:val="2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облачного резервного копирования с возможностью восстановления данных.</w:t>
      </w:r>
    </w:p>
    <w:p w14:paraId="16D0326C" w14:textId="77777777" w:rsidR="00A0115E" w:rsidRPr="00363C22" w:rsidRDefault="00A0115E" w:rsidP="00A0115E">
      <w:pPr>
        <w:widowControl/>
        <w:numPr>
          <w:ilvl w:val="0"/>
          <w:numId w:val="2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Проверка работоспособности резервных копий через тестовые восстановления.</w:t>
      </w:r>
    </w:p>
    <w:p w14:paraId="4C2B20CA" w14:textId="59E4AA98" w:rsidR="00A0115E" w:rsidRPr="00363C22" w:rsidRDefault="00A0115E" w:rsidP="00A0115E">
      <w:pPr>
        <w:rPr>
          <w:szCs w:val="28"/>
        </w:rPr>
      </w:pPr>
      <w:r w:rsidRPr="00363C22">
        <w:rPr>
          <w:b/>
          <w:bCs/>
          <w:szCs w:val="28"/>
        </w:rPr>
        <w:t>Защита интернет-соединений</w:t>
      </w:r>
    </w:p>
    <w:p w14:paraId="2D95D122" w14:textId="77777777" w:rsidR="00A0115E" w:rsidRPr="00363C22" w:rsidRDefault="00A0115E" w:rsidP="00A0115E">
      <w:pPr>
        <w:widowControl/>
        <w:numPr>
          <w:ilvl w:val="0"/>
          <w:numId w:val="30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Использование </w:t>
      </w:r>
      <w:r w:rsidRPr="00363C22">
        <w:rPr>
          <w:b/>
          <w:bCs/>
          <w:szCs w:val="28"/>
        </w:rPr>
        <w:t>VPN</w:t>
      </w:r>
      <w:r w:rsidRPr="00363C22">
        <w:rPr>
          <w:szCs w:val="28"/>
        </w:rPr>
        <w:t xml:space="preserve"> для безопасного удаленного доступа сотрудников.</w:t>
      </w:r>
    </w:p>
    <w:p w14:paraId="6784C078" w14:textId="77777777" w:rsidR="00A0115E" w:rsidRPr="00363C22" w:rsidRDefault="00A0115E" w:rsidP="00A0115E">
      <w:pPr>
        <w:widowControl/>
        <w:numPr>
          <w:ilvl w:val="0"/>
          <w:numId w:val="30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Разграничение сетевого трафика (отдельные сети для сотрудников, гостей, </w:t>
      </w:r>
      <w:proofErr w:type="spellStart"/>
      <w:r w:rsidRPr="00363C22">
        <w:rPr>
          <w:szCs w:val="28"/>
        </w:rPr>
        <w:t>IoT</w:t>
      </w:r>
      <w:proofErr w:type="spellEnd"/>
      <w:r w:rsidRPr="00363C22">
        <w:rPr>
          <w:szCs w:val="28"/>
        </w:rPr>
        <w:t>-устройств).</w:t>
      </w:r>
    </w:p>
    <w:p w14:paraId="6AD8A17E" w14:textId="77777777" w:rsidR="00A0115E" w:rsidRPr="00363C22" w:rsidRDefault="00A0115E" w:rsidP="00A0115E">
      <w:pPr>
        <w:widowControl/>
        <w:numPr>
          <w:ilvl w:val="0"/>
          <w:numId w:val="30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Фильтрация веб-трафика (блокировка вредоносных сайтов и запрещенных ресурсов).</w:t>
      </w:r>
    </w:p>
    <w:p w14:paraId="13B8602D" w14:textId="76792C4B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Пример:</w:t>
      </w:r>
      <w:r w:rsidRPr="00363C22">
        <w:rPr>
          <w:szCs w:val="28"/>
        </w:rPr>
        <w:br/>
        <w:t xml:space="preserve">В 2020 году хакеры атаковали немецкую больницу </w:t>
      </w:r>
      <w:proofErr w:type="spellStart"/>
      <w:r w:rsidRPr="00363C22">
        <w:rPr>
          <w:b/>
          <w:bCs/>
          <w:szCs w:val="28"/>
        </w:rPr>
        <w:t>Düsseldorf</w:t>
      </w:r>
      <w:proofErr w:type="spellEnd"/>
      <w:r w:rsidRPr="00363C22">
        <w:rPr>
          <w:b/>
          <w:bCs/>
          <w:szCs w:val="28"/>
        </w:rPr>
        <w:t xml:space="preserve"> University Hospital</w:t>
      </w:r>
      <w:r w:rsidRPr="00363C22">
        <w:rPr>
          <w:szCs w:val="28"/>
        </w:rPr>
        <w:t>, внедрив вирус-вымогатель. В результате часть серверов была зашифрована, что привело к отказу в обслуживании пациентов. Чтобы предотвратить такие инциденты, больницы должны регулярно обновлять ПО, использовать защиту от фишинга и резервное копирование данных.</w:t>
      </w:r>
    </w:p>
    <w:p w14:paraId="234E6C80" w14:textId="77777777" w:rsidR="00A0115E" w:rsidRPr="00363C22" w:rsidRDefault="00A0115E" w:rsidP="00A0115E">
      <w:pPr>
        <w:rPr>
          <w:szCs w:val="28"/>
        </w:rPr>
      </w:pPr>
    </w:p>
    <w:p w14:paraId="12A52F4A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2. Защита объектов критической инфраструктуры (ОКИ)</w:t>
      </w:r>
    </w:p>
    <w:p w14:paraId="6613D39E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Объекты критической инфраструктуры (ОКИ) – это системы и предприятия, нарушение работы которых может привести к серьезным последствиям для общества и государства.</w:t>
      </w:r>
    </w:p>
    <w:p w14:paraId="21AA34E9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Примеры объектов критической инфраструктуры</w:t>
      </w:r>
    </w:p>
    <w:p w14:paraId="19BC8053" w14:textId="77777777" w:rsidR="00A0115E" w:rsidRPr="00363C22" w:rsidRDefault="00A0115E" w:rsidP="00A0115E">
      <w:pPr>
        <w:widowControl/>
        <w:numPr>
          <w:ilvl w:val="0"/>
          <w:numId w:val="3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Энергетические объекты (электростанции, нефтепроводы, АЭС).</w:t>
      </w:r>
    </w:p>
    <w:p w14:paraId="6F93B409" w14:textId="77777777" w:rsidR="00A0115E" w:rsidRPr="00363C22" w:rsidRDefault="00A0115E" w:rsidP="00A0115E">
      <w:pPr>
        <w:widowControl/>
        <w:numPr>
          <w:ilvl w:val="0"/>
          <w:numId w:val="3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Финансовые системы (банки, платежные сервисы).</w:t>
      </w:r>
    </w:p>
    <w:p w14:paraId="106EACD7" w14:textId="77777777" w:rsidR="00A0115E" w:rsidRPr="00363C22" w:rsidRDefault="00A0115E" w:rsidP="00A0115E">
      <w:pPr>
        <w:widowControl/>
        <w:numPr>
          <w:ilvl w:val="0"/>
          <w:numId w:val="3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Транспортные сети (авиаперевозки, железные дороги).</w:t>
      </w:r>
    </w:p>
    <w:p w14:paraId="00E9796B" w14:textId="77777777" w:rsidR="00A0115E" w:rsidRPr="00363C22" w:rsidRDefault="00A0115E" w:rsidP="00A0115E">
      <w:pPr>
        <w:widowControl/>
        <w:numPr>
          <w:ilvl w:val="0"/>
          <w:numId w:val="3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Военные и правительственные структуры.</w:t>
      </w:r>
    </w:p>
    <w:p w14:paraId="17E3B206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Основные угрозы для ОКИ</w:t>
      </w:r>
    </w:p>
    <w:p w14:paraId="153153D8" w14:textId="77777777" w:rsidR="00A0115E" w:rsidRPr="00363C22" w:rsidRDefault="00A0115E" w:rsidP="00A0115E">
      <w:pPr>
        <w:widowControl/>
        <w:numPr>
          <w:ilvl w:val="0"/>
          <w:numId w:val="3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lastRenderedPageBreak/>
        <w:t>Кибершпионаж – атаки, направленные на кражу стратегически важной информации.</w:t>
      </w:r>
    </w:p>
    <w:p w14:paraId="206A4546" w14:textId="77777777" w:rsidR="00A0115E" w:rsidRPr="00363C22" w:rsidRDefault="00A0115E" w:rsidP="00A0115E">
      <w:pPr>
        <w:widowControl/>
        <w:numPr>
          <w:ilvl w:val="0"/>
          <w:numId w:val="3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Саботаж и уничтожение данных – целевые атаки, вызывающие сбои в работе ОКИ.</w:t>
      </w:r>
    </w:p>
    <w:p w14:paraId="27F04850" w14:textId="77777777" w:rsidR="00A0115E" w:rsidRPr="00363C22" w:rsidRDefault="00A0115E" w:rsidP="00A0115E">
      <w:pPr>
        <w:widowControl/>
        <w:numPr>
          <w:ilvl w:val="0"/>
          <w:numId w:val="3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Атаки на промышленные системы (SCADA-атаки) – заражение контроллеров и датчиков для нарушения технологических процессов.</w:t>
      </w:r>
    </w:p>
    <w:p w14:paraId="4812F7E5" w14:textId="77777777" w:rsidR="00A0115E" w:rsidRPr="00363C22" w:rsidRDefault="00A0115E" w:rsidP="00A0115E">
      <w:pPr>
        <w:widowControl/>
        <w:numPr>
          <w:ilvl w:val="0"/>
          <w:numId w:val="32"/>
        </w:numPr>
        <w:autoSpaceDE/>
        <w:autoSpaceDN/>
        <w:spacing w:after="160"/>
        <w:rPr>
          <w:szCs w:val="28"/>
        </w:rPr>
      </w:pPr>
      <w:proofErr w:type="spellStart"/>
      <w:r w:rsidRPr="00363C22">
        <w:rPr>
          <w:szCs w:val="28"/>
        </w:rPr>
        <w:t>DDoS</w:t>
      </w:r>
      <w:proofErr w:type="spellEnd"/>
      <w:r w:rsidRPr="00363C22">
        <w:rPr>
          <w:szCs w:val="28"/>
        </w:rPr>
        <w:t>-атаки на серверы ОКИ – парализация работы государственных сервисов.</w:t>
      </w:r>
    </w:p>
    <w:p w14:paraId="1ABCF1AF" w14:textId="77777777" w:rsidR="00A0115E" w:rsidRPr="00363C22" w:rsidRDefault="00A0115E" w:rsidP="00A0115E">
      <w:pPr>
        <w:widowControl/>
        <w:numPr>
          <w:ilvl w:val="0"/>
          <w:numId w:val="3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Компрометация цепочек поставок (Supply </w:t>
      </w:r>
      <w:proofErr w:type="spellStart"/>
      <w:r w:rsidRPr="00363C22">
        <w:rPr>
          <w:szCs w:val="28"/>
        </w:rPr>
        <w:t>Chain</w:t>
      </w:r>
      <w:proofErr w:type="spellEnd"/>
      <w:r w:rsidRPr="00363C22">
        <w:rPr>
          <w:szCs w:val="28"/>
        </w:rPr>
        <w:t xml:space="preserve"> </w:t>
      </w:r>
      <w:proofErr w:type="spellStart"/>
      <w:r w:rsidRPr="00363C22">
        <w:rPr>
          <w:szCs w:val="28"/>
        </w:rPr>
        <w:t>Attack</w:t>
      </w:r>
      <w:proofErr w:type="spellEnd"/>
      <w:r w:rsidRPr="00363C22">
        <w:rPr>
          <w:szCs w:val="28"/>
        </w:rPr>
        <w:t>) – взлом подрядчиков и поставщиков оборудования.</w:t>
      </w:r>
    </w:p>
    <w:p w14:paraId="5D908E81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Методы защиты объектов критической инфраструктуры</w:t>
      </w:r>
    </w:p>
    <w:p w14:paraId="0DB7D318" w14:textId="3B3835EA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Сегментация сетей и использование закрытых (</w:t>
      </w:r>
      <w:proofErr w:type="spellStart"/>
      <w:r w:rsidRPr="00363C22">
        <w:rPr>
          <w:szCs w:val="28"/>
        </w:rPr>
        <w:t>air-gapped</w:t>
      </w:r>
      <w:proofErr w:type="spellEnd"/>
      <w:r w:rsidRPr="00363C22">
        <w:rPr>
          <w:szCs w:val="28"/>
        </w:rPr>
        <w:t>) систем</w:t>
      </w:r>
    </w:p>
    <w:p w14:paraId="6029E63B" w14:textId="77777777" w:rsidR="00A0115E" w:rsidRPr="00363C22" w:rsidRDefault="00A0115E" w:rsidP="00A0115E">
      <w:pPr>
        <w:widowControl/>
        <w:numPr>
          <w:ilvl w:val="0"/>
          <w:numId w:val="3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Критически важные системы должны быть изолированы от интернета.</w:t>
      </w:r>
    </w:p>
    <w:p w14:paraId="42724D36" w14:textId="77777777" w:rsidR="00A0115E" w:rsidRPr="00363C22" w:rsidRDefault="00A0115E" w:rsidP="00A0115E">
      <w:pPr>
        <w:widowControl/>
        <w:numPr>
          <w:ilvl w:val="0"/>
          <w:numId w:val="3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физически раздельных сетей для управления и передачи данных.</w:t>
      </w:r>
    </w:p>
    <w:p w14:paraId="3608DA0C" w14:textId="77777777" w:rsidR="00A0115E" w:rsidRPr="00363C22" w:rsidRDefault="00A0115E" w:rsidP="00A0115E">
      <w:pPr>
        <w:widowControl/>
        <w:numPr>
          <w:ilvl w:val="0"/>
          <w:numId w:val="3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Запрет на подключение внешних устройств к промышленным системам.</w:t>
      </w:r>
    </w:p>
    <w:p w14:paraId="0CA1D880" w14:textId="1390151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Системы мониторинга и обнаружения атак (SIEM, IDS, IPS)</w:t>
      </w:r>
    </w:p>
    <w:p w14:paraId="37FB6DAF" w14:textId="77777777" w:rsidR="00A0115E" w:rsidRPr="00363C22" w:rsidRDefault="00A0115E" w:rsidP="00A0115E">
      <w:pPr>
        <w:widowControl/>
        <w:numPr>
          <w:ilvl w:val="0"/>
          <w:numId w:val="3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систем анализа событий безопасности (SIEM) для мониторинга логов.</w:t>
      </w:r>
    </w:p>
    <w:p w14:paraId="43AB9B7B" w14:textId="77777777" w:rsidR="00A0115E" w:rsidRPr="00363C22" w:rsidRDefault="00A0115E" w:rsidP="00A0115E">
      <w:pPr>
        <w:widowControl/>
        <w:numPr>
          <w:ilvl w:val="0"/>
          <w:numId w:val="3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Системы предотвращения вторжений (IPS) могут блокировать попытки несанкционированного доступа.</w:t>
      </w:r>
    </w:p>
    <w:p w14:paraId="29788D69" w14:textId="77777777" w:rsidR="00A0115E" w:rsidRPr="00363C22" w:rsidRDefault="00A0115E" w:rsidP="00A0115E">
      <w:pPr>
        <w:widowControl/>
        <w:numPr>
          <w:ilvl w:val="0"/>
          <w:numId w:val="3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Контроль активности в сети с помощью SOC (Security Operations Center).</w:t>
      </w:r>
    </w:p>
    <w:p w14:paraId="10D5B2D0" w14:textId="09E9D7DB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Защита промышленного оборудования и SCADA-систем</w:t>
      </w:r>
    </w:p>
    <w:p w14:paraId="71399BD8" w14:textId="77777777" w:rsidR="00A0115E" w:rsidRPr="00363C22" w:rsidRDefault="00A0115E" w:rsidP="00A0115E">
      <w:pPr>
        <w:widowControl/>
        <w:numPr>
          <w:ilvl w:val="0"/>
          <w:numId w:val="3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надежного шифрования данных при передаче информации.</w:t>
      </w:r>
    </w:p>
    <w:p w14:paraId="4A1C95D8" w14:textId="77777777" w:rsidR="00A0115E" w:rsidRPr="00363C22" w:rsidRDefault="00A0115E" w:rsidP="00A0115E">
      <w:pPr>
        <w:widowControl/>
        <w:numPr>
          <w:ilvl w:val="0"/>
          <w:numId w:val="3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Контроль за программируемыми логическими контроллерами (PLC).</w:t>
      </w:r>
    </w:p>
    <w:p w14:paraId="45AD5A5B" w14:textId="77777777" w:rsidR="00A0115E" w:rsidRPr="00363C22" w:rsidRDefault="00A0115E" w:rsidP="00A0115E">
      <w:pPr>
        <w:widowControl/>
        <w:numPr>
          <w:ilvl w:val="0"/>
          <w:numId w:val="3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Ограничение физического доступа к оборудованию.</w:t>
      </w:r>
    </w:p>
    <w:p w14:paraId="26703B90" w14:textId="6D6800DF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Обучение персонала и сценарии реагирования на инциденты</w:t>
      </w:r>
    </w:p>
    <w:p w14:paraId="3AA9C95F" w14:textId="77777777" w:rsidR="00A0115E" w:rsidRPr="00363C22" w:rsidRDefault="00A0115E" w:rsidP="00A0115E">
      <w:pPr>
        <w:widowControl/>
        <w:numPr>
          <w:ilvl w:val="0"/>
          <w:numId w:val="3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Разработка планов реагирования на кибератаки.</w:t>
      </w:r>
    </w:p>
    <w:p w14:paraId="1E9F14FC" w14:textId="77777777" w:rsidR="00A0115E" w:rsidRPr="00363C22" w:rsidRDefault="00A0115E" w:rsidP="00A0115E">
      <w:pPr>
        <w:widowControl/>
        <w:numPr>
          <w:ilvl w:val="0"/>
          <w:numId w:val="3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Тренировки сотрудников для действий в случае атаки.</w:t>
      </w:r>
    </w:p>
    <w:p w14:paraId="57F4C85C" w14:textId="77777777" w:rsidR="00A0115E" w:rsidRPr="00363C22" w:rsidRDefault="00A0115E" w:rsidP="00A0115E">
      <w:pPr>
        <w:widowControl/>
        <w:numPr>
          <w:ilvl w:val="0"/>
          <w:numId w:val="3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Регулярные </w:t>
      </w:r>
      <w:proofErr w:type="spellStart"/>
      <w:r w:rsidRPr="00363C22">
        <w:rPr>
          <w:szCs w:val="28"/>
        </w:rPr>
        <w:t>киберучения</w:t>
      </w:r>
      <w:proofErr w:type="spellEnd"/>
      <w:r w:rsidRPr="00363C22">
        <w:rPr>
          <w:szCs w:val="28"/>
        </w:rPr>
        <w:t xml:space="preserve"> (например, моделирование атаки на электростанцию).</w:t>
      </w:r>
    </w:p>
    <w:p w14:paraId="64B74FD4" w14:textId="543EC1B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Блокировка атак через цепочку поставок</w:t>
      </w:r>
    </w:p>
    <w:p w14:paraId="677E731F" w14:textId="77777777" w:rsidR="00A0115E" w:rsidRPr="00363C22" w:rsidRDefault="00A0115E" w:rsidP="00A0115E">
      <w:pPr>
        <w:widowControl/>
        <w:numPr>
          <w:ilvl w:val="0"/>
          <w:numId w:val="3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Проверка ПО и оборудования на наличие встроенных уязвимостей.</w:t>
      </w:r>
    </w:p>
    <w:p w14:paraId="791356CE" w14:textId="77777777" w:rsidR="00A0115E" w:rsidRPr="00363C22" w:rsidRDefault="00A0115E" w:rsidP="00A0115E">
      <w:pPr>
        <w:widowControl/>
        <w:numPr>
          <w:ilvl w:val="0"/>
          <w:numId w:val="3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Контроль доступа подрядчиков и партнеров к критически важным системам.</w:t>
      </w:r>
    </w:p>
    <w:p w14:paraId="75F62846" w14:textId="60E8FB05" w:rsidR="00A0115E" w:rsidRPr="00363C22" w:rsidRDefault="00A0115E" w:rsidP="00785DC3">
      <w:pPr>
        <w:ind w:firstLine="360"/>
        <w:rPr>
          <w:szCs w:val="28"/>
        </w:rPr>
      </w:pPr>
      <w:r w:rsidRPr="00363C22">
        <w:rPr>
          <w:szCs w:val="28"/>
        </w:rPr>
        <w:lastRenderedPageBreak/>
        <w:t>Пример:</w:t>
      </w:r>
      <w:r w:rsidRPr="00363C22">
        <w:rPr>
          <w:szCs w:val="28"/>
        </w:rPr>
        <w:br/>
        <w:t xml:space="preserve">В 2015 году на Украину была совершена атака на энергетическую систему. Хакеры использовали вредоносное ПО </w:t>
      </w:r>
      <w:proofErr w:type="spellStart"/>
      <w:r w:rsidRPr="00363C22">
        <w:rPr>
          <w:szCs w:val="28"/>
        </w:rPr>
        <w:t>BlackEnergy</w:t>
      </w:r>
      <w:proofErr w:type="spellEnd"/>
      <w:r w:rsidRPr="00363C22">
        <w:rPr>
          <w:szCs w:val="28"/>
        </w:rPr>
        <w:t xml:space="preserve"> для вывода из строя электросетей, что привело к отключению электричества у 225 000 человек. Это показало важность защиты SCADA-систем и изолированных сетей.</w:t>
      </w:r>
    </w:p>
    <w:p w14:paraId="7F7406FA" w14:textId="77777777" w:rsidR="00A0115E" w:rsidRPr="00363C22" w:rsidRDefault="00A0115E" w:rsidP="00A0115E">
      <w:pPr>
        <w:rPr>
          <w:b/>
          <w:bCs/>
          <w:szCs w:val="28"/>
        </w:rPr>
      </w:pPr>
    </w:p>
    <w:p w14:paraId="213CA746" w14:textId="77777777" w:rsidR="00A0115E" w:rsidRPr="00363C22" w:rsidRDefault="00A0115E" w:rsidP="00505E7B">
      <w:pPr>
        <w:pStyle w:val="1"/>
      </w:pPr>
      <w:bookmarkStart w:id="9" w:name="_Toc190270289"/>
      <w:r w:rsidRPr="00363C22">
        <w:t>10. Как обезопасить разрабатываемое Вами импортозамещающее программное обеспечение? Как защитить свои сетевые ресурсы от различных киберугроз?</w:t>
      </w:r>
      <w:bookmarkEnd w:id="9"/>
    </w:p>
    <w:p w14:paraId="2EE9E50C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Разработка импортозамещающего программного обеспечения (ПО) требует не только высоких стандартов качества, но и надежной защиты от кибератак. Безопасность таких решений особенно важна, так как они используются в государственных структурах, оборонной промышленности, энергетике, банках и критической инфраструктуре. Кроме того, защита сетевых ресурсов играет ключевую роль в предотвращении утечек данных, атак злоумышленников и несанкционированного доступа.</w:t>
      </w:r>
    </w:p>
    <w:p w14:paraId="5E04D52C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1. Безопасная разработка импортозамещающего ПО</w:t>
      </w:r>
    </w:p>
    <w:p w14:paraId="7A72F4B0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Импортозамещение в сфере программного обеспечения – это процесс создания отечественных решений, заменяющих зарубежные аналоги. Однако если такие продукты не защищены от кибератак, они могут стать точкой уязвимости для всей экосистемы.</w:t>
      </w:r>
    </w:p>
    <w:p w14:paraId="2721FFDF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Основные угрозы для импортозамещающего ПО</w:t>
      </w:r>
    </w:p>
    <w:p w14:paraId="5E61D245" w14:textId="77777777" w:rsidR="00A0115E" w:rsidRPr="00363C22" w:rsidRDefault="00A0115E" w:rsidP="00A0115E">
      <w:pPr>
        <w:widowControl/>
        <w:numPr>
          <w:ilvl w:val="0"/>
          <w:numId w:val="3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Закладки и бэкдоры – скрытые уязвимости, внедренные в код или оборудование.</w:t>
      </w:r>
    </w:p>
    <w:p w14:paraId="69CC8D1C" w14:textId="77777777" w:rsidR="00A0115E" w:rsidRPr="00363C22" w:rsidRDefault="00A0115E" w:rsidP="00A0115E">
      <w:pPr>
        <w:widowControl/>
        <w:numPr>
          <w:ilvl w:val="0"/>
          <w:numId w:val="3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Уязвимости нулевого дня (</w:t>
      </w:r>
      <w:proofErr w:type="spellStart"/>
      <w:r w:rsidRPr="00363C22">
        <w:rPr>
          <w:szCs w:val="28"/>
        </w:rPr>
        <w:t>zero-day</w:t>
      </w:r>
      <w:proofErr w:type="spellEnd"/>
      <w:r w:rsidRPr="00363C22">
        <w:rPr>
          <w:szCs w:val="28"/>
        </w:rPr>
        <w:t xml:space="preserve"> </w:t>
      </w:r>
      <w:proofErr w:type="spellStart"/>
      <w:r w:rsidRPr="00363C22">
        <w:rPr>
          <w:szCs w:val="28"/>
        </w:rPr>
        <w:t>vulnerabilities</w:t>
      </w:r>
      <w:proofErr w:type="spellEnd"/>
      <w:r w:rsidRPr="00363C22">
        <w:rPr>
          <w:szCs w:val="28"/>
        </w:rPr>
        <w:t>) – неизвестные уязвимости, которые могут быть использованы хакерами до их устранения.</w:t>
      </w:r>
    </w:p>
    <w:p w14:paraId="674E6886" w14:textId="77777777" w:rsidR="00A0115E" w:rsidRPr="00363C22" w:rsidRDefault="00A0115E" w:rsidP="00A0115E">
      <w:pPr>
        <w:widowControl/>
        <w:numPr>
          <w:ilvl w:val="0"/>
          <w:numId w:val="3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SQL-инъекции и другие веб-уязвимости – ошибки в коде, позволяющие злоумышленникам получать доступ к базам данных.</w:t>
      </w:r>
    </w:p>
    <w:p w14:paraId="460CD876" w14:textId="77777777" w:rsidR="00A0115E" w:rsidRPr="00363C22" w:rsidRDefault="00A0115E" w:rsidP="00A0115E">
      <w:pPr>
        <w:widowControl/>
        <w:numPr>
          <w:ilvl w:val="0"/>
          <w:numId w:val="3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Атаки на цепочку поставок (Supply </w:t>
      </w:r>
      <w:proofErr w:type="spellStart"/>
      <w:r w:rsidRPr="00363C22">
        <w:rPr>
          <w:szCs w:val="28"/>
        </w:rPr>
        <w:t>Chain</w:t>
      </w:r>
      <w:proofErr w:type="spellEnd"/>
      <w:r w:rsidRPr="00363C22">
        <w:rPr>
          <w:szCs w:val="28"/>
        </w:rPr>
        <w:t xml:space="preserve"> </w:t>
      </w:r>
      <w:proofErr w:type="spellStart"/>
      <w:r w:rsidRPr="00363C22">
        <w:rPr>
          <w:szCs w:val="28"/>
        </w:rPr>
        <w:t>Attacks</w:t>
      </w:r>
      <w:proofErr w:type="spellEnd"/>
      <w:r w:rsidRPr="00363C22">
        <w:rPr>
          <w:szCs w:val="28"/>
        </w:rPr>
        <w:t>) – взлом инфраструктуры разработки (например, репозиториев или сборочных серверов).</w:t>
      </w:r>
    </w:p>
    <w:p w14:paraId="75D90367" w14:textId="77777777" w:rsidR="00A0115E" w:rsidRPr="00363C22" w:rsidRDefault="00A0115E" w:rsidP="00A0115E">
      <w:pPr>
        <w:widowControl/>
        <w:numPr>
          <w:ilvl w:val="0"/>
          <w:numId w:val="3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Кража исходного кода – получение злоумышленниками доступа к конфиденциальным компонентам программного обеспечения.</w:t>
      </w:r>
    </w:p>
    <w:p w14:paraId="21646CC6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Методы защиты разрабатываемого ПО</w:t>
      </w:r>
    </w:p>
    <w:p w14:paraId="24ADA034" w14:textId="6CD026F1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Использование безопасных методологий разработки (SDLC – Secure Development</w:t>
      </w:r>
      <w:r w:rsidR="00785DC3">
        <w:rPr>
          <w:szCs w:val="28"/>
        </w:rPr>
        <w:t xml:space="preserve"> </w:t>
      </w:r>
      <w:proofErr w:type="spellStart"/>
      <w:r w:rsidRPr="00363C22">
        <w:rPr>
          <w:szCs w:val="28"/>
        </w:rPr>
        <w:t>Lifecycle</w:t>
      </w:r>
      <w:proofErr w:type="spellEnd"/>
      <w:r w:rsidRPr="00363C22">
        <w:rPr>
          <w:szCs w:val="28"/>
        </w:rPr>
        <w:t>)</w:t>
      </w:r>
      <w:r w:rsidR="00785DC3">
        <w:rPr>
          <w:szCs w:val="28"/>
        </w:rPr>
        <w:t xml:space="preserve"> </w:t>
      </w:r>
      <w:r w:rsidRPr="00363C22">
        <w:rPr>
          <w:szCs w:val="28"/>
        </w:rPr>
        <w:t>Безопасный жизненный цикл разработки (Secure SDLC) включает встроенные процессы тестирования и защиты, которые позволяют выявлять уязвимости на ранних этапах.</w:t>
      </w:r>
    </w:p>
    <w:p w14:paraId="33E7AE2D" w14:textId="77777777" w:rsidR="00A0115E" w:rsidRPr="00363C22" w:rsidRDefault="00A0115E" w:rsidP="00A0115E">
      <w:pPr>
        <w:widowControl/>
        <w:numPr>
          <w:ilvl w:val="0"/>
          <w:numId w:val="3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Анализ безопасности начинается с этапа проектирования.</w:t>
      </w:r>
    </w:p>
    <w:p w14:paraId="5A11D288" w14:textId="77777777" w:rsidR="00A0115E" w:rsidRPr="00363C22" w:rsidRDefault="00A0115E" w:rsidP="00A0115E">
      <w:pPr>
        <w:widowControl/>
        <w:numPr>
          <w:ilvl w:val="0"/>
          <w:numId w:val="3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На этапе разработки применяются методы статического анализа кода.</w:t>
      </w:r>
    </w:p>
    <w:p w14:paraId="78C6919B" w14:textId="77777777" w:rsidR="00A0115E" w:rsidRPr="00363C22" w:rsidRDefault="00A0115E" w:rsidP="00A0115E">
      <w:pPr>
        <w:widowControl/>
        <w:numPr>
          <w:ilvl w:val="0"/>
          <w:numId w:val="3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lastRenderedPageBreak/>
        <w:t>На этапе тестирования используются инструменты динамического анализа и тестирования на проникновение.</w:t>
      </w:r>
    </w:p>
    <w:p w14:paraId="74CCDE38" w14:textId="54E41A26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Статический и динамический анализ кода</w:t>
      </w:r>
    </w:p>
    <w:p w14:paraId="7275EE5F" w14:textId="77777777" w:rsidR="00A0115E" w:rsidRPr="00363C22" w:rsidRDefault="00A0115E" w:rsidP="00A0115E">
      <w:pPr>
        <w:widowControl/>
        <w:numPr>
          <w:ilvl w:val="0"/>
          <w:numId w:val="40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Статический анализ (</w:t>
      </w:r>
      <w:proofErr w:type="spellStart"/>
      <w:r w:rsidRPr="00363C22">
        <w:rPr>
          <w:szCs w:val="28"/>
        </w:rPr>
        <w:t>Static</w:t>
      </w:r>
      <w:proofErr w:type="spellEnd"/>
      <w:r w:rsidRPr="00363C22">
        <w:rPr>
          <w:szCs w:val="28"/>
        </w:rPr>
        <w:t xml:space="preserve"> Application Security </w:t>
      </w:r>
      <w:proofErr w:type="spellStart"/>
      <w:r w:rsidRPr="00363C22">
        <w:rPr>
          <w:szCs w:val="28"/>
        </w:rPr>
        <w:t>Testing</w:t>
      </w:r>
      <w:proofErr w:type="spellEnd"/>
      <w:r w:rsidRPr="00363C22">
        <w:rPr>
          <w:szCs w:val="28"/>
        </w:rPr>
        <w:t xml:space="preserve">, SAST) – поиск уязвимостей в исходном коде без его выполнения. Инструменты: </w:t>
      </w:r>
      <w:proofErr w:type="spellStart"/>
      <w:r w:rsidRPr="00363C22">
        <w:rPr>
          <w:szCs w:val="28"/>
        </w:rPr>
        <w:t>SonarQube</w:t>
      </w:r>
      <w:proofErr w:type="spellEnd"/>
      <w:r w:rsidRPr="00363C22">
        <w:rPr>
          <w:szCs w:val="28"/>
        </w:rPr>
        <w:t xml:space="preserve">, </w:t>
      </w:r>
      <w:proofErr w:type="spellStart"/>
      <w:r w:rsidRPr="00363C22">
        <w:rPr>
          <w:szCs w:val="28"/>
        </w:rPr>
        <w:t>Fortify</w:t>
      </w:r>
      <w:proofErr w:type="spellEnd"/>
      <w:r w:rsidRPr="00363C22">
        <w:rPr>
          <w:szCs w:val="28"/>
        </w:rPr>
        <w:t xml:space="preserve">, </w:t>
      </w:r>
      <w:proofErr w:type="spellStart"/>
      <w:r w:rsidRPr="00363C22">
        <w:rPr>
          <w:szCs w:val="28"/>
        </w:rPr>
        <w:t>Checkmarx</w:t>
      </w:r>
      <w:proofErr w:type="spellEnd"/>
      <w:r w:rsidRPr="00363C22">
        <w:rPr>
          <w:szCs w:val="28"/>
        </w:rPr>
        <w:t>.</w:t>
      </w:r>
    </w:p>
    <w:p w14:paraId="31469F3C" w14:textId="77777777" w:rsidR="00A0115E" w:rsidRPr="00363C22" w:rsidRDefault="00A0115E" w:rsidP="00A0115E">
      <w:pPr>
        <w:widowControl/>
        <w:numPr>
          <w:ilvl w:val="0"/>
          <w:numId w:val="40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Динамический анализ (DAST) – проверка безопасности во время работы ПО. Инструменты: </w:t>
      </w:r>
      <w:proofErr w:type="spellStart"/>
      <w:r w:rsidRPr="00363C22">
        <w:rPr>
          <w:szCs w:val="28"/>
        </w:rPr>
        <w:t>Burp</w:t>
      </w:r>
      <w:proofErr w:type="spellEnd"/>
      <w:r w:rsidRPr="00363C22">
        <w:rPr>
          <w:szCs w:val="28"/>
        </w:rPr>
        <w:t xml:space="preserve"> Suite, OWASP ZAP.</w:t>
      </w:r>
    </w:p>
    <w:p w14:paraId="7D5789D9" w14:textId="75B2FD60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Контроль зависимостей и библиотек</w:t>
      </w:r>
      <w:r w:rsidRPr="00363C22">
        <w:rPr>
          <w:szCs w:val="28"/>
        </w:rPr>
        <w:br/>
        <w:t>Использование сторонних библиотек может представлять угрозу, если они содержат уязвимости.</w:t>
      </w:r>
    </w:p>
    <w:p w14:paraId="22504DDC" w14:textId="77777777" w:rsidR="00A0115E" w:rsidRPr="00363C22" w:rsidRDefault="00A0115E" w:rsidP="00A0115E">
      <w:pPr>
        <w:widowControl/>
        <w:numPr>
          <w:ilvl w:val="0"/>
          <w:numId w:val="4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Автоматизированные системы, такие как OWASP </w:t>
      </w:r>
      <w:proofErr w:type="spellStart"/>
      <w:r w:rsidRPr="00363C22">
        <w:rPr>
          <w:szCs w:val="28"/>
        </w:rPr>
        <w:t>Dependency</w:t>
      </w:r>
      <w:proofErr w:type="spellEnd"/>
      <w:r w:rsidRPr="00363C22">
        <w:rPr>
          <w:szCs w:val="28"/>
        </w:rPr>
        <w:t>-Check, позволяют находить известные уязвимости в сторонних модулях.</w:t>
      </w:r>
    </w:p>
    <w:p w14:paraId="7DC7A67E" w14:textId="77777777" w:rsidR="00A0115E" w:rsidRPr="00363C22" w:rsidRDefault="00A0115E" w:rsidP="00A0115E">
      <w:pPr>
        <w:widowControl/>
        <w:numPr>
          <w:ilvl w:val="0"/>
          <w:numId w:val="4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Рекомендуется использование изолированных репозиториев с проверенными библиотеками.</w:t>
      </w:r>
    </w:p>
    <w:p w14:paraId="6F4B2B1A" w14:textId="4147AC8A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Защита репозиториев кода и систем сборки</w:t>
      </w:r>
    </w:p>
    <w:p w14:paraId="31C1840D" w14:textId="77777777" w:rsidR="00A0115E" w:rsidRPr="00363C22" w:rsidRDefault="00A0115E" w:rsidP="00A0115E">
      <w:pPr>
        <w:widowControl/>
        <w:numPr>
          <w:ilvl w:val="0"/>
          <w:numId w:val="4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защищенных частных репозиториев (</w:t>
      </w:r>
      <w:proofErr w:type="spellStart"/>
      <w:r w:rsidRPr="00363C22">
        <w:rPr>
          <w:szCs w:val="28"/>
        </w:rPr>
        <w:t>GitLab</w:t>
      </w:r>
      <w:proofErr w:type="spellEnd"/>
      <w:r w:rsidRPr="00363C22">
        <w:rPr>
          <w:szCs w:val="28"/>
        </w:rPr>
        <w:t xml:space="preserve">, </w:t>
      </w:r>
      <w:proofErr w:type="spellStart"/>
      <w:r w:rsidRPr="00363C22">
        <w:rPr>
          <w:szCs w:val="28"/>
        </w:rPr>
        <w:t>Bitbucket</w:t>
      </w:r>
      <w:proofErr w:type="spellEnd"/>
      <w:r w:rsidRPr="00363C22">
        <w:rPr>
          <w:szCs w:val="28"/>
        </w:rPr>
        <w:t xml:space="preserve">, </w:t>
      </w:r>
      <w:proofErr w:type="spellStart"/>
      <w:r w:rsidRPr="00363C22">
        <w:rPr>
          <w:szCs w:val="28"/>
        </w:rPr>
        <w:t>Gitea</w:t>
      </w:r>
      <w:proofErr w:type="spellEnd"/>
      <w:r w:rsidRPr="00363C22">
        <w:rPr>
          <w:szCs w:val="28"/>
        </w:rPr>
        <w:t>).</w:t>
      </w:r>
    </w:p>
    <w:p w14:paraId="67F3A715" w14:textId="77777777" w:rsidR="00A0115E" w:rsidRPr="00363C22" w:rsidRDefault="00A0115E" w:rsidP="00A0115E">
      <w:pPr>
        <w:widowControl/>
        <w:numPr>
          <w:ilvl w:val="0"/>
          <w:numId w:val="4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Внедрение многофакторной аутентификации (2FA) для доступа разработчиков.</w:t>
      </w:r>
    </w:p>
    <w:p w14:paraId="095DD1F5" w14:textId="77777777" w:rsidR="00A0115E" w:rsidRPr="00363C22" w:rsidRDefault="00A0115E" w:rsidP="00A0115E">
      <w:pPr>
        <w:widowControl/>
        <w:numPr>
          <w:ilvl w:val="0"/>
          <w:numId w:val="4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Регулярный аудит изменений в коде для предотвращения внедрения вредоносного кода.</w:t>
      </w:r>
    </w:p>
    <w:p w14:paraId="6F4C6B1C" w14:textId="29ECB54C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 xml:space="preserve">Использование </w:t>
      </w:r>
      <w:proofErr w:type="spellStart"/>
      <w:r w:rsidRPr="00363C22">
        <w:rPr>
          <w:szCs w:val="28"/>
        </w:rPr>
        <w:t>DevSecOps</w:t>
      </w:r>
      <w:proofErr w:type="spellEnd"/>
      <w:r w:rsidRPr="00363C22">
        <w:rPr>
          <w:szCs w:val="28"/>
        </w:rPr>
        <w:t xml:space="preserve"> (Security в </w:t>
      </w:r>
      <w:proofErr w:type="spellStart"/>
      <w:r w:rsidRPr="00363C22">
        <w:rPr>
          <w:szCs w:val="28"/>
        </w:rPr>
        <w:t>DevOps</w:t>
      </w:r>
      <w:proofErr w:type="spellEnd"/>
      <w:r w:rsidRPr="00363C22">
        <w:rPr>
          <w:szCs w:val="28"/>
        </w:rPr>
        <w:t>)</w:t>
      </w:r>
      <w:r w:rsidRPr="00363C22">
        <w:rPr>
          <w:szCs w:val="28"/>
        </w:rPr>
        <w:br/>
      </w:r>
      <w:proofErr w:type="spellStart"/>
      <w:r w:rsidRPr="00363C22">
        <w:rPr>
          <w:szCs w:val="28"/>
        </w:rPr>
        <w:t>DevSecOps</w:t>
      </w:r>
      <w:proofErr w:type="spellEnd"/>
      <w:r w:rsidRPr="00363C22">
        <w:rPr>
          <w:szCs w:val="28"/>
        </w:rPr>
        <w:t xml:space="preserve"> интегрирует практики информационной безопасности на всех этапах CI/CD-процесса.</w:t>
      </w:r>
    </w:p>
    <w:p w14:paraId="61B5F978" w14:textId="77777777" w:rsidR="00A0115E" w:rsidRPr="00363C22" w:rsidRDefault="00A0115E" w:rsidP="00A0115E">
      <w:pPr>
        <w:widowControl/>
        <w:numPr>
          <w:ilvl w:val="0"/>
          <w:numId w:val="4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Автоматизированные проверки безопасности в конвейерах сборки (</w:t>
      </w:r>
      <w:proofErr w:type="spellStart"/>
      <w:r w:rsidRPr="00363C22">
        <w:rPr>
          <w:szCs w:val="28"/>
        </w:rPr>
        <w:t>Jenkins</w:t>
      </w:r>
      <w:proofErr w:type="spellEnd"/>
      <w:r w:rsidRPr="00363C22">
        <w:rPr>
          <w:szCs w:val="28"/>
        </w:rPr>
        <w:t xml:space="preserve">, GitHub Actions, </w:t>
      </w:r>
      <w:proofErr w:type="spellStart"/>
      <w:r w:rsidRPr="00363C22">
        <w:rPr>
          <w:szCs w:val="28"/>
        </w:rPr>
        <w:t>GitLab</w:t>
      </w:r>
      <w:proofErr w:type="spellEnd"/>
      <w:r w:rsidRPr="00363C22">
        <w:rPr>
          <w:szCs w:val="28"/>
        </w:rPr>
        <w:t xml:space="preserve"> CI/CD).</w:t>
      </w:r>
    </w:p>
    <w:p w14:paraId="1D306ACE" w14:textId="77777777" w:rsidR="00A0115E" w:rsidRPr="00363C22" w:rsidRDefault="00A0115E" w:rsidP="00A0115E">
      <w:pPr>
        <w:widowControl/>
        <w:numPr>
          <w:ilvl w:val="0"/>
          <w:numId w:val="4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Проверка контейнерных образов с помощью </w:t>
      </w:r>
      <w:proofErr w:type="spellStart"/>
      <w:r w:rsidRPr="00363C22">
        <w:rPr>
          <w:szCs w:val="28"/>
        </w:rPr>
        <w:t>Docker</w:t>
      </w:r>
      <w:proofErr w:type="spellEnd"/>
      <w:r w:rsidRPr="00363C22">
        <w:rPr>
          <w:szCs w:val="28"/>
        </w:rPr>
        <w:t xml:space="preserve"> Security </w:t>
      </w:r>
      <w:proofErr w:type="spellStart"/>
      <w:r w:rsidRPr="00363C22">
        <w:rPr>
          <w:szCs w:val="28"/>
        </w:rPr>
        <w:t>Scanning</w:t>
      </w:r>
      <w:proofErr w:type="spellEnd"/>
      <w:r w:rsidRPr="00363C22">
        <w:rPr>
          <w:szCs w:val="28"/>
        </w:rPr>
        <w:t xml:space="preserve">, </w:t>
      </w:r>
      <w:proofErr w:type="spellStart"/>
      <w:r w:rsidRPr="00363C22">
        <w:rPr>
          <w:szCs w:val="28"/>
        </w:rPr>
        <w:t>Trivy</w:t>
      </w:r>
      <w:proofErr w:type="spellEnd"/>
      <w:r w:rsidRPr="00363C22">
        <w:rPr>
          <w:szCs w:val="28"/>
        </w:rPr>
        <w:t xml:space="preserve">, </w:t>
      </w:r>
      <w:proofErr w:type="spellStart"/>
      <w:r w:rsidRPr="00363C22">
        <w:rPr>
          <w:szCs w:val="28"/>
        </w:rPr>
        <w:t>Clair</w:t>
      </w:r>
      <w:proofErr w:type="spellEnd"/>
      <w:r w:rsidRPr="00363C22">
        <w:rPr>
          <w:szCs w:val="28"/>
        </w:rPr>
        <w:t>.</w:t>
      </w:r>
    </w:p>
    <w:p w14:paraId="657E1E20" w14:textId="5C7C1E08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Пример:</w:t>
      </w:r>
      <w:r w:rsidRPr="00363C22">
        <w:rPr>
          <w:szCs w:val="28"/>
        </w:rPr>
        <w:br/>
        <w:t xml:space="preserve">В 2020 году хакеры атаковали поставщиков ПО через цепочку поставок, внедрив бэкдор в обновление </w:t>
      </w:r>
      <w:proofErr w:type="spellStart"/>
      <w:r w:rsidRPr="00363C22">
        <w:rPr>
          <w:szCs w:val="28"/>
        </w:rPr>
        <w:t>SolarWinds</w:t>
      </w:r>
      <w:proofErr w:type="spellEnd"/>
      <w:r w:rsidRPr="00363C22">
        <w:rPr>
          <w:szCs w:val="28"/>
        </w:rPr>
        <w:t>. Это позволило им получить доступ к корпоративным и государственным сетям. Чтобы предотвратить такие атаки, важно внедрять строгие проверки кода и контролировать процесс сборки.</w:t>
      </w:r>
    </w:p>
    <w:p w14:paraId="3256A1CB" w14:textId="77777777" w:rsidR="00A0115E" w:rsidRPr="00363C22" w:rsidRDefault="00A0115E" w:rsidP="00A0115E">
      <w:pPr>
        <w:rPr>
          <w:szCs w:val="28"/>
        </w:rPr>
      </w:pPr>
    </w:p>
    <w:p w14:paraId="4089BF5D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2. Защита сетевых ресурсов от киберугроз</w:t>
      </w:r>
    </w:p>
    <w:p w14:paraId="7F7F2BB9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Сетевые ресурсы, включая серверы, базы данных, веб-приложения и корпоративные сети, являются первыми целями для хакеров.</w:t>
      </w:r>
    </w:p>
    <w:p w14:paraId="4CBD4959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Основные угрозы для сетевых ресурсов</w:t>
      </w:r>
    </w:p>
    <w:p w14:paraId="14B3BFF7" w14:textId="77777777" w:rsidR="00A0115E" w:rsidRPr="00363C22" w:rsidRDefault="00A0115E" w:rsidP="00A0115E">
      <w:pPr>
        <w:widowControl/>
        <w:numPr>
          <w:ilvl w:val="0"/>
          <w:numId w:val="44"/>
        </w:numPr>
        <w:autoSpaceDE/>
        <w:autoSpaceDN/>
        <w:spacing w:after="160"/>
        <w:rPr>
          <w:szCs w:val="28"/>
        </w:rPr>
      </w:pPr>
      <w:proofErr w:type="spellStart"/>
      <w:r w:rsidRPr="00363C22">
        <w:rPr>
          <w:szCs w:val="28"/>
        </w:rPr>
        <w:lastRenderedPageBreak/>
        <w:t>DDoS</w:t>
      </w:r>
      <w:proofErr w:type="spellEnd"/>
      <w:r w:rsidRPr="00363C22">
        <w:rPr>
          <w:szCs w:val="28"/>
        </w:rPr>
        <w:t>-атаки – перегрузка серверов фальшивыми запросами.</w:t>
      </w:r>
    </w:p>
    <w:p w14:paraId="4ED81808" w14:textId="77777777" w:rsidR="00A0115E" w:rsidRPr="00363C22" w:rsidRDefault="00A0115E" w:rsidP="00A0115E">
      <w:pPr>
        <w:widowControl/>
        <w:numPr>
          <w:ilvl w:val="0"/>
          <w:numId w:val="4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Фишинговые атаки – кража учетных данных сотрудников.</w:t>
      </w:r>
    </w:p>
    <w:p w14:paraId="531ED8AD" w14:textId="77777777" w:rsidR="00A0115E" w:rsidRPr="00363C22" w:rsidRDefault="00A0115E" w:rsidP="00A0115E">
      <w:pPr>
        <w:widowControl/>
        <w:numPr>
          <w:ilvl w:val="0"/>
          <w:numId w:val="4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Атаки на веб-приложения (XSS, CSRF, SQL-инъекции) – попытки взлома через уязвимости в коде.</w:t>
      </w:r>
    </w:p>
    <w:p w14:paraId="616B42A8" w14:textId="77777777" w:rsidR="00A0115E" w:rsidRPr="00363C22" w:rsidRDefault="00A0115E" w:rsidP="00A0115E">
      <w:pPr>
        <w:widowControl/>
        <w:numPr>
          <w:ilvl w:val="0"/>
          <w:numId w:val="4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Атаки с использованием </w:t>
      </w:r>
      <w:proofErr w:type="spellStart"/>
      <w:r w:rsidRPr="00363C22">
        <w:rPr>
          <w:szCs w:val="28"/>
        </w:rPr>
        <w:t>брутфорса</w:t>
      </w:r>
      <w:proofErr w:type="spellEnd"/>
      <w:r w:rsidRPr="00363C22">
        <w:rPr>
          <w:szCs w:val="28"/>
        </w:rPr>
        <w:t xml:space="preserve"> – подбор паролей к учетным записям.</w:t>
      </w:r>
    </w:p>
    <w:p w14:paraId="6AE910C1" w14:textId="77777777" w:rsidR="00A0115E" w:rsidRPr="00363C22" w:rsidRDefault="00A0115E" w:rsidP="00A0115E">
      <w:pPr>
        <w:widowControl/>
        <w:numPr>
          <w:ilvl w:val="0"/>
          <w:numId w:val="4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Вредоносное ПО и эксплойты – внедрение вирусов и троянов через уязвимости в системе.</w:t>
      </w:r>
    </w:p>
    <w:p w14:paraId="0A34A145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Методы защиты сетевых ресурсов</w:t>
      </w:r>
    </w:p>
    <w:p w14:paraId="201B8FF0" w14:textId="70F4054C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Защита серверов и сетевой инфраструктуры</w:t>
      </w:r>
    </w:p>
    <w:p w14:paraId="5C6DA2AF" w14:textId="77777777" w:rsidR="00A0115E" w:rsidRPr="00363C22" w:rsidRDefault="00A0115E" w:rsidP="00A0115E">
      <w:pPr>
        <w:widowControl/>
        <w:numPr>
          <w:ilvl w:val="0"/>
          <w:numId w:val="4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Разделение сетей на зоны безопасности:</w:t>
      </w:r>
    </w:p>
    <w:p w14:paraId="7506EBC3" w14:textId="77777777" w:rsidR="00A0115E" w:rsidRPr="00363C22" w:rsidRDefault="00A0115E" w:rsidP="00A0115E">
      <w:pPr>
        <w:widowControl/>
        <w:numPr>
          <w:ilvl w:val="1"/>
          <w:numId w:val="4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Внешняя (интернет-доступ)</w:t>
      </w:r>
    </w:p>
    <w:p w14:paraId="258F9007" w14:textId="77777777" w:rsidR="00A0115E" w:rsidRPr="00363C22" w:rsidRDefault="00A0115E" w:rsidP="00A0115E">
      <w:pPr>
        <w:widowControl/>
        <w:numPr>
          <w:ilvl w:val="1"/>
          <w:numId w:val="4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Внутренняя (локальная корпоративная сеть)</w:t>
      </w:r>
    </w:p>
    <w:p w14:paraId="0F951D82" w14:textId="77777777" w:rsidR="00A0115E" w:rsidRPr="00363C22" w:rsidRDefault="00A0115E" w:rsidP="00A0115E">
      <w:pPr>
        <w:widowControl/>
        <w:numPr>
          <w:ilvl w:val="1"/>
          <w:numId w:val="4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Изолированная (серверы критической инфраструктуры)</w:t>
      </w:r>
    </w:p>
    <w:p w14:paraId="6699CA35" w14:textId="77777777" w:rsidR="00A0115E" w:rsidRPr="00363C22" w:rsidRDefault="00A0115E" w:rsidP="00A0115E">
      <w:pPr>
        <w:widowControl/>
        <w:numPr>
          <w:ilvl w:val="0"/>
          <w:numId w:val="4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межсетевых экранов (Firewall, Next-Generation Firewall – NGFW) для блокировки подозрительного трафика.</w:t>
      </w:r>
    </w:p>
    <w:p w14:paraId="34EF461F" w14:textId="77777777" w:rsidR="00A0115E" w:rsidRPr="00363C22" w:rsidRDefault="00A0115E" w:rsidP="00A0115E">
      <w:pPr>
        <w:widowControl/>
        <w:numPr>
          <w:ilvl w:val="0"/>
          <w:numId w:val="4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Защита DNS и предотвращение DNS-спуфинга (использование DNSSEC).</w:t>
      </w:r>
    </w:p>
    <w:p w14:paraId="5A61D832" w14:textId="190511B4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Использование систем предотвращения вторжений (IPS) и SIEM</w:t>
      </w:r>
    </w:p>
    <w:p w14:paraId="76AFD432" w14:textId="77777777" w:rsidR="00A0115E" w:rsidRPr="00363C22" w:rsidRDefault="00A0115E" w:rsidP="00A0115E">
      <w:pPr>
        <w:widowControl/>
        <w:numPr>
          <w:ilvl w:val="0"/>
          <w:numId w:val="4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IPS (</w:t>
      </w:r>
      <w:proofErr w:type="spellStart"/>
      <w:r w:rsidRPr="00363C22">
        <w:rPr>
          <w:szCs w:val="28"/>
        </w:rPr>
        <w:t>Intrusion</w:t>
      </w:r>
      <w:proofErr w:type="spellEnd"/>
      <w:r w:rsidRPr="00363C22">
        <w:rPr>
          <w:szCs w:val="28"/>
        </w:rPr>
        <w:t xml:space="preserve"> </w:t>
      </w:r>
      <w:proofErr w:type="spellStart"/>
      <w:r w:rsidRPr="00363C22">
        <w:rPr>
          <w:szCs w:val="28"/>
        </w:rPr>
        <w:t>Prevention</w:t>
      </w:r>
      <w:proofErr w:type="spellEnd"/>
      <w:r w:rsidRPr="00363C22">
        <w:rPr>
          <w:szCs w:val="28"/>
        </w:rPr>
        <w:t xml:space="preserve"> System) блокирует атаки на сетевом уровне.</w:t>
      </w:r>
    </w:p>
    <w:p w14:paraId="526C80CB" w14:textId="77777777" w:rsidR="00A0115E" w:rsidRPr="00363C22" w:rsidRDefault="00A0115E" w:rsidP="00A0115E">
      <w:pPr>
        <w:widowControl/>
        <w:numPr>
          <w:ilvl w:val="0"/>
          <w:numId w:val="46"/>
        </w:numPr>
        <w:autoSpaceDE/>
        <w:autoSpaceDN/>
        <w:spacing w:after="160"/>
        <w:rPr>
          <w:szCs w:val="28"/>
          <w:lang w:val="en-US"/>
        </w:rPr>
      </w:pPr>
      <w:r w:rsidRPr="00363C22">
        <w:rPr>
          <w:szCs w:val="28"/>
          <w:lang w:val="en-US"/>
        </w:rPr>
        <w:t xml:space="preserve">SIEM (Security Information and Event Management) </w:t>
      </w:r>
      <w:r w:rsidRPr="00363C22">
        <w:rPr>
          <w:szCs w:val="28"/>
        </w:rPr>
        <w:t>анализирует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журналы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событий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и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выявляет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аномалии</w:t>
      </w:r>
      <w:r w:rsidRPr="00363C22">
        <w:rPr>
          <w:szCs w:val="28"/>
          <w:lang w:val="en-US"/>
        </w:rPr>
        <w:t>.</w:t>
      </w:r>
    </w:p>
    <w:p w14:paraId="2795C4B0" w14:textId="77777777" w:rsidR="00A0115E" w:rsidRPr="00363C22" w:rsidRDefault="00A0115E" w:rsidP="00A0115E">
      <w:pPr>
        <w:widowControl/>
        <w:numPr>
          <w:ilvl w:val="0"/>
          <w:numId w:val="46"/>
        </w:numPr>
        <w:autoSpaceDE/>
        <w:autoSpaceDN/>
        <w:spacing w:after="160"/>
        <w:rPr>
          <w:szCs w:val="28"/>
          <w:lang w:val="en-US"/>
        </w:rPr>
      </w:pPr>
      <w:r w:rsidRPr="00363C22">
        <w:rPr>
          <w:szCs w:val="28"/>
        </w:rPr>
        <w:t>Инструменты</w:t>
      </w:r>
      <w:r w:rsidRPr="00363C22">
        <w:rPr>
          <w:szCs w:val="28"/>
          <w:lang w:val="en-US"/>
        </w:rPr>
        <w:t xml:space="preserve">: Splunk, ArcSight, IBM </w:t>
      </w:r>
      <w:proofErr w:type="spellStart"/>
      <w:r w:rsidRPr="00363C22">
        <w:rPr>
          <w:szCs w:val="28"/>
          <w:lang w:val="en-US"/>
        </w:rPr>
        <w:t>QRadar</w:t>
      </w:r>
      <w:proofErr w:type="spellEnd"/>
      <w:r w:rsidRPr="00363C22">
        <w:rPr>
          <w:szCs w:val="28"/>
          <w:lang w:val="en-US"/>
        </w:rPr>
        <w:t>.</w:t>
      </w:r>
    </w:p>
    <w:p w14:paraId="37A75EB7" w14:textId="2D06DAA5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Защита веб-приложений</w:t>
      </w:r>
    </w:p>
    <w:p w14:paraId="2AE976F6" w14:textId="77777777" w:rsidR="00A0115E" w:rsidRPr="00363C22" w:rsidRDefault="00A0115E" w:rsidP="00A0115E">
      <w:pPr>
        <w:widowControl/>
        <w:numPr>
          <w:ilvl w:val="0"/>
          <w:numId w:val="4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Внедрение Web Application Firewall (WAF) для защиты от SQL-инъекций и XSS.</w:t>
      </w:r>
    </w:p>
    <w:p w14:paraId="59858518" w14:textId="77777777" w:rsidR="00A0115E" w:rsidRPr="00363C22" w:rsidRDefault="00A0115E" w:rsidP="00A0115E">
      <w:pPr>
        <w:widowControl/>
        <w:numPr>
          <w:ilvl w:val="0"/>
          <w:numId w:val="4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Регулярное тестирование на проникновение (</w:t>
      </w:r>
      <w:proofErr w:type="spellStart"/>
      <w:r w:rsidRPr="00363C22">
        <w:rPr>
          <w:szCs w:val="28"/>
        </w:rPr>
        <w:t>Pentesting</w:t>
      </w:r>
      <w:proofErr w:type="spellEnd"/>
      <w:r w:rsidRPr="00363C22">
        <w:rPr>
          <w:szCs w:val="28"/>
        </w:rPr>
        <w:t>).</w:t>
      </w:r>
    </w:p>
    <w:p w14:paraId="724FDFBA" w14:textId="60C7B512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 xml:space="preserve"> Шифрование данных и VPN</w:t>
      </w:r>
    </w:p>
    <w:p w14:paraId="7D46E5FE" w14:textId="77777777" w:rsidR="00A0115E" w:rsidRPr="00363C22" w:rsidRDefault="00A0115E" w:rsidP="00A0115E">
      <w:pPr>
        <w:widowControl/>
        <w:numPr>
          <w:ilvl w:val="0"/>
          <w:numId w:val="4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TLS 1.3 и шифрования дисков (</w:t>
      </w:r>
      <w:proofErr w:type="spellStart"/>
      <w:r w:rsidRPr="00363C22">
        <w:rPr>
          <w:szCs w:val="28"/>
        </w:rPr>
        <w:t>BitLocker</w:t>
      </w:r>
      <w:proofErr w:type="spellEnd"/>
      <w:r w:rsidRPr="00363C22">
        <w:rPr>
          <w:szCs w:val="28"/>
        </w:rPr>
        <w:t xml:space="preserve">, </w:t>
      </w:r>
      <w:proofErr w:type="spellStart"/>
      <w:r w:rsidRPr="00363C22">
        <w:rPr>
          <w:szCs w:val="28"/>
        </w:rPr>
        <w:t>VeraCrypt</w:t>
      </w:r>
      <w:proofErr w:type="spellEnd"/>
      <w:r w:rsidRPr="00363C22">
        <w:rPr>
          <w:szCs w:val="28"/>
        </w:rPr>
        <w:t>).</w:t>
      </w:r>
    </w:p>
    <w:p w14:paraId="23F23231" w14:textId="77777777" w:rsidR="00A0115E" w:rsidRPr="00363C22" w:rsidRDefault="00A0115E" w:rsidP="00A0115E">
      <w:pPr>
        <w:widowControl/>
        <w:numPr>
          <w:ilvl w:val="0"/>
          <w:numId w:val="4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VPN для безопасного удаленного доступа сотрудников.</w:t>
      </w:r>
    </w:p>
    <w:p w14:paraId="1D7C5174" w14:textId="687A6BCC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Пример:</w:t>
      </w:r>
      <w:r w:rsidRPr="00363C22">
        <w:rPr>
          <w:szCs w:val="28"/>
        </w:rPr>
        <w:br/>
        <w:t xml:space="preserve">В 2022 году кибератака на российский финансовый сектор включала </w:t>
      </w:r>
      <w:proofErr w:type="spellStart"/>
      <w:r w:rsidRPr="00363C22">
        <w:rPr>
          <w:szCs w:val="28"/>
        </w:rPr>
        <w:t>DDoS</w:t>
      </w:r>
      <w:proofErr w:type="spellEnd"/>
      <w:r w:rsidRPr="00363C22">
        <w:rPr>
          <w:szCs w:val="28"/>
        </w:rPr>
        <w:t xml:space="preserve"> и SQL-инъекции на сайты банков. Чтобы предотвратить такие атаки, используются WAF, балансировка нагрузки и защита от </w:t>
      </w:r>
      <w:proofErr w:type="spellStart"/>
      <w:r w:rsidRPr="00363C22">
        <w:rPr>
          <w:szCs w:val="28"/>
        </w:rPr>
        <w:t>DDoS</w:t>
      </w:r>
      <w:proofErr w:type="spellEnd"/>
      <w:r w:rsidRPr="00363C22">
        <w:rPr>
          <w:szCs w:val="28"/>
        </w:rPr>
        <w:t xml:space="preserve"> на уровне провайдера.</w:t>
      </w:r>
    </w:p>
    <w:p w14:paraId="454D85D7" w14:textId="77777777" w:rsidR="00A0115E" w:rsidRPr="00363C22" w:rsidRDefault="00A0115E" w:rsidP="00A0115E">
      <w:pPr>
        <w:rPr>
          <w:szCs w:val="28"/>
        </w:rPr>
      </w:pPr>
    </w:p>
    <w:p w14:paraId="4A145382" w14:textId="77777777" w:rsidR="00A0115E" w:rsidRPr="00363C22" w:rsidRDefault="00A0115E" w:rsidP="00505E7B">
      <w:pPr>
        <w:pStyle w:val="1"/>
      </w:pPr>
      <w:bookmarkStart w:id="10" w:name="_Toc190270290"/>
      <w:r w:rsidRPr="00363C22">
        <w:t xml:space="preserve">11. Расскажите о методах социальной инженерии. Какие виды </w:t>
      </w:r>
      <w:r w:rsidRPr="00363C22">
        <w:lastRenderedPageBreak/>
        <w:t>фишинговых атак Вам известны? Перечислите их. Какие методы борьбы с ними Вы можете предложить?</w:t>
      </w:r>
      <w:bookmarkEnd w:id="10"/>
    </w:p>
    <w:p w14:paraId="08D48A3B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1. Социальная инженерия: что это такое?</w:t>
      </w:r>
    </w:p>
    <w:p w14:paraId="5CC7B167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Социальная инженерия — это метод манипулирования людьми с целью получения конфиденциальной информации, доступа к системам или совершения мошеннических действий. В отличие от традиционного хакерства, социальные инженеры не взламывают компьютеры, а используют человеческий фактор — доверчивость, страх, спешку, невнимательность.</w:t>
      </w:r>
    </w:p>
    <w:p w14:paraId="73EDB08E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Основные принципы социальной инженерии</w:t>
      </w:r>
    </w:p>
    <w:p w14:paraId="009B2642" w14:textId="77777777" w:rsidR="00A0115E" w:rsidRPr="00363C22" w:rsidRDefault="00A0115E" w:rsidP="00A0115E">
      <w:pPr>
        <w:widowControl/>
        <w:numPr>
          <w:ilvl w:val="0"/>
          <w:numId w:val="4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Авторитет – злоумышленник выдает себя за сотрудника службы безопасности, начальника, сотрудника банка.</w:t>
      </w:r>
    </w:p>
    <w:p w14:paraId="5B177064" w14:textId="77777777" w:rsidR="00A0115E" w:rsidRPr="00363C22" w:rsidRDefault="00A0115E" w:rsidP="00A0115E">
      <w:pPr>
        <w:widowControl/>
        <w:numPr>
          <w:ilvl w:val="0"/>
          <w:numId w:val="4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Срочность – создание чувства необходимости немедленного действия ("Ваш аккаунт заблокирован, срочно введите данные!").</w:t>
      </w:r>
    </w:p>
    <w:p w14:paraId="2D3F91EF" w14:textId="77777777" w:rsidR="00A0115E" w:rsidRPr="00363C22" w:rsidRDefault="00A0115E" w:rsidP="00A0115E">
      <w:pPr>
        <w:widowControl/>
        <w:numPr>
          <w:ilvl w:val="0"/>
          <w:numId w:val="4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Доверие – использование лжи, фальшивых рекомендаций, поддельных документов.</w:t>
      </w:r>
    </w:p>
    <w:p w14:paraId="7ACE4873" w14:textId="77777777" w:rsidR="00A0115E" w:rsidRPr="00363C22" w:rsidRDefault="00A0115E" w:rsidP="00A0115E">
      <w:pPr>
        <w:widowControl/>
        <w:numPr>
          <w:ilvl w:val="0"/>
          <w:numId w:val="4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Любопытство или страх – например, рассылка файлов с названиями "Срочное увольнение сотрудников" или "Налоговая проверка".</w:t>
      </w:r>
    </w:p>
    <w:p w14:paraId="56BE60AF" w14:textId="77777777" w:rsidR="00A0115E" w:rsidRPr="00363C22" w:rsidRDefault="00A0115E" w:rsidP="00A0115E">
      <w:pPr>
        <w:widowControl/>
        <w:numPr>
          <w:ilvl w:val="0"/>
          <w:numId w:val="4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Формирование ложной уверенности – жертва не осознает, что раскрывает важную информацию.</w:t>
      </w:r>
    </w:p>
    <w:p w14:paraId="608FEB9E" w14:textId="18506F3A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Пример:</w:t>
      </w:r>
      <w:r w:rsidRPr="00363C22">
        <w:rPr>
          <w:szCs w:val="28"/>
        </w:rPr>
        <w:br/>
        <w:t>В 2022 году сотрудникам банков массово отправлялись поддельные письма от Центрального Банка России, где требовалось перейти по ссылке для подтверждения учетных данных. Это была фишинговая атака, которая привела к утечке тысяч паролей.</w:t>
      </w:r>
    </w:p>
    <w:p w14:paraId="0C4F08A2" w14:textId="77777777" w:rsidR="00A0115E" w:rsidRPr="00363C22" w:rsidRDefault="00A0115E" w:rsidP="00A0115E">
      <w:pPr>
        <w:rPr>
          <w:szCs w:val="28"/>
        </w:rPr>
      </w:pPr>
    </w:p>
    <w:p w14:paraId="4F0AE879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2. Виды фишинговых атак</w:t>
      </w:r>
    </w:p>
    <w:p w14:paraId="70853795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Фишинг (</w:t>
      </w:r>
      <w:proofErr w:type="spellStart"/>
      <w:r w:rsidRPr="00363C22">
        <w:rPr>
          <w:szCs w:val="28"/>
        </w:rPr>
        <w:t>phishing</w:t>
      </w:r>
      <w:proofErr w:type="spellEnd"/>
      <w:r w:rsidRPr="00363C22">
        <w:rPr>
          <w:szCs w:val="28"/>
        </w:rPr>
        <w:t>) — это форма социальной инженерии, при которой злоумышленник пытается обманом заставить жертву предоставить конфиденциальные данные (логины, пароли, данные банковских карт).</w:t>
      </w:r>
    </w:p>
    <w:p w14:paraId="41B22FDD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Основные виды фишинга</w:t>
      </w:r>
    </w:p>
    <w:p w14:paraId="6BE2F7F1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 xml:space="preserve">1. Классический </w:t>
      </w:r>
      <w:proofErr w:type="spellStart"/>
      <w:r w:rsidRPr="00363C22">
        <w:rPr>
          <w:b/>
          <w:bCs/>
          <w:szCs w:val="28"/>
        </w:rPr>
        <w:t>e-mail</w:t>
      </w:r>
      <w:proofErr w:type="spellEnd"/>
      <w:r w:rsidRPr="00363C22">
        <w:rPr>
          <w:b/>
          <w:bCs/>
          <w:szCs w:val="28"/>
        </w:rPr>
        <w:t xml:space="preserve"> фишинг</w:t>
      </w:r>
    </w:p>
    <w:p w14:paraId="7D4EBD67" w14:textId="77777777" w:rsidR="00A0115E" w:rsidRPr="00363C22" w:rsidRDefault="00A0115E" w:rsidP="00A0115E">
      <w:pPr>
        <w:widowControl/>
        <w:numPr>
          <w:ilvl w:val="0"/>
          <w:numId w:val="50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Отправка </w:t>
      </w:r>
      <w:r w:rsidRPr="00363C22">
        <w:rPr>
          <w:b/>
          <w:bCs/>
          <w:szCs w:val="28"/>
        </w:rPr>
        <w:t>поддельных писем</w:t>
      </w:r>
      <w:r w:rsidRPr="00363C22">
        <w:rPr>
          <w:szCs w:val="28"/>
        </w:rPr>
        <w:t xml:space="preserve"> с просьбой ввести логин/пароль на фальшивом сайте.</w:t>
      </w:r>
    </w:p>
    <w:p w14:paraId="50C50523" w14:textId="77777777" w:rsidR="00A0115E" w:rsidRPr="00363C22" w:rsidRDefault="00A0115E" w:rsidP="00A0115E">
      <w:pPr>
        <w:widowControl/>
        <w:numPr>
          <w:ilvl w:val="0"/>
          <w:numId w:val="50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Часто имитируются банковские, корпоративные или государственные службы.</w:t>
      </w:r>
    </w:p>
    <w:p w14:paraId="3DE29903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 xml:space="preserve">2. </w:t>
      </w:r>
      <w:proofErr w:type="spellStart"/>
      <w:r w:rsidRPr="00363C22">
        <w:rPr>
          <w:b/>
          <w:bCs/>
          <w:szCs w:val="28"/>
        </w:rPr>
        <w:t>Spear</w:t>
      </w:r>
      <w:proofErr w:type="spellEnd"/>
      <w:r w:rsidRPr="00363C22">
        <w:rPr>
          <w:b/>
          <w:bCs/>
          <w:szCs w:val="28"/>
        </w:rPr>
        <w:t xml:space="preserve"> </w:t>
      </w:r>
      <w:proofErr w:type="spellStart"/>
      <w:r w:rsidRPr="00363C22">
        <w:rPr>
          <w:b/>
          <w:bCs/>
          <w:szCs w:val="28"/>
        </w:rPr>
        <w:t>Phishing</w:t>
      </w:r>
      <w:proofErr w:type="spellEnd"/>
      <w:r w:rsidRPr="00363C22">
        <w:rPr>
          <w:b/>
          <w:bCs/>
          <w:szCs w:val="28"/>
        </w:rPr>
        <w:t xml:space="preserve"> (целенаправленный фишинг)</w:t>
      </w:r>
    </w:p>
    <w:p w14:paraId="3914E3E1" w14:textId="77777777" w:rsidR="00A0115E" w:rsidRPr="00363C22" w:rsidRDefault="00A0115E" w:rsidP="00A0115E">
      <w:pPr>
        <w:widowControl/>
        <w:numPr>
          <w:ilvl w:val="0"/>
          <w:numId w:val="5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Атака на конкретного человека или организацию.</w:t>
      </w:r>
    </w:p>
    <w:p w14:paraId="7176F5C5" w14:textId="77777777" w:rsidR="00A0115E" w:rsidRPr="00363C22" w:rsidRDefault="00A0115E" w:rsidP="00A0115E">
      <w:pPr>
        <w:widowControl/>
        <w:numPr>
          <w:ilvl w:val="0"/>
          <w:numId w:val="5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Используется </w:t>
      </w:r>
      <w:r w:rsidRPr="00363C22">
        <w:rPr>
          <w:b/>
          <w:bCs/>
          <w:szCs w:val="28"/>
        </w:rPr>
        <w:t>персонализированная информация</w:t>
      </w:r>
      <w:r w:rsidRPr="00363C22">
        <w:rPr>
          <w:szCs w:val="28"/>
        </w:rPr>
        <w:t xml:space="preserve"> (например, упоминание имени, должности).</w:t>
      </w:r>
    </w:p>
    <w:p w14:paraId="7901BA98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 xml:space="preserve">3. </w:t>
      </w:r>
      <w:proofErr w:type="spellStart"/>
      <w:r w:rsidRPr="00363C22">
        <w:rPr>
          <w:b/>
          <w:bCs/>
          <w:szCs w:val="28"/>
        </w:rPr>
        <w:t>Whaling</w:t>
      </w:r>
      <w:proofErr w:type="spellEnd"/>
      <w:r w:rsidRPr="00363C22">
        <w:rPr>
          <w:b/>
          <w:bCs/>
          <w:szCs w:val="28"/>
        </w:rPr>
        <w:t xml:space="preserve"> (атака на "китов")</w:t>
      </w:r>
    </w:p>
    <w:p w14:paraId="5260438B" w14:textId="77777777" w:rsidR="00A0115E" w:rsidRPr="00363C22" w:rsidRDefault="00A0115E" w:rsidP="00A0115E">
      <w:pPr>
        <w:widowControl/>
        <w:numPr>
          <w:ilvl w:val="0"/>
          <w:numId w:val="5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lastRenderedPageBreak/>
        <w:t xml:space="preserve">Фишинг, нацеленный на </w:t>
      </w:r>
      <w:r w:rsidRPr="00363C22">
        <w:rPr>
          <w:b/>
          <w:bCs/>
          <w:szCs w:val="28"/>
        </w:rPr>
        <w:t>топ-менеджеров</w:t>
      </w:r>
      <w:r w:rsidRPr="00363C22">
        <w:rPr>
          <w:szCs w:val="28"/>
        </w:rPr>
        <w:t xml:space="preserve"> и руководителей компаний.</w:t>
      </w:r>
    </w:p>
    <w:p w14:paraId="520BFBBE" w14:textId="77777777" w:rsidR="00A0115E" w:rsidRPr="00363C22" w:rsidRDefault="00A0115E" w:rsidP="00A0115E">
      <w:pPr>
        <w:widowControl/>
        <w:numPr>
          <w:ilvl w:val="0"/>
          <w:numId w:val="5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Преступники маскируются под коллег, партнеров, службы безопасности.</w:t>
      </w:r>
    </w:p>
    <w:p w14:paraId="272A4965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 xml:space="preserve">4. </w:t>
      </w:r>
      <w:proofErr w:type="spellStart"/>
      <w:r w:rsidRPr="00363C22">
        <w:rPr>
          <w:b/>
          <w:bCs/>
          <w:szCs w:val="28"/>
        </w:rPr>
        <w:t>Vishing</w:t>
      </w:r>
      <w:proofErr w:type="spellEnd"/>
      <w:r w:rsidRPr="00363C22">
        <w:rPr>
          <w:b/>
          <w:bCs/>
          <w:szCs w:val="28"/>
        </w:rPr>
        <w:t xml:space="preserve"> (голосовой фишинг)</w:t>
      </w:r>
    </w:p>
    <w:p w14:paraId="1C4E6C54" w14:textId="77777777" w:rsidR="00A0115E" w:rsidRPr="00363C22" w:rsidRDefault="00A0115E" w:rsidP="00A0115E">
      <w:pPr>
        <w:widowControl/>
        <w:numPr>
          <w:ilvl w:val="0"/>
          <w:numId w:val="5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Мошенники звонят по телефону и представляются сотрудниками банка, полиции, IT-службы.</w:t>
      </w:r>
    </w:p>
    <w:p w14:paraId="69BA9998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 xml:space="preserve">5. </w:t>
      </w:r>
      <w:proofErr w:type="spellStart"/>
      <w:r w:rsidRPr="00363C22">
        <w:rPr>
          <w:b/>
          <w:bCs/>
          <w:szCs w:val="28"/>
        </w:rPr>
        <w:t>Smishing</w:t>
      </w:r>
      <w:proofErr w:type="spellEnd"/>
      <w:r w:rsidRPr="00363C22">
        <w:rPr>
          <w:b/>
          <w:bCs/>
          <w:szCs w:val="28"/>
        </w:rPr>
        <w:t xml:space="preserve"> (SMS-фишинг)</w:t>
      </w:r>
    </w:p>
    <w:p w14:paraId="36A359E0" w14:textId="77777777" w:rsidR="00A0115E" w:rsidRPr="00363C22" w:rsidRDefault="00A0115E" w:rsidP="00A0115E">
      <w:pPr>
        <w:widowControl/>
        <w:numPr>
          <w:ilvl w:val="0"/>
          <w:numId w:val="5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SMS для мошенничества.</w:t>
      </w:r>
    </w:p>
    <w:p w14:paraId="33BBB14E" w14:textId="77777777" w:rsidR="00A0115E" w:rsidRPr="00363C22" w:rsidRDefault="00A0115E" w:rsidP="00A0115E">
      <w:pPr>
        <w:widowControl/>
        <w:numPr>
          <w:ilvl w:val="0"/>
          <w:numId w:val="5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Часто отправляются ссылки на фальшивые сайты банков, налоговой службы.</w:t>
      </w:r>
    </w:p>
    <w:p w14:paraId="5473C2D1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6. Фишинг через соцсети (</w:t>
      </w:r>
      <w:proofErr w:type="spellStart"/>
      <w:r w:rsidRPr="00363C22">
        <w:rPr>
          <w:b/>
          <w:bCs/>
          <w:szCs w:val="28"/>
        </w:rPr>
        <w:t>Angler</w:t>
      </w:r>
      <w:proofErr w:type="spellEnd"/>
      <w:r w:rsidRPr="00363C22">
        <w:rPr>
          <w:b/>
          <w:bCs/>
          <w:szCs w:val="28"/>
        </w:rPr>
        <w:t xml:space="preserve"> </w:t>
      </w:r>
      <w:proofErr w:type="spellStart"/>
      <w:r w:rsidRPr="00363C22">
        <w:rPr>
          <w:b/>
          <w:bCs/>
          <w:szCs w:val="28"/>
        </w:rPr>
        <w:t>Phishing</w:t>
      </w:r>
      <w:proofErr w:type="spellEnd"/>
      <w:r w:rsidRPr="00363C22">
        <w:rPr>
          <w:b/>
          <w:bCs/>
          <w:szCs w:val="28"/>
        </w:rPr>
        <w:t>)</w:t>
      </w:r>
    </w:p>
    <w:p w14:paraId="78059C52" w14:textId="77777777" w:rsidR="00A0115E" w:rsidRPr="00363C22" w:rsidRDefault="00A0115E" w:rsidP="00A0115E">
      <w:pPr>
        <w:widowControl/>
        <w:numPr>
          <w:ilvl w:val="0"/>
          <w:numId w:val="5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Фальшивые аккаунты в </w:t>
      </w:r>
      <w:r w:rsidRPr="00363C22">
        <w:rPr>
          <w:b/>
          <w:bCs/>
          <w:szCs w:val="28"/>
        </w:rPr>
        <w:t>Facebook, ВКонтакте, Telegram</w:t>
      </w:r>
      <w:r w:rsidRPr="00363C22">
        <w:rPr>
          <w:szCs w:val="28"/>
        </w:rPr>
        <w:t>, выдающие себя за службы поддержки или знакомых.</w:t>
      </w:r>
    </w:p>
    <w:p w14:paraId="7839498A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>7. Фишинг через зараженные файлы</w:t>
      </w:r>
    </w:p>
    <w:p w14:paraId="48C71EE1" w14:textId="77777777" w:rsidR="00A0115E" w:rsidRPr="00363C22" w:rsidRDefault="00A0115E" w:rsidP="00A0115E">
      <w:pPr>
        <w:widowControl/>
        <w:numPr>
          <w:ilvl w:val="0"/>
          <w:numId w:val="5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Отправка </w:t>
      </w:r>
      <w:r w:rsidRPr="00363C22">
        <w:rPr>
          <w:b/>
          <w:bCs/>
          <w:szCs w:val="28"/>
        </w:rPr>
        <w:t>документов с вредоносным кодом</w:t>
      </w:r>
      <w:r w:rsidRPr="00363C22">
        <w:rPr>
          <w:szCs w:val="28"/>
        </w:rPr>
        <w:t xml:space="preserve"> (Word, Excel, PDF).</w:t>
      </w:r>
    </w:p>
    <w:p w14:paraId="6D3B2CFC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 xml:space="preserve">8. </w:t>
      </w:r>
      <w:proofErr w:type="spellStart"/>
      <w:r w:rsidRPr="00363C22">
        <w:rPr>
          <w:b/>
          <w:bCs/>
          <w:szCs w:val="28"/>
        </w:rPr>
        <w:t>Clone</w:t>
      </w:r>
      <w:proofErr w:type="spellEnd"/>
      <w:r w:rsidRPr="00363C22">
        <w:rPr>
          <w:b/>
          <w:bCs/>
          <w:szCs w:val="28"/>
        </w:rPr>
        <w:t xml:space="preserve"> </w:t>
      </w:r>
      <w:proofErr w:type="spellStart"/>
      <w:r w:rsidRPr="00363C22">
        <w:rPr>
          <w:b/>
          <w:bCs/>
          <w:szCs w:val="28"/>
        </w:rPr>
        <w:t>Phishing</w:t>
      </w:r>
      <w:proofErr w:type="spellEnd"/>
      <w:r w:rsidRPr="00363C22">
        <w:rPr>
          <w:b/>
          <w:bCs/>
          <w:szCs w:val="28"/>
        </w:rPr>
        <w:t xml:space="preserve"> (клонированный фишинг)</w:t>
      </w:r>
    </w:p>
    <w:p w14:paraId="1239B8B6" w14:textId="77777777" w:rsidR="00A0115E" w:rsidRPr="00363C22" w:rsidRDefault="00A0115E" w:rsidP="00A0115E">
      <w:pPr>
        <w:widowControl/>
        <w:numPr>
          <w:ilvl w:val="0"/>
          <w:numId w:val="5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Подмена </w:t>
      </w:r>
      <w:r w:rsidRPr="00363C22">
        <w:rPr>
          <w:b/>
          <w:bCs/>
          <w:szCs w:val="28"/>
        </w:rPr>
        <w:t>реального письма</w:t>
      </w:r>
      <w:r w:rsidRPr="00363C22">
        <w:rPr>
          <w:szCs w:val="28"/>
        </w:rPr>
        <w:t xml:space="preserve"> с подлинной ссылкой на </w:t>
      </w:r>
      <w:r w:rsidRPr="00363C22">
        <w:rPr>
          <w:b/>
          <w:bCs/>
          <w:szCs w:val="28"/>
        </w:rPr>
        <w:t>мошенническую</w:t>
      </w:r>
      <w:r w:rsidRPr="00363C22">
        <w:rPr>
          <w:szCs w:val="28"/>
        </w:rPr>
        <w:t>.</w:t>
      </w:r>
    </w:p>
    <w:p w14:paraId="1A24D8C6" w14:textId="77777777" w:rsidR="00A0115E" w:rsidRPr="00363C22" w:rsidRDefault="00A0115E" w:rsidP="00A0115E">
      <w:pPr>
        <w:rPr>
          <w:b/>
          <w:bCs/>
          <w:szCs w:val="28"/>
        </w:rPr>
      </w:pPr>
      <w:r w:rsidRPr="00363C22">
        <w:rPr>
          <w:b/>
          <w:bCs/>
          <w:szCs w:val="28"/>
        </w:rPr>
        <w:t xml:space="preserve">9. </w:t>
      </w:r>
      <w:proofErr w:type="spellStart"/>
      <w:r w:rsidRPr="00363C22">
        <w:rPr>
          <w:b/>
          <w:bCs/>
          <w:szCs w:val="28"/>
        </w:rPr>
        <w:t>Evil</w:t>
      </w:r>
      <w:proofErr w:type="spellEnd"/>
      <w:r w:rsidRPr="00363C22">
        <w:rPr>
          <w:b/>
          <w:bCs/>
          <w:szCs w:val="28"/>
        </w:rPr>
        <w:t xml:space="preserve"> Twin (двойник сети </w:t>
      </w:r>
      <w:proofErr w:type="spellStart"/>
      <w:r w:rsidRPr="00363C22">
        <w:rPr>
          <w:b/>
          <w:bCs/>
          <w:szCs w:val="28"/>
        </w:rPr>
        <w:t>Wi</w:t>
      </w:r>
      <w:proofErr w:type="spellEnd"/>
      <w:r w:rsidRPr="00363C22">
        <w:rPr>
          <w:b/>
          <w:bCs/>
          <w:szCs w:val="28"/>
        </w:rPr>
        <w:t>-Fi)</w:t>
      </w:r>
    </w:p>
    <w:p w14:paraId="14CA7663" w14:textId="69CF1225" w:rsidR="00A0115E" w:rsidRPr="00512159" w:rsidRDefault="00A0115E" w:rsidP="00512159">
      <w:pPr>
        <w:widowControl/>
        <w:numPr>
          <w:ilvl w:val="0"/>
          <w:numId w:val="5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Создание поддельной </w:t>
      </w:r>
      <w:proofErr w:type="spellStart"/>
      <w:r w:rsidRPr="00363C22">
        <w:rPr>
          <w:szCs w:val="28"/>
        </w:rPr>
        <w:t>Wi</w:t>
      </w:r>
      <w:proofErr w:type="spellEnd"/>
      <w:r w:rsidRPr="00363C22">
        <w:rPr>
          <w:szCs w:val="28"/>
        </w:rPr>
        <w:t>-Fi сети в общественных местах, перехват паролей.</w:t>
      </w:r>
    </w:p>
    <w:p w14:paraId="362C698A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3. Методы борьбы с фишинговыми атаками</w:t>
      </w:r>
    </w:p>
    <w:p w14:paraId="60D9A81A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1. Обучение сотрудников и пользователей</w:t>
      </w:r>
    </w:p>
    <w:p w14:paraId="1912C68A" w14:textId="77777777" w:rsidR="00A0115E" w:rsidRPr="00363C22" w:rsidRDefault="00A0115E" w:rsidP="00A0115E">
      <w:pPr>
        <w:widowControl/>
        <w:numPr>
          <w:ilvl w:val="0"/>
          <w:numId w:val="5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Разъяснение признаков фишинга (подозрительные ссылки, ошибки в письмах, срочные запросы).</w:t>
      </w:r>
    </w:p>
    <w:p w14:paraId="00574E7D" w14:textId="77777777" w:rsidR="00A0115E" w:rsidRPr="00363C22" w:rsidRDefault="00A0115E" w:rsidP="00A0115E">
      <w:pPr>
        <w:widowControl/>
        <w:numPr>
          <w:ilvl w:val="0"/>
          <w:numId w:val="5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Проведение имитационных фишинговых атак для тренировки персонала.</w:t>
      </w:r>
    </w:p>
    <w:p w14:paraId="306AC749" w14:textId="77777777" w:rsidR="00A0115E" w:rsidRPr="00363C22" w:rsidRDefault="00A0115E" w:rsidP="00A0115E">
      <w:pPr>
        <w:widowControl/>
        <w:numPr>
          <w:ilvl w:val="0"/>
          <w:numId w:val="5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Создание "красных флагов" – маркеров, по которым пользователи могут определить угрозу.</w:t>
      </w:r>
    </w:p>
    <w:p w14:paraId="0B6C0601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2. Использование многофакторной аутентификации (2FA)</w:t>
      </w:r>
    </w:p>
    <w:p w14:paraId="4A2F04FE" w14:textId="77777777" w:rsidR="00A0115E" w:rsidRPr="00363C22" w:rsidRDefault="00A0115E" w:rsidP="00A0115E">
      <w:pPr>
        <w:widowControl/>
        <w:numPr>
          <w:ilvl w:val="0"/>
          <w:numId w:val="60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Даже если злоумышленники украдут пароль, они не смогут войти без второго фактора (SMS-код, приложение-аутентификатор).</w:t>
      </w:r>
    </w:p>
    <w:p w14:paraId="08DF59B2" w14:textId="77777777" w:rsidR="00A0115E" w:rsidRPr="00363C22" w:rsidRDefault="00A0115E" w:rsidP="00A0115E">
      <w:pPr>
        <w:widowControl/>
        <w:numPr>
          <w:ilvl w:val="0"/>
          <w:numId w:val="60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аппаратных ключей (</w:t>
      </w:r>
      <w:proofErr w:type="spellStart"/>
      <w:r w:rsidRPr="00363C22">
        <w:rPr>
          <w:szCs w:val="28"/>
        </w:rPr>
        <w:t>YubiKey</w:t>
      </w:r>
      <w:proofErr w:type="spellEnd"/>
      <w:r w:rsidRPr="00363C22">
        <w:rPr>
          <w:szCs w:val="28"/>
        </w:rPr>
        <w:t>, Titan Security Key).</w:t>
      </w:r>
    </w:p>
    <w:p w14:paraId="7B80B7D5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3. Проверка ссылок и отправителей</w:t>
      </w:r>
    </w:p>
    <w:p w14:paraId="14197319" w14:textId="77777777" w:rsidR="00A0115E" w:rsidRPr="00363C22" w:rsidRDefault="00A0115E" w:rsidP="00A0115E">
      <w:pPr>
        <w:widowControl/>
        <w:numPr>
          <w:ilvl w:val="0"/>
          <w:numId w:val="6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Никогда не переходить по ссылкам из писем, если они выглядят подозрительно.</w:t>
      </w:r>
    </w:p>
    <w:p w14:paraId="2F613E5B" w14:textId="77777777" w:rsidR="00A0115E" w:rsidRPr="00363C22" w:rsidRDefault="00A0115E" w:rsidP="00A0115E">
      <w:pPr>
        <w:widowControl/>
        <w:numPr>
          <w:ilvl w:val="0"/>
          <w:numId w:val="6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Проверять адрес отправителя:</w:t>
      </w:r>
    </w:p>
    <w:p w14:paraId="40A1EC58" w14:textId="57F8E584" w:rsidR="00A0115E" w:rsidRPr="00363C22" w:rsidRDefault="00A0115E" w:rsidP="00A0115E">
      <w:pPr>
        <w:widowControl/>
        <w:numPr>
          <w:ilvl w:val="1"/>
          <w:numId w:val="6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support@bank.com </w:t>
      </w:r>
    </w:p>
    <w:p w14:paraId="1EF4CA28" w14:textId="0289CD07" w:rsidR="00A0115E" w:rsidRPr="00363C22" w:rsidRDefault="00A0115E" w:rsidP="00A0115E">
      <w:pPr>
        <w:widowControl/>
        <w:numPr>
          <w:ilvl w:val="1"/>
          <w:numId w:val="6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support@bank-security.info  (поддельный домен).</w:t>
      </w:r>
    </w:p>
    <w:p w14:paraId="2FFC205F" w14:textId="77777777" w:rsidR="00A0115E" w:rsidRPr="00363C22" w:rsidRDefault="00A0115E" w:rsidP="00A0115E">
      <w:pPr>
        <w:widowControl/>
        <w:numPr>
          <w:ilvl w:val="0"/>
          <w:numId w:val="6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lastRenderedPageBreak/>
        <w:t xml:space="preserve">Использовать антивирусы с </w:t>
      </w:r>
      <w:proofErr w:type="spellStart"/>
      <w:r w:rsidRPr="00363C22">
        <w:rPr>
          <w:szCs w:val="28"/>
        </w:rPr>
        <w:t>антифишинговыми</w:t>
      </w:r>
      <w:proofErr w:type="spellEnd"/>
      <w:r w:rsidRPr="00363C22">
        <w:rPr>
          <w:szCs w:val="28"/>
        </w:rPr>
        <w:t xml:space="preserve"> модулями.</w:t>
      </w:r>
    </w:p>
    <w:p w14:paraId="7672AD0E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4. Защита корпоративных почтовых систем</w:t>
      </w:r>
    </w:p>
    <w:p w14:paraId="2865FC68" w14:textId="77777777" w:rsidR="00A0115E" w:rsidRPr="00363C22" w:rsidRDefault="00A0115E" w:rsidP="00A0115E">
      <w:pPr>
        <w:widowControl/>
        <w:numPr>
          <w:ilvl w:val="0"/>
          <w:numId w:val="6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Включение фильтрации фишинговых писем (DMARC, SPF, DKIM).</w:t>
      </w:r>
    </w:p>
    <w:p w14:paraId="6B90E13E" w14:textId="77777777" w:rsidR="00A0115E" w:rsidRPr="00363C22" w:rsidRDefault="00A0115E" w:rsidP="00A0115E">
      <w:pPr>
        <w:widowControl/>
        <w:numPr>
          <w:ilvl w:val="0"/>
          <w:numId w:val="6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E-mail Security Gateway для защиты от вредоносных вложений.</w:t>
      </w:r>
    </w:p>
    <w:p w14:paraId="301E01F5" w14:textId="77777777" w:rsidR="00A0115E" w:rsidRPr="00363C22" w:rsidRDefault="00A0115E" w:rsidP="00A0115E">
      <w:pPr>
        <w:widowControl/>
        <w:numPr>
          <w:ilvl w:val="0"/>
          <w:numId w:val="6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Автоматическое помечание подозрительных писем специальными предупреждениями.</w:t>
      </w:r>
    </w:p>
    <w:p w14:paraId="0A3DE65B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5. Проверка вложений</w:t>
      </w:r>
    </w:p>
    <w:p w14:paraId="03BAD614" w14:textId="77777777" w:rsidR="00A0115E" w:rsidRPr="00363C22" w:rsidRDefault="00A0115E" w:rsidP="00A0115E">
      <w:pPr>
        <w:widowControl/>
        <w:numPr>
          <w:ilvl w:val="0"/>
          <w:numId w:val="6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Не открывать неожиданные файлы (Excel, Word, PDF) без проверки.</w:t>
      </w:r>
    </w:p>
    <w:p w14:paraId="31B36667" w14:textId="77777777" w:rsidR="00A0115E" w:rsidRPr="00363C22" w:rsidRDefault="00A0115E" w:rsidP="00A0115E">
      <w:pPr>
        <w:widowControl/>
        <w:numPr>
          <w:ilvl w:val="0"/>
          <w:numId w:val="6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Использовать песочницы (</w:t>
      </w:r>
      <w:proofErr w:type="spellStart"/>
      <w:r w:rsidRPr="00363C22">
        <w:rPr>
          <w:szCs w:val="28"/>
        </w:rPr>
        <w:t>Sandboxing</w:t>
      </w:r>
      <w:proofErr w:type="spellEnd"/>
      <w:r w:rsidRPr="00363C22">
        <w:rPr>
          <w:szCs w:val="28"/>
        </w:rPr>
        <w:t>) для анализа вложений.</w:t>
      </w:r>
    </w:p>
    <w:p w14:paraId="4A6C4C8B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 xml:space="preserve">6. Защита </w:t>
      </w:r>
      <w:proofErr w:type="spellStart"/>
      <w:r w:rsidRPr="00363C22">
        <w:rPr>
          <w:szCs w:val="28"/>
        </w:rPr>
        <w:t>Wi</w:t>
      </w:r>
      <w:proofErr w:type="spellEnd"/>
      <w:r w:rsidRPr="00363C22">
        <w:rPr>
          <w:szCs w:val="28"/>
        </w:rPr>
        <w:t>-Fi соединений</w:t>
      </w:r>
    </w:p>
    <w:p w14:paraId="37C14325" w14:textId="77777777" w:rsidR="00A0115E" w:rsidRPr="00363C22" w:rsidRDefault="00A0115E" w:rsidP="00A0115E">
      <w:pPr>
        <w:widowControl/>
        <w:numPr>
          <w:ilvl w:val="0"/>
          <w:numId w:val="6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Использовать VPN при подключении к публичным </w:t>
      </w:r>
      <w:proofErr w:type="spellStart"/>
      <w:r w:rsidRPr="00363C22">
        <w:rPr>
          <w:szCs w:val="28"/>
        </w:rPr>
        <w:t>Wi</w:t>
      </w:r>
      <w:proofErr w:type="spellEnd"/>
      <w:r w:rsidRPr="00363C22">
        <w:rPr>
          <w:szCs w:val="28"/>
        </w:rPr>
        <w:t>-Fi сетям.</w:t>
      </w:r>
    </w:p>
    <w:p w14:paraId="0C39A355" w14:textId="77777777" w:rsidR="00A0115E" w:rsidRPr="00363C22" w:rsidRDefault="00A0115E" w:rsidP="00A0115E">
      <w:pPr>
        <w:widowControl/>
        <w:numPr>
          <w:ilvl w:val="0"/>
          <w:numId w:val="6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Отключать автоматическое подключение к сетям на смартфонах.</w:t>
      </w:r>
    </w:p>
    <w:p w14:paraId="1A3BB2E5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7. Программные средства защиты</w:t>
      </w:r>
    </w:p>
    <w:p w14:paraId="7F4ACBD0" w14:textId="77777777" w:rsidR="00A0115E" w:rsidRPr="00363C22" w:rsidRDefault="00A0115E" w:rsidP="00A0115E">
      <w:pPr>
        <w:widowControl/>
        <w:numPr>
          <w:ilvl w:val="0"/>
          <w:numId w:val="6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Антивирусные программы с </w:t>
      </w:r>
      <w:proofErr w:type="spellStart"/>
      <w:r w:rsidRPr="00363C22">
        <w:rPr>
          <w:szCs w:val="28"/>
        </w:rPr>
        <w:t>антифишинговой</w:t>
      </w:r>
      <w:proofErr w:type="spellEnd"/>
      <w:r w:rsidRPr="00363C22">
        <w:rPr>
          <w:szCs w:val="28"/>
        </w:rPr>
        <w:t xml:space="preserve"> защитой (Kaspersky, ESET, </w:t>
      </w:r>
      <w:proofErr w:type="spellStart"/>
      <w:r w:rsidRPr="00363C22">
        <w:rPr>
          <w:szCs w:val="28"/>
        </w:rPr>
        <w:t>Bitdefender</w:t>
      </w:r>
      <w:proofErr w:type="spellEnd"/>
      <w:r w:rsidRPr="00363C22">
        <w:rPr>
          <w:szCs w:val="28"/>
        </w:rPr>
        <w:t>).</w:t>
      </w:r>
    </w:p>
    <w:p w14:paraId="2901FBC3" w14:textId="2B40F186" w:rsidR="00A0115E" w:rsidRPr="00E15404" w:rsidRDefault="00A0115E" w:rsidP="00E15404">
      <w:pPr>
        <w:widowControl/>
        <w:numPr>
          <w:ilvl w:val="0"/>
          <w:numId w:val="65"/>
        </w:numPr>
        <w:autoSpaceDE/>
        <w:autoSpaceDN/>
        <w:spacing w:after="160"/>
        <w:rPr>
          <w:szCs w:val="28"/>
          <w:lang w:val="en-US"/>
        </w:rPr>
      </w:pPr>
      <w:r w:rsidRPr="00363C22">
        <w:rPr>
          <w:szCs w:val="28"/>
        </w:rPr>
        <w:t>Расширения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для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браузеров</w:t>
      </w:r>
      <w:r w:rsidRPr="00363C22">
        <w:rPr>
          <w:szCs w:val="28"/>
          <w:lang w:val="en-US"/>
        </w:rPr>
        <w:t xml:space="preserve"> (</w:t>
      </w:r>
      <w:proofErr w:type="spellStart"/>
      <w:r w:rsidRPr="00363C22">
        <w:rPr>
          <w:szCs w:val="28"/>
          <w:lang w:val="en-US"/>
        </w:rPr>
        <w:t>Netcraft</w:t>
      </w:r>
      <w:proofErr w:type="spellEnd"/>
      <w:r w:rsidRPr="00363C22">
        <w:rPr>
          <w:szCs w:val="28"/>
          <w:lang w:val="en-US"/>
        </w:rPr>
        <w:t xml:space="preserve">, Bitdefender </w:t>
      </w:r>
      <w:proofErr w:type="spellStart"/>
      <w:r w:rsidRPr="00363C22">
        <w:rPr>
          <w:szCs w:val="28"/>
          <w:lang w:val="en-US"/>
        </w:rPr>
        <w:t>TrafficLight</w:t>
      </w:r>
      <w:proofErr w:type="spellEnd"/>
      <w:r w:rsidRPr="00363C22">
        <w:rPr>
          <w:szCs w:val="28"/>
          <w:lang w:val="en-US"/>
        </w:rPr>
        <w:t>).</w:t>
      </w:r>
    </w:p>
    <w:p w14:paraId="4C24419B" w14:textId="77777777" w:rsidR="00A0115E" w:rsidRPr="00A0115E" w:rsidRDefault="00A0115E" w:rsidP="00A0115E">
      <w:pPr>
        <w:rPr>
          <w:szCs w:val="28"/>
        </w:rPr>
      </w:pPr>
      <w:r w:rsidRPr="00A0115E">
        <w:rPr>
          <w:szCs w:val="28"/>
        </w:rPr>
        <w:t>Вывод:</w:t>
      </w:r>
    </w:p>
    <w:p w14:paraId="25F5A204" w14:textId="77777777" w:rsidR="00A0115E" w:rsidRPr="00A0115E" w:rsidRDefault="00A0115E" w:rsidP="00A0115E">
      <w:pPr>
        <w:rPr>
          <w:szCs w:val="28"/>
        </w:rPr>
      </w:pPr>
      <w:r w:rsidRPr="00A0115E">
        <w:rPr>
          <w:szCs w:val="28"/>
        </w:rPr>
        <w:t>Фишинговые атаки остаются одной из самых опасных киберугроз. Они постоянно эволюционируют, но осведомленность пользователей, многофакторная аутентификация, защита почты и антивирусные технологии позволяют существенно снизить риски.</w:t>
      </w:r>
    </w:p>
    <w:p w14:paraId="5B552A99" w14:textId="77777777" w:rsidR="00A0115E" w:rsidRPr="00363C22" w:rsidRDefault="00A0115E" w:rsidP="00A0115E">
      <w:pPr>
        <w:rPr>
          <w:szCs w:val="28"/>
        </w:rPr>
      </w:pPr>
    </w:p>
    <w:p w14:paraId="6D5023CB" w14:textId="77777777" w:rsidR="00A0115E" w:rsidRPr="00363C22" w:rsidRDefault="00A0115E" w:rsidP="00C57AC6">
      <w:pPr>
        <w:pStyle w:val="1"/>
      </w:pPr>
      <w:bookmarkStart w:id="11" w:name="_Toc190270291"/>
      <w:r w:rsidRPr="00363C22">
        <w:t>12. Расскажите о методах информационно-психологического влияния противника на российских граждан. Борьба с деструктивным контентом в сети Интернет – на Web- сайтах, в социальных сетях, в Телеграм-каналах, в мессенджерах и др.</w:t>
      </w:r>
      <w:bookmarkEnd w:id="11"/>
    </w:p>
    <w:p w14:paraId="367A1862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1. Информационно-психологическое влияние: определение и цели</w:t>
      </w:r>
    </w:p>
    <w:p w14:paraId="05064857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Информационно-психологическое влияние (ИПВ) – это целенаправленное воздействие на сознание и поведение людей через информационные каналы. Оно может использоваться как в мирное время, так и в условиях конфликта для дестабилизации общества, изменения политических предпочтений, подрыва доверия к государственным институтам.</w:t>
      </w:r>
    </w:p>
    <w:p w14:paraId="5D11D1D3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Цели информационно-психологического влияния противника</w:t>
      </w:r>
    </w:p>
    <w:p w14:paraId="0FAB698A" w14:textId="77777777" w:rsidR="00A0115E" w:rsidRPr="00363C22" w:rsidRDefault="00A0115E" w:rsidP="00A0115E">
      <w:pPr>
        <w:widowControl/>
        <w:numPr>
          <w:ilvl w:val="0"/>
          <w:numId w:val="6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Подрыв доверия к государственным институтам – дискредитация правительства, правоохранительных органов, армии.</w:t>
      </w:r>
    </w:p>
    <w:p w14:paraId="3DFC9D76" w14:textId="77777777" w:rsidR="00A0115E" w:rsidRPr="00363C22" w:rsidRDefault="00A0115E" w:rsidP="00A0115E">
      <w:pPr>
        <w:widowControl/>
        <w:numPr>
          <w:ilvl w:val="0"/>
          <w:numId w:val="6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Раскол общества – создание конфликтов по национальному, религиозному, политическому признаку.</w:t>
      </w:r>
    </w:p>
    <w:p w14:paraId="1F3198E7" w14:textId="77777777" w:rsidR="00A0115E" w:rsidRPr="00363C22" w:rsidRDefault="00A0115E" w:rsidP="00A0115E">
      <w:pPr>
        <w:widowControl/>
        <w:numPr>
          <w:ilvl w:val="0"/>
          <w:numId w:val="6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lastRenderedPageBreak/>
        <w:t>Создание паники и дестабилизация обстановки – распространение ложной информации о кризисах, катастрофах, войнах.</w:t>
      </w:r>
    </w:p>
    <w:p w14:paraId="4CC39203" w14:textId="77777777" w:rsidR="00A0115E" w:rsidRPr="00363C22" w:rsidRDefault="00A0115E" w:rsidP="00A0115E">
      <w:pPr>
        <w:widowControl/>
        <w:numPr>
          <w:ilvl w:val="0"/>
          <w:numId w:val="6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Формирование нужной повестки – манипуляция общественным мнением в интересах внешних сил.</w:t>
      </w:r>
    </w:p>
    <w:p w14:paraId="0EDCD9E5" w14:textId="6CA6B281" w:rsidR="00A0115E" w:rsidRPr="005E10EE" w:rsidRDefault="00A0115E" w:rsidP="005E10EE">
      <w:pPr>
        <w:widowControl/>
        <w:numPr>
          <w:ilvl w:val="0"/>
          <w:numId w:val="6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Вербовка и радикализация – привлечение граждан в экстремистские или террористические организации.</w:t>
      </w:r>
    </w:p>
    <w:p w14:paraId="499FDCAA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2. Методы информационно-психологического влияния</w:t>
      </w:r>
    </w:p>
    <w:p w14:paraId="14E1419F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Противник использует различные методы для воздействия на сознание граждан, включая фейки, пропаганду, манипуляции в социальных сетях и психологическое давление.</w:t>
      </w:r>
    </w:p>
    <w:p w14:paraId="209F3EC4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1. Фейковые новости и дезинформация</w:t>
      </w:r>
    </w:p>
    <w:p w14:paraId="18379C0E" w14:textId="77777777" w:rsidR="00A0115E" w:rsidRPr="00363C22" w:rsidRDefault="00A0115E" w:rsidP="00A0115E">
      <w:pPr>
        <w:widowControl/>
        <w:numPr>
          <w:ilvl w:val="0"/>
          <w:numId w:val="6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Создание ложных новостей – распространение фейков через соцсети, Telegram-каналы, новостные сайты.</w:t>
      </w:r>
    </w:p>
    <w:p w14:paraId="286A7711" w14:textId="77777777" w:rsidR="00A0115E" w:rsidRPr="00363C22" w:rsidRDefault="00A0115E" w:rsidP="00A0115E">
      <w:pPr>
        <w:widowControl/>
        <w:numPr>
          <w:ilvl w:val="0"/>
          <w:numId w:val="6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Вырывание информации из контекста – манипуляция смыслами.</w:t>
      </w:r>
    </w:p>
    <w:p w14:paraId="17668093" w14:textId="77777777" w:rsidR="00A0115E" w:rsidRPr="00363C22" w:rsidRDefault="00A0115E" w:rsidP="00A0115E">
      <w:pPr>
        <w:widowControl/>
        <w:numPr>
          <w:ilvl w:val="0"/>
          <w:numId w:val="67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 xml:space="preserve">Использование </w:t>
      </w:r>
      <w:proofErr w:type="spellStart"/>
      <w:r w:rsidRPr="00363C22">
        <w:rPr>
          <w:szCs w:val="28"/>
        </w:rPr>
        <w:t>deepfake</w:t>
      </w:r>
      <w:proofErr w:type="spellEnd"/>
      <w:r w:rsidRPr="00363C22">
        <w:rPr>
          <w:szCs w:val="28"/>
        </w:rPr>
        <w:t>-технологий – поддельные видео и аудио с политиками и лидерами мнений.</w:t>
      </w:r>
    </w:p>
    <w:p w14:paraId="2B2BD25C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2. Создание фейковых аккаунтов и ботов</w:t>
      </w:r>
    </w:p>
    <w:p w14:paraId="4B31D8E1" w14:textId="77777777" w:rsidR="00A0115E" w:rsidRPr="00363C22" w:rsidRDefault="00A0115E" w:rsidP="00A0115E">
      <w:pPr>
        <w:widowControl/>
        <w:numPr>
          <w:ilvl w:val="0"/>
          <w:numId w:val="6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 социальных сетях создаются бот-фермы для массового распространения нужной информации.</w:t>
      </w:r>
    </w:p>
    <w:p w14:paraId="525A1830" w14:textId="77777777" w:rsidR="00A0115E" w:rsidRPr="00363C22" w:rsidRDefault="00A0115E" w:rsidP="00A0115E">
      <w:pPr>
        <w:widowControl/>
        <w:numPr>
          <w:ilvl w:val="0"/>
          <w:numId w:val="6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Троллинг – агрессивные комментарии для подогревания конфликтов.</w:t>
      </w:r>
    </w:p>
    <w:p w14:paraId="655ECB38" w14:textId="77777777" w:rsidR="00A0115E" w:rsidRPr="00363C22" w:rsidRDefault="00A0115E" w:rsidP="00A0115E">
      <w:pPr>
        <w:widowControl/>
        <w:numPr>
          <w:ilvl w:val="0"/>
          <w:numId w:val="68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Имитация реальных пользователей – создание поддельных профилей с украденными фото и историей.</w:t>
      </w:r>
    </w:p>
    <w:p w14:paraId="21882308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3. Вбросы и манипуляции в социальных сетях</w:t>
      </w:r>
    </w:p>
    <w:p w14:paraId="7EB4B97A" w14:textId="77777777" w:rsidR="00A0115E" w:rsidRPr="00363C22" w:rsidRDefault="00A0115E" w:rsidP="00A0115E">
      <w:pPr>
        <w:widowControl/>
        <w:numPr>
          <w:ilvl w:val="0"/>
          <w:numId w:val="6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Хештег-кампании – искусственное продвижение тем в тренды.</w:t>
      </w:r>
    </w:p>
    <w:p w14:paraId="763C8546" w14:textId="77777777" w:rsidR="00A0115E" w:rsidRPr="00363C22" w:rsidRDefault="00A0115E" w:rsidP="00A0115E">
      <w:pPr>
        <w:widowControl/>
        <w:numPr>
          <w:ilvl w:val="0"/>
          <w:numId w:val="6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TikTok, YouTube, Telegram для распространения пропаганды.</w:t>
      </w:r>
    </w:p>
    <w:p w14:paraId="0AD1D215" w14:textId="77777777" w:rsidR="00A0115E" w:rsidRPr="00363C22" w:rsidRDefault="00A0115E" w:rsidP="00A0115E">
      <w:pPr>
        <w:widowControl/>
        <w:numPr>
          <w:ilvl w:val="0"/>
          <w:numId w:val="69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Создание инфоповодов – инициирование событий, привлекающих внимание СМИ.</w:t>
      </w:r>
    </w:p>
    <w:p w14:paraId="5FA54AE9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4. Эффект "информационного пузыря"</w:t>
      </w:r>
    </w:p>
    <w:p w14:paraId="6337A7FB" w14:textId="77777777" w:rsidR="00A0115E" w:rsidRPr="00363C22" w:rsidRDefault="00A0115E" w:rsidP="00A0115E">
      <w:pPr>
        <w:widowControl/>
        <w:numPr>
          <w:ilvl w:val="0"/>
          <w:numId w:val="70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Люди получают информацию только из одного источника, что формирует искаженную картину мира.</w:t>
      </w:r>
    </w:p>
    <w:p w14:paraId="69343221" w14:textId="77777777" w:rsidR="00A0115E" w:rsidRPr="00363C22" w:rsidRDefault="00A0115E" w:rsidP="00A0115E">
      <w:pPr>
        <w:widowControl/>
        <w:numPr>
          <w:ilvl w:val="0"/>
          <w:numId w:val="70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Алгоритмы соцсетей подстраивают контент под мнение пользователя, создавая эффект "камеры эха".</w:t>
      </w:r>
    </w:p>
    <w:p w14:paraId="0A7EA015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5. Психологическое давление и манипуляция эмоциями</w:t>
      </w:r>
    </w:p>
    <w:p w14:paraId="36CFF150" w14:textId="77777777" w:rsidR="00A0115E" w:rsidRPr="00363C22" w:rsidRDefault="00A0115E" w:rsidP="00A0115E">
      <w:pPr>
        <w:widowControl/>
        <w:numPr>
          <w:ilvl w:val="0"/>
          <w:numId w:val="7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Создание ощущения угрозы – распространение панических слухов (например, о террористических атаках).</w:t>
      </w:r>
    </w:p>
    <w:p w14:paraId="62695FEE" w14:textId="77777777" w:rsidR="00A0115E" w:rsidRPr="00363C22" w:rsidRDefault="00A0115E" w:rsidP="00A0115E">
      <w:pPr>
        <w:widowControl/>
        <w:numPr>
          <w:ilvl w:val="0"/>
          <w:numId w:val="7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Разжигание ненависти – искусственное подогревание конфликтов.</w:t>
      </w:r>
    </w:p>
    <w:p w14:paraId="14E10C5E" w14:textId="21F385E1" w:rsidR="00A0115E" w:rsidRPr="005E10EE" w:rsidRDefault="00A0115E" w:rsidP="005E10EE">
      <w:pPr>
        <w:widowControl/>
        <w:numPr>
          <w:ilvl w:val="0"/>
          <w:numId w:val="71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lastRenderedPageBreak/>
        <w:t>Использование юмора и мемов – скрытая пропаганда через развлекательный контент.</w:t>
      </w:r>
    </w:p>
    <w:p w14:paraId="18A438BC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3. Борьба с деструктивным контентом в интернете</w:t>
      </w:r>
    </w:p>
    <w:p w14:paraId="6F213BD1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1. Законодательные меры</w:t>
      </w:r>
    </w:p>
    <w:p w14:paraId="6900B19E" w14:textId="77777777" w:rsidR="00A0115E" w:rsidRPr="00363C22" w:rsidRDefault="00A0115E" w:rsidP="00A0115E">
      <w:pPr>
        <w:widowControl/>
        <w:numPr>
          <w:ilvl w:val="0"/>
          <w:numId w:val="7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Блокировка фейковых новостей – в России действует закон о фейках, позволяющий удалять ложную информацию.</w:t>
      </w:r>
    </w:p>
    <w:p w14:paraId="5AAADB6E" w14:textId="77777777" w:rsidR="00A0115E" w:rsidRPr="00363C22" w:rsidRDefault="00A0115E" w:rsidP="00A0115E">
      <w:pPr>
        <w:widowControl/>
        <w:numPr>
          <w:ilvl w:val="0"/>
          <w:numId w:val="7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Контроль экстремистского контента – запрещено распространение призывов к насилию.</w:t>
      </w:r>
    </w:p>
    <w:p w14:paraId="67B0ED6A" w14:textId="77777777" w:rsidR="00A0115E" w:rsidRPr="00363C22" w:rsidRDefault="00A0115E" w:rsidP="00A0115E">
      <w:pPr>
        <w:widowControl/>
        <w:numPr>
          <w:ilvl w:val="0"/>
          <w:numId w:val="72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Обязательная идентификация пользователей в мессенджерах.</w:t>
      </w:r>
    </w:p>
    <w:p w14:paraId="18381C43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2. Технические решения</w:t>
      </w:r>
    </w:p>
    <w:p w14:paraId="3BA0E2EC" w14:textId="77777777" w:rsidR="00A0115E" w:rsidRPr="00363C22" w:rsidRDefault="00A0115E" w:rsidP="00A0115E">
      <w:pPr>
        <w:widowControl/>
        <w:numPr>
          <w:ilvl w:val="0"/>
          <w:numId w:val="7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Использование систем машинного обучения для выявления фейков (например, нейросети для анализа текстов).</w:t>
      </w:r>
    </w:p>
    <w:p w14:paraId="262E547F" w14:textId="77777777" w:rsidR="00A0115E" w:rsidRPr="00363C22" w:rsidRDefault="00A0115E" w:rsidP="00A0115E">
      <w:pPr>
        <w:widowControl/>
        <w:numPr>
          <w:ilvl w:val="0"/>
          <w:numId w:val="7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Автоматизированные фильтры в соцсетях – удаление деструктивного контента.</w:t>
      </w:r>
    </w:p>
    <w:p w14:paraId="5A6C6107" w14:textId="77777777" w:rsidR="00A0115E" w:rsidRPr="00363C22" w:rsidRDefault="00A0115E" w:rsidP="00A0115E">
      <w:pPr>
        <w:widowControl/>
        <w:numPr>
          <w:ilvl w:val="0"/>
          <w:numId w:val="73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Фактчекинг-платформы – проверка информации пользователями.</w:t>
      </w:r>
    </w:p>
    <w:p w14:paraId="6598E361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3. Работа с платформами и мессенджерами</w:t>
      </w:r>
    </w:p>
    <w:p w14:paraId="3557DC1A" w14:textId="77777777" w:rsidR="00A0115E" w:rsidRPr="00363C22" w:rsidRDefault="00A0115E" w:rsidP="00A0115E">
      <w:pPr>
        <w:widowControl/>
        <w:numPr>
          <w:ilvl w:val="0"/>
          <w:numId w:val="7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Модерация контента в Telegram, VK, YouTube, Twitter.</w:t>
      </w:r>
    </w:p>
    <w:p w14:paraId="06A39F73" w14:textId="77777777" w:rsidR="00A0115E" w:rsidRPr="00363C22" w:rsidRDefault="00A0115E" w:rsidP="00A0115E">
      <w:pPr>
        <w:widowControl/>
        <w:numPr>
          <w:ilvl w:val="0"/>
          <w:numId w:val="7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Закрытие каналов, распространяющих экстремистскую информацию.</w:t>
      </w:r>
    </w:p>
    <w:p w14:paraId="4E28B5A0" w14:textId="77777777" w:rsidR="00A0115E" w:rsidRPr="00363C22" w:rsidRDefault="00A0115E" w:rsidP="00A0115E">
      <w:pPr>
        <w:widowControl/>
        <w:numPr>
          <w:ilvl w:val="0"/>
          <w:numId w:val="74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Сотрудничество с правоохранительными органами для пресечения противоправной деятельности.</w:t>
      </w:r>
    </w:p>
    <w:p w14:paraId="65421BFD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4. Повышение цифровой грамотности населения</w:t>
      </w:r>
    </w:p>
    <w:p w14:paraId="343897FF" w14:textId="77777777" w:rsidR="00A0115E" w:rsidRPr="00363C22" w:rsidRDefault="00A0115E" w:rsidP="00A0115E">
      <w:pPr>
        <w:widowControl/>
        <w:numPr>
          <w:ilvl w:val="0"/>
          <w:numId w:val="7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Обучение пользователей распознавать фейки и манипуляции.</w:t>
      </w:r>
    </w:p>
    <w:p w14:paraId="7A2BD85E" w14:textId="77777777" w:rsidR="00A0115E" w:rsidRPr="00363C22" w:rsidRDefault="00A0115E" w:rsidP="00A0115E">
      <w:pPr>
        <w:widowControl/>
        <w:numPr>
          <w:ilvl w:val="0"/>
          <w:numId w:val="7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Создание программ цифровой гигиены – курсы по информационной безопасности.</w:t>
      </w:r>
    </w:p>
    <w:p w14:paraId="7F1879F7" w14:textId="77777777" w:rsidR="00A0115E" w:rsidRPr="00363C22" w:rsidRDefault="00A0115E" w:rsidP="00A0115E">
      <w:pPr>
        <w:widowControl/>
        <w:numPr>
          <w:ilvl w:val="0"/>
          <w:numId w:val="75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Пропаганда критического мышления – проверка источников информации перед распространением.</w:t>
      </w:r>
    </w:p>
    <w:p w14:paraId="0D8D213A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5. Работа киберразведки и спецслужб</w:t>
      </w:r>
    </w:p>
    <w:p w14:paraId="7A4065F7" w14:textId="77777777" w:rsidR="00A0115E" w:rsidRPr="00363C22" w:rsidRDefault="00A0115E" w:rsidP="00A0115E">
      <w:pPr>
        <w:widowControl/>
        <w:numPr>
          <w:ilvl w:val="0"/>
          <w:numId w:val="7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Выявление координированных атак на информационное пространство.</w:t>
      </w:r>
    </w:p>
    <w:p w14:paraId="1394A1E7" w14:textId="77777777" w:rsidR="00A0115E" w:rsidRPr="00363C22" w:rsidRDefault="00A0115E" w:rsidP="00A0115E">
      <w:pPr>
        <w:widowControl/>
        <w:numPr>
          <w:ilvl w:val="0"/>
          <w:numId w:val="7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Противодействие иностранным агентам влияния.</w:t>
      </w:r>
    </w:p>
    <w:p w14:paraId="62FB52A7" w14:textId="1D1F0622" w:rsidR="00A0115E" w:rsidRPr="005E10EE" w:rsidRDefault="00A0115E" w:rsidP="005E10EE">
      <w:pPr>
        <w:widowControl/>
        <w:numPr>
          <w:ilvl w:val="0"/>
          <w:numId w:val="76"/>
        </w:numPr>
        <w:autoSpaceDE/>
        <w:autoSpaceDN/>
        <w:spacing w:after="160"/>
        <w:rPr>
          <w:szCs w:val="28"/>
        </w:rPr>
      </w:pPr>
      <w:r w:rsidRPr="00363C22">
        <w:rPr>
          <w:szCs w:val="28"/>
        </w:rPr>
        <w:t>Контроль финансирования фейковых медиа и пропагандистских сетей.</w:t>
      </w:r>
    </w:p>
    <w:p w14:paraId="5E9ECF4C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>Вывод:</w:t>
      </w:r>
    </w:p>
    <w:p w14:paraId="0D836F67" w14:textId="77777777" w:rsidR="00A0115E" w:rsidRPr="00363C22" w:rsidRDefault="00A0115E" w:rsidP="00A0115E">
      <w:pPr>
        <w:rPr>
          <w:szCs w:val="28"/>
        </w:rPr>
      </w:pPr>
      <w:r w:rsidRPr="00363C22">
        <w:rPr>
          <w:szCs w:val="28"/>
        </w:rPr>
        <w:t xml:space="preserve">Информационно-психологическое влияние является мощным инструментом, используемым в гибридных конфликтах. Противник использует фейковые новости, боты, манипуляцию соцсетями и психологическое давление, чтобы подорвать доверие граждан к государственным институтам. Борьба с деструктивным контентом требует законодательных мер, технических решений, </w:t>
      </w:r>
      <w:r w:rsidRPr="00363C22">
        <w:rPr>
          <w:szCs w:val="28"/>
        </w:rPr>
        <w:lastRenderedPageBreak/>
        <w:t>повышения цифровой грамотности и активного участия спецслужб.</w:t>
      </w:r>
    </w:p>
    <w:p w14:paraId="0C7B4FC1" w14:textId="64CEFC42" w:rsidR="0064406D" w:rsidRPr="0064406D" w:rsidRDefault="0064406D" w:rsidP="00076090">
      <w:pPr>
        <w:pStyle w:val="1"/>
      </w:pPr>
      <w:r w:rsidRPr="0064406D">
        <w:t>13. Самостоятельное изучение самой свежей научной литературы (научных статей, монографий, учебников 2021 – 2024 годов издания) по теме занятия.</w:t>
      </w:r>
    </w:p>
    <w:sectPr w:rsidR="0064406D" w:rsidRPr="0064406D" w:rsidSect="00785DC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96B1B" w14:textId="77777777" w:rsidR="00724948" w:rsidRDefault="00724948" w:rsidP="00791B52">
      <w:r>
        <w:separator/>
      </w:r>
    </w:p>
  </w:endnote>
  <w:endnote w:type="continuationSeparator" w:id="0">
    <w:p w14:paraId="6398422B" w14:textId="77777777" w:rsidR="00724948" w:rsidRDefault="00724948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3CAC0169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BEE460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058E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1D298B2E" w14:textId="670EF74B" w:rsidR="0082562A" w:rsidRDefault="00791B52" w:rsidP="0082562A">
    <w:pPr>
      <w:pStyle w:val="a8"/>
      <w:ind w:firstLine="0"/>
      <w:jc w:val="center"/>
    </w:pPr>
    <w:r>
      <w:t>202</w:t>
    </w:r>
    <w:r w:rsidR="0082562A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EA12D" w14:textId="77777777" w:rsidR="00724948" w:rsidRDefault="00724948" w:rsidP="00791B52">
      <w:r>
        <w:separator/>
      </w:r>
    </w:p>
  </w:footnote>
  <w:footnote w:type="continuationSeparator" w:id="0">
    <w:p w14:paraId="43B99DCA" w14:textId="77777777" w:rsidR="00724948" w:rsidRDefault="00724948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04647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B80D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48EC51E8" wp14:editId="2D0F0A4C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F28"/>
    <w:multiLevelType w:val="multilevel"/>
    <w:tmpl w:val="CE12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54A1"/>
    <w:multiLevelType w:val="multilevel"/>
    <w:tmpl w:val="C682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783D"/>
    <w:multiLevelType w:val="multilevel"/>
    <w:tmpl w:val="2FCC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0158A"/>
    <w:multiLevelType w:val="multilevel"/>
    <w:tmpl w:val="E20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C6312"/>
    <w:multiLevelType w:val="multilevel"/>
    <w:tmpl w:val="E63E9D84"/>
    <w:lvl w:ilvl="0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256"/>
        </w:tabs>
        <w:ind w:left="82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976"/>
        </w:tabs>
        <w:ind w:left="89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696"/>
        </w:tabs>
        <w:ind w:left="96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16"/>
        </w:tabs>
        <w:ind w:left="104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136"/>
        </w:tabs>
        <w:ind w:left="111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856"/>
        </w:tabs>
        <w:ind w:left="1185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C53B7"/>
    <w:multiLevelType w:val="multilevel"/>
    <w:tmpl w:val="C1EE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77842"/>
    <w:multiLevelType w:val="multilevel"/>
    <w:tmpl w:val="954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E0FAA"/>
    <w:multiLevelType w:val="multilevel"/>
    <w:tmpl w:val="4D82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73436"/>
    <w:multiLevelType w:val="multilevel"/>
    <w:tmpl w:val="BE4E367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04"/>
        </w:tabs>
        <w:ind w:left="284" w:firstLine="709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288"/>
        </w:tabs>
        <w:ind w:left="568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572"/>
        </w:tabs>
        <w:ind w:left="852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56"/>
        </w:tabs>
        <w:ind w:left="1136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140"/>
        </w:tabs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24"/>
        </w:tabs>
        <w:ind w:left="1704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2708"/>
        </w:tabs>
        <w:ind w:left="1988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2992"/>
        </w:tabs>
        <w:ind w:left="2272" w:firstLine="709"/>
      </w:pPr>
      <w:rPr>
        <w:rFonts w:hint="default"/>
      </w:rPr>
    </w:lvl>
  </w:abstractNum>
  <w:abstractNum w:abstractNumId="9" w15:restartNumberingAfterBreak="0">
    <w:nsid w:val="13001B77"/>
    <w:multiLevelType w:val="multilevel"/>
    <w:tmpl w:val="D6F6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B1D1B"/>
    <w:multiLevelType w:val="multilevel"/>
    <w:tmpl w:val="AAB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86AC7"/>
    <w:multiLevelType w:val="multilevel"/>
    <w:tmpl w:val="346C7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FA6C1D"/>
    <w:multiLevelType w:val="multilevel"/>
    <w:tmpl w:val="CEF0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C46B1"/>
    <w:multiLevelType w:val="multilevel"/>
    <w:tmpl w:val="82C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C0CA2"/>
    <w:multiLevelType w:val="multilevel"/>
    <w:tmpl w:val="A75C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03212"/>
    <w:multiLevelType w:val="multilevel"/>
    <w:tmpl w:val="2B1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975EB"/>
    <w:multiLevelType w:val="multilevel"/>
    <w:tmpl w:val="20B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2019F"/>
    <w:multiLevelType w:val="multilevel"/>
    <w:tmpl w:val="BC2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512AC"/>
    <w:multiLevelType w:val="multilevel"/>
    <w:tmpl w:val="0A1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E4468"/>
    <w:multiLevelType w:val="hybridMultilevel"/>
    <w:tmpl w:val="91C00E9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2124A47"/>
    <w:multiLevelType w:val="multilevel"/>
    <w:tmpl w:val="777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2326C"/>
    <w:multiLevelType w:val="multilevel"/>
    <w:tmpl w:val="2876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1766C"/>
    <w:multiLevelType w:val="multilevel"/>
    <w:tmpl w:val="D7B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701EB"/>
    <w:multiLevelType w:val="multilevel"/>
    <w:tmpl w:val="7128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892D99"/>
    <w:multiLevelType w:val="multilevel"/>
    <w:tmpl w:val="1A5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BA65F6"/>
    <w:multiLevelType w:val="multilevel"/>
    <w:tmpl w:val="D5A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61B07"/>
    <w:multiLevelType w:val="multilevel"/>
    <w:tmpl w:val="3BB2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8315D0"/>
    <w:multiLevelType w:val="multilevel"/>
    <w:tmpl w:val="E47C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186875"/>
    <w:multiLevelType w:val="multilevel"/>
    <w:tmpl w:val="47E4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92244C"/>
    <w:multiLevelType w:val="multilevel"/>
    <w:tmpl w:val="4BC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AA5175"/>
    <w:multiLevelType w:val="multilevel"/>
    <w:tmpl w:val="9A96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031B15"/>
    <w:multiLevelType w:val="multilevel"/>
    <w:tmpl w:val="5416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FF7975"/>
    <w:multiLevelType w:val="multilevel"/>
    <w:tmpl w:val="B1C8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41254"/>
    <w:multiLevelType w:val="multilevel"/>
    <w:tmpl w:val="9CFC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2D174C"/>
    <w:multiLevelType w:val="multilevel"/>
    <w:tmpl w:val="E3BA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63217D"/>
    <w:multiLevelType w:val="multilevel"/>
    <w:tmpl w:val="F5EC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64DD4"/>
    <w:multiLevelType w:val="multilevel"/>
    <w:tmpl w:val="0D38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66F20"/>
    <w:multiLevelType w:val="multilevel"/>
    <w:tmpl w:val="C442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3E3312"/>
    <w:multiLevelType w:val="multilevel"/>
    <w:tmpl w:val="E81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C8468A"/>
    <w:multiLevelType w:val="multilevel"/>
    <w:tmpl w:val="DCBE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4E2B86"/>
    <w:multiLevelType w:val="multilevel"/>
    <w:tmpl w:val="FA4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450771"/>
    <w:multiLevelType w:val="multilevel"/>
    <w:tmpl w:val="5426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B06003"/>
    <w:multiLevelType w:val="multilevel"/>
    <w:tmpl w:val="4CF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F904FA"/>
    <w:multiLevelType w:val="multilevel"/>
    <w:tmpl w:val="3C76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3253EB"/>
    <w:multiLevelType w:val="multilevel"/>
    <w:tmpl w:val="259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5816A7"/>
    <w:multiLevelType w:val="multilevel"/>
    <w:tmpl w:val="6A5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D14AA3"/>
    <w:multiLevelType w:val="multilevel"/>
    <w:tmpl w:val="283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F33AFA"/>
    <w:multiLevelType w:val="multilevel"/>
    <w:tmpl w:val="6F9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B72FB0"/>
    <w:multiLevelType w:val="multilevel"/>
    <w:tmpl w:val="729C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CF7BCA"/>
    <w:multiLevelType w:val="multilevel"/>
    <w:tmpl w:val="AD54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1C4E5C"/>
    <w:multiLevelType w:val="multilevel"/>
    <w:tmpl w:val="E9BA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E65F1"/>
    <w:multiLevelType w:val="multilevel"/>
    <w:tmpl w:val="4708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4F6D9B"/>
    <w:multiLevelType w:val="multilevel"/>
    <w:tmpl w:val="625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F95DCC"/>
    <w:multiLevelType w:val="multilevel"/>
    <w:tmpl w:val="5B9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84763A"/>
    <w:multiLevelType w:val="multilevel"/>
    <w:tmpl w:val="CE9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9178B9"/>
    <w:multiLevelType w:val="multilevel"/>
    <w:tmpl w:val="594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9B775F"/>
    <w:multiLevelType w:val="multilevel"/>
    <w:tmpl w:val="AF1C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3612FF"/>
    <w:multiLevelType w:val="multilevel"/>
    <w:tmpl w:val="F6E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AC2F8B"/>
    <w:multiLevelType w:val="multilevel"/>
    <w:tmpl w:val="2D2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E87CB0"/>
    <w:multiLevelType w:val="multilevel"/>
    <w:tmpl w:val="7DA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096202"/>
    <w:multiLevelType w:val="multilevel"/>
    <w:tmpl w:val="514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9F7716"/>
    <w:multiLevelType w:val="multilevel"/>
    <w:tmpl w:val="B754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454D4F"/>
    <w:multiLevelType w:val="multilevel"/>
    <w:tmpl w:val="280A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3C5B6F"/>
    <w:multiLevelType w:val="multilevel"/>
    <w:tmpl w:val="18C2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657487"/>
    <w:multiLevelType w:val="multilevel"/>
    <w:tmpl w:val="6A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AD29B9"/>
    <w:multiLevelType w:val="multilevel"/>
    <w:tmpl w:val="CEB2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891BF4"/>
    <w:multiLevelType w:val="multilevel"/>
    <w:tmpl w:val="0E32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AB52E8"/>
    <w:multiLevelType w:val="multilevel"/>
    <w:tmpl w:val="CC46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6743ED"/>
    <w:multiLevelType w:val="multilevel"/>
    <w:tmpl w:val="3B78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90C516F"/>
    <w:multiLevelType w:val="multilevel"/>
    <w:tmpl w:val="C61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940853"/>
    <w:multiLevelType w:val="multilevel"/>
    <w:tmpl w:val="F17A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8772C3"/>
    <w:multiLevelType w:val="multilevel"/>
    <w:tmpl w:val="EAFA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BA1FB0"/>
    <w:multiLevelType w:val="multilevel"/>
    <w:tmpl w:val="D394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3547CB"/>
    <w:multiLevelType w:val="multilevel"/>
    <w:tmpl w:val="EA4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136449"/>
    <w:multiLevelType w:val="multilevel"/>
    <w:tmpl w:val="17F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5C23D6"/>
    <w:multiLevelType w:val="multilevel"/>
    <w:tmpl w:val="F9C0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F80CA2"/>
    <w:multiLevelType w:val="multilevel"/>
    <w:tmpl w:val="A63C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951652"/>
    <w:multiLevelType w:val="multilevel"/>
    <w:tmpl w:val="E9F6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374731D"/>
    <w:multiLevelType w:val="multilevel"/>
    <w:tmpl w:val="CFE0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5145318"/>
    <w:multiLevelType w:val="multilevel"/>
    <w:tmpl w:val="F2B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14637C"/>
    <w:multiLevelType w:val="multilevel"/>
    <w:tmpl w:val="D45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911120"/>
    <w:multiLevelType w:val="multilevel"/>
    <w:tmpl w:val="32A8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5D7083C"/>
    <w:multiLevelType w:val="multilevel"/>
    <w:tmpl w:val="458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5B5D43"/>
    <w:multiLevelType w:val="multilevel"/>
    <w:tmpl w:val="23C6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67EF8"/>
    <w:multiLevelType w:val="multilevel"/>
    <w:tmpl w:val="AB7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421418"/>
    <w:multiLevelType w:val="multilevel"/>
    <w:tmpl w:val="3D2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1B1E72"/>
    <w:multiLevelType w:val="multilevel"/>
    <w:tmpl w:val="7B5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95005F"/>
    <w:multiLevelType w:val="multilevel"/>
    <w:tmpl w:val="D9C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760326">
    <w:abstractNumId w:val="68"/>
  </w:num>
  <w:num w:numId="2" w16cid:durableId="953635751">
    <w:abstractNumId w:val="38"/>
  </w:num>
  <w:num w:numId="3" w16cid:durableId="374354330">
    <w:abstractNumId w:val="32"/>
  </w:num>
  <w:num w:numId="4" w16cid:durableId="1984580052">
    <w:abstractNumId w:val="24"/>
  </w:num>
  <w:num w:numId="5" w16cid:durableId="990643654">
    <w:abstractNumId w:val="13"/>
  </w:num>
  <w:num w:numId="6" w16cid:durableId="1183737300">
    <w:abstractNumId w:val="66"/>
  </w:num>
  <w:num w:numId="7" w16cid:durableId="954823106">
    <w:abstractNumId w:val="51"/>
  </w:num>
  <w:num w:numId="8" w16cid:durableId="670835430">
    <w:abstractNumId w:val="87"/>
  </w:num>
  <w:num w:numId="9" w16cid:durableId="1591162297">
    <w:abstractNumId w:val="0"/>
  </w:num>
  <w:num w:numId="10" w16cid:durableId="408887191">
    <w:abstractNumId w:val="34"/>
  </w:num>
  <w:num w:numId="11" w16cid:durableId="1858083607">
    <w:abstractNumId w:val="86"/>
  </w:num>
  <w:num w:numId="12" w16cid:durableId="538274889">
    <w:abstractNumId w:val="67"/>
  </w:num>
  <w:num w:numId="13" w16cid:durableId="95753332">
    <w:abstractNumId w:val="69"/>
  </w:num>
  <w:num w:numId="14" w16cid:durableId="1407070825">
    <w:abstractNumId w:val="54"/>
  </w:num>
  <w:num w:numId="15" w16cid:durableId="123624867">
    <w:abstractNumId w:val="10"/>
  </w:num>
  <w:num w:numId="16" w16cid:durableId="1526291957">
    <w:abstractNumId w:val="77"/>
  </w:num>
  <w:num w:numId="17" w16cid:durableId="1892108394">
    <w:abstractNumId w:val="37"/>
  </w:num>
  <w:num w:numId="18" w16cid:durableId="524447981">
    <w:abstractNumId w:val="44"/>
  </w:num>
  <w:num w:numId="19" w16cid:durableId="1365907864">
    <w:abstractNumId w:val="85"/>
  </w:num>
  <w:num w:numId="20" w16cid:durableId="1573849739">
    <w:abstractNumId w:val="7"/>
  </w:num>
  <w:num w:numId="21" w16cid:durableId="1397976582">
    <w:abstractNumId w:val="8"/>
  </w:num>
  <w:num w:numId="22" w16cid:durableId="2008825494">
    <w:abstractNumId w:val="23"/>
  </w:num>
  <w:num w:numId="23" w16cid:durableId="447546982">
    <w:abstractNumId w:val="42"/>
  </w:num>
  <w:num w:numId="24" w16cid:durableId="946542828">
    <w:abstractNumId w:val="2"/>
  </w:num>
  <w:num w:numId="25" w16cid:durableId="672104436">
    <w:abstractNumId w:val="26"/>
  </w:num>
  <w:num w:numId="26" w16cid:durableId="869956765">
    <w:abstractNumId w:val="83"/>
  </w:num>
  <w:num w:numId="27" w16cid:durableId="21174476">
    <w:abstractNumId w:val="64"/>
  </w:num>
  <w:num w:numId="28" w16cid:durableId="439302810">
    <w:abstractNumId w:val="3"/>
  </w:num>
  <w:num w:numId="29" w16cid:durableId="1483542793">
    <w:abstractNumId w:val="76"/>
  </w:num>
  <w:num w:numId="30" w16cid:durableId="42221754">
    <w:abstractNumId w:val="35"/>
  </w:num>
  <w:num w:numId="31" w16cid:durableId="675885529">
    <w:abstractNumId w:val="73"/>
  </w:num>
  <w:num w:numId="32" w16cid:durableId="418991718">
    <w:abstractNumId w:val="5"/>
  </w:num>
  <w:num w:numId="33" w16cid:durableId="1151824468">
    <w:abstractNumId w:val="72"/>
  </w:num>
  <w:num w:numId="34" w16cid:durableId="1222329823">
    <w:abstractNumId w:val="52"/>
  </w:num>
  <w:num w:numId="35" w16cid:durableId="657421384">
    <w:abstractNumId w:val="47"/>
  </w:num>
  <w:num w:numId="36" w16cid:durableId="637076336">
    <w:abstractNumId w:val="43"/>
  </w:num>
  <w:num w:numId="37" w16cid:durableId="1450927346">
    <w:abstractNumId w:val="17"/>
  </w:num>
  <w:num w:numId="38" w16cid:durableId="357857597">
    <w:abstractNumId w:val="30"/>
  </w:num>
  <w:num w:numId="39" w16cid:durableId="1266769740">
    <w:abstractNumId w:val="65"/>
  </w:num>
  <w:num w:numId="40" w16cid:durableId="871770219">
    <w:abstractNumId w:val="27"/>
  </w:num>
  <w:num w:numId="41" w16cid:durableId="275258335">
    <w:abstractNumId w:val="50"/>
  </w:num>
  <w:num w:numId="42" w16cid:durableId="1507743570">
    <w:abstractNumId w:val="84"/>
  </w:num>
  <w:num w:numId="43" w16cid:durableId="1771654642">
    <w:abstractNumId w:val="21"/>
  </w:num>
  <w:num w:numId="44" w16cid:durableId="418987746">
    <w:abstractNumId w:val="81"/>
  </w:num>
  <w:num w:numId="45" w16cid:durableId="1671711004">
    <w:abstractNumId w:val="15"/>
  </w:num>
  <w:num w:numId="46" w16cid:durableId="1464738279">
    <w:abstractNumId w:val="79"/>
  </w:num>
  <w:num w:numId="47" w16cid:durableId="945187675">
    <w:abstractNumId w:val="53"/>
  </w:num>
  <w:num w:numId="48" w16cid:durableId="1626082772">
    <w:abstractNumId w:val="55"/>
  </w:num>
  <w:num w:numId="49" w16cid:durableId="318923249">
    <w:abstractNumId w:val="78"/>
  </w:num>
  <w:num w:numId="50" w16cid:durableId="877476147">
    <w:abstractNumId w:val="36"/>
  </w:num>
  <w:num w:numId="51" w16cid:durableId="1056396471">
    <w:abstractNumId w:val="12"/>
  </w:num>
  <w:num w:numId="52" w16cid:durableId="437991786">
    <w:abstractNumId w:val="29"/>
  </w:num>
  <w:num w:numId="53" w16cid:durableId="1791779029">
    <w:abstractNumId w:val="63"/>
  </w:num>
  <w:num w:numId="54" w16cid:durableId="836460336">
    <w:abstractNumId w:val="14"/>
  </w:num>
  <w:num w:numId="55" w16cid:durableId="1462571698">
    <w:abstractNumId w:val="6"/>
  </w:num>
  <w:num w:numId="56" w16cid:durableId="1376543799">
    <w:abstractNumId w:val="74"/>
  </w:num>
  <w:num w:numId="57" w16cid:durableId="649093470">
    <w:abstractNumId w:val="48"/>
  </w:num>
  <w:num w:numId="58" w16cid:durableId="138573072">
    <w:abstractNumId w:val="25"/>
  </w:num>
  <w:num w:numId="59" w16cid:durableId="1638490568">
    <w:abstractNumId w:val="22"/>
  </w:num>
  <w:num w:numId="60" w16cid:durableId="1646739362">
    <w:abstractNumId w:val="80"/>
  </w:num>
  <w:num w:numId="61" w16cid:durableId="2076467715">
    <w:abstractNumId w:val="60"/>
  </w:num>
  <w:num w:numId="62" w16cid:durableId="5063836">
    <w:abstractNumId w:val="56"/>
  </w:num>
  <w:num w:numId="63" w16cid:durableId="1183740259">
    <w:abstractNumId w:val="61"/>
  </w:num>
  <w:num w:numId="64" w16cid:durableId="650908392">
    <w:abstractNumId w:val="39"/>
  </w:num>
  <w:num w:numId="65" w16cid:durableId="1007712254">
    <w:abstractNumId w:val="9"/>
  </w:num>
  <w:num w:numId="66" w16cid:durableId="399060827">
    <w:abstractNumId w:val="11"/>
  </w:num>
  <w:num w:numId="67" w16cid:durableId="564999406">
    <w:abstractNumId w:val="71"/>
  </w:num>
  <w:num w:numId="68" w16cid:durableId="606279886">
    <w:abstractNumId w:val="58"/>
  </w:num>
  <w:num w:numId="69" w16cid:durableId="1283415915">
    <w:abstractNumId w:val="33"/>
  </w:num>
  <w:num w:numId="70" w16cid:durableId="384180398">
    <w:abstractNumId w:val="45"/>
  </w:num>
  <w:num w:numId="71" w16cid:durableId="875197131">
    <w:abstractNumId w:val="75"/>
  </w:num>
  <w:num w:numId="72" w16cid:durableId="800423019">
    <w:abstractNumId w:val="49"/>
  </w:num>
  <w:num w:numId="73" w16cid:durableId="1588491735">
    <w:abstractNumId w:val="59"/>
  </w:num>
  <w:num w:numId="74" w16cid:durableId="174611030">
    <w:abstractNumId w:val="16"/>
  </w:num>
  <w:num w:numId="75" w16cid:durableId="433327418">
    <w:abstractNumId w:val="70"/>
  </w:num>
  <w:num w:numId="76" w16cid:durableId="656302187">
    <w:abstractNumId w:val="20"/>
  </w:num>
  <w:num w:numId="77" w16cid:durableId="1547255658">
    <w:abstractNumId w:val="4"/>
  </w:num>
  <w:num w:numId="78" w16cid:durableId="1008363252">
    <w:abstractNumId w:val="31"/>
  </w:num>
  <w:num w:numId="79" w16cid:durableId="758335390">
    <w:abstractNumId w:val="57"/>
  </w:num>
  <w:num w:numId="80" w16cid:durableId="556820634">
    <w:abstractNumId w:val="82"/>
  </w:num>
  <w:num w:numId="81" w16cid:durableId="1380667637">
    <w:abstractNumId w:val="41"/>
  </w:num>
  <w:num w:numId="82" w16cid:durableId="51391062">
    <w:abstractNumId w:val="46"/>
  </w:num>
  <w:num w:numId="83" w16cid:durableId="394280788">
    <w:abstractNumId w:val="28"/>
  </w:num>
  <w:num w:numId="84" w16cid:durableId="1760786523">
    <w:abstractNumId w:val="40"/>
  </w:num>
  <w:num w:numId="85" w16cid:durableId="1414744244">
    <w:abstractNumId w:val="18"/>
  </w:num>
  <w:num w:numId="86" w16cid:durableId="1940596633">
    <w:abstractNumId w:val="1"/>
  </w:num>
  <w:num w:numId="87" w16cid:durableId="1112626039">
    <w:abstractNumId w:val="62"/>
  </w:num>
  <w:num w:numId="88" w16cid:durableId="758402307">
    <w:abstractNumId w:val="1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D7"/>
    <w:rsid w:val="00020393"/>
    <w:rsid w:val="00035E95"/>
    <w:rsid w:val="00053F88"/>
    <w:rsid w:val="0005494C"/>
    <w:rsid w:val="000630A0"/>
    <w:rsid w:val="00076090"/>
    <w:rsid w:val="0009790A"/>
    <w:rsid w:val="000B4F43"/>
    <w:rsid w:val="000B5EBC"/>
    <w:rsid w:val="000E04C5"/>
    <w:rsid w:val="00102820"/>
    <w:rsid w:val="00142FD7"/>
    <w:rsid w:val="001448B0"/>
    <w:rsid w:val="00171F4B"/>
    <w:rsid w:val="001B17E3"/>
    <w:rsid w:val="001B7E14"/>
    <w:rsid w:val="001C7FB9"/>
    <w:rsid w:val="001E7D8F"/>
    <w:rsid w:val="001F73B4"/>
    <w:rsid w:val="002423ED"/>
    <w:rsid w:val="00254CBC"/>
    <w:rsid w:val="002557EA"/>
    <w:rsid w:val="00270058"/>
    <w:rsid w:val="00283836"/>
    <w:rsid w:val="002A3811"/>
    <w:rsid w:val="002A791E"/>
    <w:rsid w:val="002E023F"/>
    <w:rsid w:val="0030382D"/>
    <w:rsid w:val="00317717"/>
    <w:rsid w:val="003337B3"/>
    <w:rsid w:val="00346CA9"/>
    <w:rsid w:val="00347FEF"/>
    <w:rsid w:val="00353F43"/>
    <w:rsid w:val="003662CD"/>
    <w:rsid w:val="003665B1"/>
    <w:rsid w:val="00370410"/>
    <w:rsid w:val="0041302E"/>
    <w:rsid w:val="00446ADE"/>
    <w:rsid w:val="00453F62"/>
    <w:rsid w:val="00462973"/>
    <w:rsid w:val="004660C1"/>
    <w:rsid w:val="00486C08"/>
    <w:rsid w:val="00497F2B"/>
    <w:rsid w:val="004A4DBC"/>
    <w:rsid w:val="004B2446"/>
    <w:rsid w:val="004D5CCF"/>
    <w:rsid w:val="004E18E7"/>
    <w:rsid w:val="004F7210"/>
    <w:rsid w:val="00505E7B"/>
    <w:rsid w:val="00512159"/>
    <w:rsid w:val="005419F7"/>
    <w:rsid w:val="0055476B"/>
    <w:rsid w:val="00585724"/>
    <w:rsid w:val="005B029C"/>
    <w:rsid w:val="005E10EE"/>
    <w:rsid w:val="005E6040"/>
    <w:rsid w:val="00603D22"/>
    <w:rsid w:val="006222C3"/>
    <w:rsid w:val="0064406D"/>
    <w:rsid w:val="00654C92"/>
    <w:rsid w:val="0067483F"/>
    <w:rsid w:val="006A7DF5"/>
    <w:rsid w:val="006C6110"/>
    <w:rsid w:val="006E476A"/>
    <w:rsid w:val="00705C82"/>
    <w:rsid w:val="00720324"/>
    <w:rsid w:val="00724948"/>
    <w:rsid w:val="007509AB"/>
    <w:rsid w:val="00763314"/>
    <w:rsid w:val="00785DC3"/>
    <w:rsid w:val="00790DEC"/>
    <w:rsid w:val="00791B52"/>
    <w:rsid w:val="00795C6B"/>
    <w:rsid w:val="007A04F6"/>
    <w:rsid w:val="007C13F9"/>
    <w:rsid w:val="007E2DC3"/>
    <w:rsid w:val="0082562A"/>
    <w:rsid w:val="0082599E"/>
    <w:rsid w:val="00831A1D"/>
    <w:rsid w:val="00851B42"/>
    <w:rsid w:val="0086551E"/>
    <w:rsid w:val="008A4137"/>
    <w:rsid w:val="008C1A57"/>
    <w:rsid w:val="008E7BD7"/>
    <w:rsid w:val="009518B7"/>
    <w:rsid w:val="00987325"/>
    <w:rsid w:val="009D3625"/>
    <w:rsid w:val="009E747F"/>
    <w:rsid w:val="009F22FD"/>
    <w:rsid w:val="00A0115E"/>
    <w:rsid w:val="00A22FEB"/>
    <w:rsid w:val="00A41DEA"/>
    <w:rsid w:val="00A53CE7"/>
    <w:rsid w:val="00A90AB9"/>
    <w:rsid w:val="00AA4DA0"/>
    <w:rsid w:val="00B16CD0"/>
    <w:rsid w:val="00B41839"/>
    <w:rsid w:val="00B41C8B"/>
    <w:rsid w:val="00B806BD"/>
    <w:rsid w:val="00B81D75"/>
    <w:rsid w:val="00B843A9"/>
    <w:rsid w:val="00BB47A2"/>
    <w:rsid w:val="00BF566D"/>
    <w:rsid w:val="00C02B90"/>
    <w:rsid w:val="00C14062"/>
    <w:rsid w:val="00C23E12"/>
    <w:rsid w:val="00C34718"/>
    <w:rsid w:val="00C370E9"/>
    <w:rsid w:val="00C57AC6"/>
    <w:rsid w:val="00C61A88"/>
    <w:rsid w:val="00C95A5D"/>
    <w:rsid w:val="00CA7C18"/>
    <w:rsid w:val="00CC01D8"/>
    <w:rsid w:val="00CF25B5"/>
    <w:rsid w:val="00D713D2"/>
    <w:rsid w:val="00D73C52"/>
    <w:rsid w:val="00D90AEB"/>
    <w:rsid w:val="00D9782E"/>
    <w:rsid w:val="00DA2A92"/>
    <w:rsid w:val="00DB0AC2"/>
    <w:rsid w:val="00DC6E07"/>
    <w:rsid w:val="00E0645A"/>
    <w:rsid w:val="00E15404"/>
    <w:rsid w:val="00E2551B"/>
    <w:rsid w:val="00E834B7"/>
    <w:rsid w:val="00E90E46"/>
    <w:rsid w:val="00EB4BFE"/>
    <w:rsid w:val="00EB7944"/>
    <w:rsid w:val="00ED64F5"/>
    <w:rsid w:val="00EF7503"/>
    <w:rsid w:val="00F40B79"/>
    <w:rsid w:val="00FA23D3"/>
    <w:rsid w:val="00FA77FD"/>
    <w:rsid w:val="00FC2678"/>
    <w:rsid w:val="00FF0AB3"/>
    <w:rsid w:val="00FF3D58"/>
    <w:rsid w:val="0500B369"/>
    <w:rsid w:val="1A472163"/>
    <w:rsid w:val="1B258EA6"/>
    <w:rsid w:val="277A53C2"/>
    <w:rsid w:val="310CD9AF"/>
    <w:rsid w:val="3AC5A03B"/>
    <w:rsid w:val="42675A92"/>
    <w:rsid w:val="4464859B"/>
    <w:rsid w:val="4BFAD146"/>
    <w:rsid w:val="512DC254"/>
    <w:rsid w:val="61B6EEBD"/>
    <w:rsid w:val="6643E384"/>
    <w:rsid w:val="72AC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F49E6A"/>
  <w15:chartTrackingRefBased/>
  <w15:docId w15:val="{279251C8-654F-444C-94D7-FA84CF1E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styleId="ae">
    <w:name w:val="annotation reference"/>
    <w:basedOn w:val="a0"/>
    <w:uiPriority w:val="99"/>
    <w:semiHidden/>
    <w:unhideWhenUsed/>
    <w:rsid w:val="001C7FB9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C7FB9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C7FB9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C7FB9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C7FB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3">
    <w:name w:val="Unresolved Mention"/>
    <w:basedOn w:val="a0"/>
    <w:uiPriority w:val="99"/>
    <w:semiHidden/>
    <w:unhideWhenUsed/>
    <w:rsid w:val="00DC6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109</TotalTime>
  <Pages>27</Pages>
  <Words>6675</Words>
  <Characters>38051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Данил Ковалёв</cp:lastModifiedBy>
  <cp:revision>62</cp:revision>
  <dcterms:created xsi:type="dcterms:W3CDTF">2025-02-05T15:12:00Z</dcterms:created>
  <dcterms:modified xsi:type="dcterms:W3CDTF">2025-12-21T09:24:00Z</dcterms:modified>
</cp:coreProperties>
</file>