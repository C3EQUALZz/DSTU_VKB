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D2ED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2C44B161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6255A390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A70B68A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21177CD7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1D1CFA22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BB49C66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5AE10225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51C207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316DCC3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F1FE2A8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5471B4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3ED466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0B1F92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6B098BF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4FE0C515" w14:textId="27B4088F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1</w:t>
      </w:r>
      <w:r w:rsidR="00254A4D">
        <w:rPr>
          <w:b/>
          <w:bCs/>
          <w:sz w:val="32"/>
          <w:szCs w:val="32"/>
        </w:rPr>
        <w:t>2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7CF58D78" w14:textId="1A44EC1A" w:rsidR="00791B52" w:rsidRPr="0086551E" w:rsidRDefault="00791B52" w:rsidP="00254A4D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254A4D" w:rsidRPr="00254A4D">
        <w:rPr>
          <w:sz w:val="32"/>
          <w:szCs w:val="32"/>
        </w:rPr>
        <w:t>Интерфейсы и потоки выполнения (</w:t>
      </w:r>
      <w:proofErr w:type="spellStart"/>
      <w:r w:rsidR="00254A4D" w:rsidRPr="00254A4D">
        <w:rPr>
          <w:sz w:val="32"/>
          <w:szCs w:val="32"/>
        </w:rPr>
        <w:t>Threads</w:t>
      </w:r>
      <w:proofErr w:type="spellEnd"/>
      <w:r w:rsidR="00254A4D" w:rsidRPr="00254A4D">
        <w:rPr>
          <w:sz w:val="32"/>
          <w:szCs w:val="32"/>
        </w:rPr>
        <w:t xml:space="preserve">)в ЯП Java, </w:t>
      </w:r>
      <w:proofErr w:type="spellStart"/>
      <w:r w:rsidR="00254A4D" w:rsidRPr="00254A4D">
        <w:rPr>
          <w:sz w:val="32"/>
          <w:szCs w:val="32"/>
        </w:rPr>
        <w:t>Kotlin</w:t>
      </w:r>
      <w:proofErr w:type="spellEnd"/>
      <w:r w:rsidR="00254A4D" w:rsidRPr="00254A4D">
        <w:rPr>
          <w:sz w:val="32"/>
          <w:szCs w:val="32"/>
        </w:rPr>
        <w:t xml:space="preserve"> и JavaScript. Главный и дочерние потоки. Сравнение возможностей языков в области интерфейсов и потоков выполнения, достоинства и недостатки.</w:t>
      </w:r>
      <w:r w:rsidRPr="0086551E">
        <w:rPr>
          <w:sz w:val="32"/>
          <w:szCs w:val="32"/>
        </w:rPr>
        <w:t>»</w:t>
      </w:r>
    </w:p>
    <w:p w14:paraId="7341227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4D3079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ED805A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05D958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13F6A23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32A46782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68D79CBA" w14:textId="77777777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ВКБ41</w:t>
            </w:r>
          </w:p>
        </w:tc>
      </w:tr>
      <w:tr w:rsidR="00791B52" w:rsidRPr="0086551E" w14:paraId="3DD14641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23BB31" w14:textId="76934B06" w:rsidR="00994FE2" w:rsidRPr="0086551E" w:rsidRDefault="00791B52" w:rsidP="00994FE2">
            <w:pPr>
              <w:ind w:firstLine="0"/>
              <w:jc w:val="center"/>
              <w:rPr>
                <w:szCs w:val="24"/>
              </w:rPr>
            </w:pPr>
            <w:r w:rsidRPr="0086551E">
              <w:rPr>
                <w:szCs w:val="24"/>
              </w:rPr>
              <w:t>Якушевский Сергей</w:t>
            </w:r>
          </w:p>
        </w:tc>
      </w:tr>
      <w:tr w:rsidR="00994FE2" w:rsidRPr="0086551E" w14:paraId="6BB49D2F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1C6DFE" w14:textId="2AE767E9" w:rsidR="00994FE2" w:rsidRPr="0086551E" w:rsidRDefault="00227A6D" w:rsidP="00994F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Савин Александр</w:t>
            </w:r>
          </w:p>
        </w:tc>
      </w:tr>
      <w:tr w:rsidR="00994FE2" w:rsidRPr="0086551E" w14:paraId="5FCC3978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6D9BE" w14:textId="35FA5314" w:rsidR="00994FE2" w:rsidRPr="0086551E" w:rsidRDefault="00227A6D" w:rsidP="00994FE2">
            <w:pPr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Пересада</w:t>
            </w:r>
            <w:proofErr w:type="spellEnd"/>
            <w:r>
              <w:rPr>
                <w:szCs w:val="24"/>
              </w:rPr>
              <w:t xml:space="preserve"> Никита</w:t>
            </w:r>
          </w:p>
        </w:tc>
      </w:tr>
      <w:tr w:rsidR="00994FE2" w:rsidRPr="0086551E" w14:paraId="4F101E59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9F672" w14:textId="21CF42CC" w:rsidR="00994FE2" w:rsidRPr="0086551E" w:rsidRDefault="00227A6D" w:rsidP="00994F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Сац Никита</w:t>
            </w:r>
          </w:p>
        </w:tc>
      </w:tr>
      <w:tr w:rsidR="00791B52" w:rsidRPr="0086551E" w14:paraId="108FE6C1" w14:textId="77777777" w:rsidTr="00791B52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810455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  <w:tr w:rsidR="00791B52" w:rsidRPr="0086551E" w14:paraId="021843D4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7B944497" w14:textId="77777777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Проверил: </w:t>
            </w:r>
          </w:p>
        </w:tc>
      </w:tr>
      <w:tr w:rsidR="00791B52" w:rsidRPr="0086551E" w14:paraId="1FAC25AD" w14:textId="77777777" w:rsidTr="00791B52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EECFF0" w14:textId="7FEB4699" w:rsidR="00791B52" w:rsidRPr="00CA7C18" w:rsidRDefault="00994FE2" w:rsidP="004E18E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Черкесова Лариса Владимировна</w:t>
            </w:r>
          </w:p>
        </w:tc>
      </w:tr>
      <w:tr w:rsidR="00791B52" w:rsidRPr="0086551E" w14:paraId="440AF272" w14:textId="77777777" w:rsidTr="00791B52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2E0F3A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</w:tbl>
    <w:p w14:paraId="7303D91A" w14:textId="77777777" w:rsidR="00791B52" w:rsidRDefault="00791B52" w:rsidP="00791B52"/>
    <w:p w14:paraId="75ACA48A" w14:textId="77777777" w:rsidR="004C34BB" w:rsidRDefault="004C34BB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B314A20" w14:textId="76D3A4EC" w:rsidR="00FA77FD" w:rsidRDefault="004C34BB" w:rsidP="004C34BB">
      <w:r>
        <w:lastRenderedPageBreak/>
        <w:t>Цель работы:</w:t>
      </w:r>
      <w:r w:rsidR="00CA3D03">
        <w:t xml:space="preserve"> рассмотреть и изучить принципы использования подхода многопоточного программирования на различных кроссплатформенных языках; закрепить знания о</w:t>
      </w:r>
      <w:r w:rsidR="00E5106C">
        <w:t xml:space="preserve">б </w:t>
      </w:r>
      <w:r w:rsidR="00141BAE">
        <w:t>абстракции как одной из основ объектно-ориентированного программирования на примере интерфейсов.</w:t>
      </w:r>
    </w:p>
    <w:p w14:paraId="16A42C4B" w14:textId="2C75774D" w:rsidR="00A84EFE" w:rsidRDefault="00A84EFE" w:rsidP="00293289">
      <w:pPr>
        <w:pStyle w:val="1"/>
        <w:numPr>
          <w:ilvl w:val="0"/>
          <w:numId w:val="4"/>
        </w:numPr>
      </w:pPr>
      <w:r>
        <w:t>Проблемы множественного наследования классов в языках программирования Java,</w:t>
      </w:r>
      <w:r>
        <w:t xml:space="preserve"> </w:t>
      </w:r>
      <w:proofErr w:type="spellStart"/>
      <w:r>
        <w:t>Kotlin</w:t>
      </w:r>
      <w:proofErr w:type="spellEnd"/>
      <w:r>
        <w:t xml:space="preserve"> и JavaScript. Ромбовидное наследование. Примеры и скриншоты.</w:t>
      </w:r>
    </w:p>
    <w:p w14:paraId="159AC6AA" w14:textId="77777777" w:rsidR="00C94E1C" w:rsidRDefault="00C94E1C" w:rsidP="00C94E1C">
      <w:r>
        <w:t>Множественное наследование классов может вызывать ромбовидную проблему (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). Это происходит, когда класс наследует от двух классов, которые в свою очередь наследуют от одного общего предка. Возникает неоднозначность, какую реализацию использовать.</w:t>
      </w:r>
    </w:p>
    <w:p w14:paraId="6259B792" w14:textId="4A8D1194" w:rsidR="00C94E1C" w:rsidRPr="007800B8" w:rsidRDefault="00C94E1C" w:rsidP="007800B8">
      <w:pPr>
        <w:rPr>
          <w:b/>
          <w:bCs/>
        </w:rPr>
      </w:pPr>
      <w:r w:rsidRPr="007800B8">
        <w:rPr>
          <w:b/>
          <w:bCs/>
        </w:rPr>
        <w:t>Java:</w:t>
      </w:r>
    </w:p>
    <w:p w14:paraId="26E44EFB" w14:textId="77777777" w:rsidR="00C94E1C" w:rsidRDefault="00C94E1C" w:rsidP="00C94E1C">
      <w:r>
        <w:t>Java не поддерживает множественное наследование классов, но допускает множественное наследование интерфейсов. С Java 8 интерфейсы могут содержать методы с реализацией (`</w:t>
      </w:r>
      <w:proofErr w:type="spellStart"/>
      <w:r>
        <w:t>default</w:t>
      </w:r>
      <w:proofErr w:type="spellEnd"/>
      <w:r>
        <w:t>`). Если возникает конфликт между методами из разных интерфейсов, компилятору нужно явно указать, какую реализацию использовать.</w:t>
      </w:r>
    </w:p>
    <w:p w14:paraId="1FB6BF17" w14:textId="77777777" w:rsidR="00C94E1C" w:rsidRDefault="00C94E1C" w:rsidP="00C94E1C"/>
    <w:p w14:paraId="24C1AA9B" w14:textId="62B476AD" w:rsidR="00C94E1C" w:rsidRDefault="00A2298E" w:rsidP="00626B08">
      <w:pPr>
        <w:ind w:firstLine="0"/>
        <w:jc w:val="center"/>
      </w:pPr>
      <w:r w:rsidRPr="00A2298E">
        <w:rPr>
          <w:lang w:val="en-US"/>
        </w:rPr>
        <w:drawing>
          <wp:inline distT="0" distB="0" distL="0" distR="0" wp14:anchorId="4039ABE1" wp14:editId="7D80B4B0">
            <wp:extent cx="5400000" cy="1661409"/>
            <wp:effectExtent l="152400" t="152400" r="353695" b="358140"/>
            <wp:docPr id="131452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9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14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48C05" w14:textId="7CD41FA7" w:rsidR="00C94E1C" w:rsidRDefault="00C94E1C" w:rsidP="00626B08">
      <w:proofErr w:type="spellStart"/>
      <w:r w:rsidRPr="00626B08">
        <w:rPr>
          <w:b/>
          <w:bCs/>
        </w:rPr>
        <w:t>Kotlin</w:t>
      </w:r>
      <w:proofErr w:type="spellEnd"/>
      <w:r w:rsidRPr="00626B08">
        <w:rPr>
          <w:b/>
          <w:bCs/>
        </w:rPr>
        <w:t>:</w:t>
      </w:r>
    </w:p>
    <w:p w14:paraId="787CA8AE" w14:textId="77777777" w:rsidR="00C94E1C" w:rsidRDefault="00C94E1C" w:rsidP="00C94E1C">
      <w:proofErr w:type="spellStart"/>
      <w:r>
        <w:t>Kotlin</w:t>
      </w:r>
      <w:proofErr w:type="spellEnd"/>
      <w:r>
        <w:t xml:space="preserve"> также не поддерживает множественное наследование классов, но позволяет реализовывать несколько интерфейсов с реализациями. При конфликте необходимо явно указать, какую реализацию использовать через `</w:t>
      </w:r>
      <w:proofErr w:type="spellStart"/>
      <w:proofErr w:type="gramStart"/>
      <w:r>
        <w:t>super</w:t>
      </w:r>
      <w:proofErr w:type="spellEnd"/>
      <w:r>
        <w:t>&lt;</w:t>
      </w:r>
      <w:proofErr w:type="gramEnd"/>
      <w:r>
        <w:t>Интерфейс&gt;`.</w:t>
      </w:r>
    </w:p>
    <w:p w14:paraId="616007A1" w14:textId="77777777" w:rsidR="00C94E1C" w:rsidRDefault="00C94E1C" w:rsidP="00C94E1C"/>
    <w:p w14:paraId="478ABFBD" w14:textId="63049C2B" w:rsidR="00C94E1C" w:rsidRDefault="000D1F5C" w:rsidP="000D1F5C">
      <w:pPr>
        <w:jc w:val="center"/>
      </w:pPr>
      <w:r w:rsidRPr="000D1F5C">
        <w:rPr>
          <w:lang w:val="en-US"/>
        </w:rPr>
        <w:drawing>
          <wp:inline distT="0" distB="0" distL="0" distR="0" wp14:anchorId="29B6BE53" wp14:editId="51B68EA9">
            <wp:extent cx="5400000" cy="1654685"/>
            <wp:effectExtent l="152400" t="152400" r="353695" b="365125"/>
            <wp:docPr id="415553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3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4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E34F6C" w14:textId="519ADFB9" w:rsidR="00C94E1C" w:rsidRDefault="00C94E1C" w:rsidP="000D1F5C">
      <w:r w:rsidRPr="000D1F5C">
        <w:rPr>
          <w:b/>
          <w:bCs/>
        </w:rPr>
        <w:t>JavaScript</w:t>
      </w:r>
    </w:p>
    <w:p w14:paraId="786AB733" w14:textId="77777777" w:rsidR="00C94E1C" w:rsidRDefault="00C94E1C" w:rsidP="00C94E1C">
      <w:r>
        <w:t xml:space="preserve">JavaScript использует </w:t>
      </w:r>
      <w:proofErr w:type="spellStart"/>
      <w:r>
        <w:t>прототипное</w:t>
      </w:r>
      <w:proofErr w:type="spellEnd"/>
      <w:r>
        <w:t xml:space="preserve"> наследование и не поддерживает множественное наследование напрямую. Однако множественное поведение можно имитировать через </w:t>
      </w:r>
      <w:proofErr w:type="spellStart"/>
      <w:r>
        <w:t>mixin</w:t>
      </w:r>
      <w:proofErr w:type="spellEnd"/>
      <w:r>
        <w:t>-функции. Это может привести к конфликтам, которые программист должен обрабатывать вручную.</w:t>
      </w:r>
    </w:p>
    <w:p w14:paraId="23D9B0B1" w14:textId="2C2ADE8E" w:rsidR="00C94E1C" w:rsidRDefault="006C6DE5" w:rsidP="00074681">
      <w:pPr>
        <w:ind w:firstLine="0"/>
        <w:jc w:val="center"/>
      </w:pPr>
      <w:r w:rsidRPr="006C6DE5">
        <w:drawing>
          <wp:inline distT="0" distB="0" distL="0" distR="0" wp14:anchorId="03A8AEB4" wp14:editId="7B8A6EDC">
            <wp:extent cx="5400000" cy="3882413"/>
            <wp:effectExtent l="152400" t="152400" r="353695" b="365760"/>
            <wp:docPr id="51512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24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5C3CA8" w14:textId="77777777" w:rsidR="00C94E1C" w:rsidRDefault="00C94E1C" w:rsidP="00C94E1C">
      <w:r>
        <w:t xml:space="preserve">Таким образом, Java и </w:t>
      </w:r>
      <w:proofErr w:type="spellStart"/>
      <w:r>
        <w:t>Kotlin</w:t>
      </w:r>
      <w:proofErr w:type="spellEnd"/>
      <w:r>
        <w:t xml:space="preserve"> решают проблему множественного наследования через интерфейсы и требуют явного разрешения конфликтов. JavaScript не имеет встроенной поддержки классового множественного наследования и использует динамическую природу языка для имитации нужной структуры, что может быть менее безопасным и более запутанным.</w:t>
      </w:r>
    </w:p>
    <w:p w14:paraId="7A8FE85F" w14:textId="77777777" w:rsidR="00C94E1C" w:rsidRDefault="00C94E1C" w:rsidP="00C94E1C"/>
    <w:p w14:paraId="515B95AE" w14:textId="70212085" w:rsidR="00A84EFE" w:rsidRDefault="00A84EFE" w:rsidP="00293289">
      <w:pPr>
        <w:pStyle w:val="1"/>
        <w:numPr>
          <w:ilvl w:val="0"/>
          <w:numId w:val="4"/>
        </w:numPr>
      </w:pPr>
      <w:r>
        <w:t xml:space="preserve">Множественное наследование, с помощью интерфейсов в Java, </w:t>
      </w:r>
      <w:proofErr w:type="spellStart"/>
      <w:r>
        <w:t>Kotlin</w:t>
      </w:r>
      <w:proofErr w:type="spellEnd"/>
      <w:r>
        <w:t xml:space="preserve"> и JavaScript.</w:t>
      </w:r>
      <w:r>
        <w:t xml:space="preserve"> </w:t>
      </w:r>
      <w:r>
        <w:t>Применение интерфейсов для написания полиморфного кода. Примеры и скриншоты.</w:t>
      </w:r>
    </w:p>
    <w:p w14:paraId="5536FA99" w14:textId="77777777" w:rsidR="00A1260B" w:rsidRDefault="00A1260B" w:rsidP="00A1260B">
      <w:r>
        <w:t>Множественное наследование через интерфейсы позволяет классам реализовывать несколько независимых поведений без проблем, связанных с наследованием состояния. Интерфейсы часто применяются для создания полиморфного кода — кода, который работает с объектами через общий тип, не зная их конкретной реализации.</w:t>
      </w:r>
    </w:p>
    <w:p w14:paraId="44FB5A87" w14:textId="712551BC" w:rsidR="00A1260B" w:rsidRDefault="00A1260B" w:rsidP="00765E75">
      <w:r w:rsidRPr="00765E75">
        <w:rPr>
          <w:b/>
          <w:bCs/>
        </w:rPr>
        <w:t>Java</w:t>
      </w:r>
    </w:p>
    <w:p w14:paraId="79CCB652" w14:textId="77777777" w:rsidR="00A1260B" w:rsidRDefault="00A1260B" w:rsidP="00A1260B">
      <w:r>
        <w:t>Java поддерживает множественное наследование только на уровне интерфейсов. Интерфейс может содержать абстрактные методы и методы с реализацией (`</w:t>
      </w:r>
      <w:proofErr w:type="spellStart"/>
      <w:r>
        <w:t>default</w:t>
      </w:r>
      <w:proofErr w:type="spellEnd"/>
      <w:r>
        <w:t>`). Один класс может реализовать несколько интерфейсов.</w:t>
      </w:r>
    </w:p>
    <w:p w14:paraId="18A4A65C" w14:textId="77777777" w:rsidR="00EC0E56" w:rsidRDefault="00EC0E56" w:rsidP="00141A11">
      <w:pPr>
        <w:jc w:val="center"/>
        <w:rPr>
          <w:lang w:val="en-US"/>
        </w:rPr>
      </w:pPr>
      <w:r w:rsidRPr="00EC0E56">
        <w:drawing>
          <wp:inline distT="0" distB="0" distL="0" distR="0" wp14:anchorId="4CA82789" wp14:editId="7F752CCA">
            <wp:extent cx="4320000" cy="1366836"/>
            <wp:effectExtent l="152400" t="152400" r="366395" b="367030"/>
            <wp:docPr id="565283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3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6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97EE8D" w14:textId="24F265A4" w:rsidR="008E114C" w:rsidRDefault="008E114C" w:rsidP="008E114C">
      <w:pPr>
        <w:jc w:val="center"/>
        <w:rPr>
          <w:lang w:val="en-US"/>
        </w:rPr>
      </w:pPr>
      <w:r w:rsidRPr="008E114C">
        <w:rPr>
          <w:lang w:val="en-US"/>
        </w:rPr>
        <w:drawing>
          <wp:inline distT="0" distB="0" distL="0" distR="0" wp14:anchorId="023218CD" wp14:editId="1275D35D">
            <wp:extent cx="4320000" cy="1685853"/>
            <wp:effectExtent l="152400" t="152400" r="366395" b="353060"/>
            <wp:docPr id="210195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1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58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B08123" w14:textId="6FBF524D" w:rsidR="0060470C" w:rsidRDefault="0060470C" w:rsidP="0060470C">
      <w:pPr>
        <w:jc w:val="center"/>
        <w:rPr>
          <w:lang w:val="en-US"/>
        </w:rPr>
      </w:pPr>
      <w:r w:rsidRPr="0060470C">
        <w:rPr>
          <w:lang w:val="en-US"/>
        </w:rPr>
        <w:drawing>
          <wp:inline distT="0" distB="0" distL="0" distR="0" wp14:anchorId="19C54F28" wp14:editId="656F864A">
            <wp:extent cx="4320000" cy="2719693"/>
            <wp:effectExtent l="152400" t="152400" r="366395" b="367030"/>
            <wp:docPr id="1396262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62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9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CD952F" w14:textId="49676836" w:rsidR="0097678D" w:rsidRDefault="0097678D" w:rsidP="0097678D">
      <w:pPr>
        <w:jc w:val="center"/>
      </w:pPr>
      <w:r w:rsidRPr="0097678D">
        <w:rPr>
          <w:lang w:val="en-US"/>
        </w:rPr>
        <w:drawing>
          <wp:inline distT="0" distB="0" distL="0" distR="0" wp14:anchorId="1F15B184" wp14:editId="7AD2A44C">
            <wp:extent cx="4320000" cy="1694891"/>
            <wp:effectExtent l="152400" t="152400" r="366395" b="362585"/>
            <wp:docPr id="1481708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8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948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6E4B0" w14:textId="0A16E8F7" w:rsidR="00B521CC" w:rsidRPr="00B521CC" w:rsidRDefault="00B521CC" w:rsidP="00B521CC">
      <w:pPr>
        <w:jc w:val="center"/>
      </w:pPr>
      <w:r w:rsidRPr="00B521CC">
        <w:drawing>
          <wp:inline distT="0" distB="0" distL="0" distR="0" wp14:anchorId="2BF3F9D0" wp14:editId="6AB4F94C">
            <wp:extent cx="4320000" cy="1237685"/>
            <wp:effectExtent l="152400" t="152400" r="366395" b="362585"/>
            <wp:docPr id="1639633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33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37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F88F8D" w14:textId="77777777" w:rsidR="00FD7654" w:rsidRDefault="00FD7654" w:rsidP="0060470C">
      <w:pPr>
        <w:jc w:val="center"/>
        <w:rPr>
          <w:lang w:val="en-US"/>
        </w:rPr>
      </w:pPr>
    </w:p>
    <w:p w14:paraId="4661F6E7" w14:textId="50665B97" w:rsidR="00A1260B" w:rsidRPr="00141A11" w:rsidRDefault="00A1260B" w:rsidP="00141A11">
      <w:pPr>
        <w:rPr>
          <w:b/>
          <w:bCs/>
          <w:lang w:val="en-US"/>
        </w:rPr>
      </w:pPr>
      <w:proofErr w:type="spellStart"/>
      <w:r w:rsidRPr="00EC0E56">
        <w:rPr>
          <w:b/>
          <w:bCs/>
        </w:rPr>
        <w:t>Kotlin</w:t>
      </w:r>
      <w:proofErr w:type="spellEnd"/>
    </w:p>
    <w:p w14:paraId="3749E724" w14:textId="77777777" w:rsidR="00A1260B" w:rsidRDefault="00A1260B" w:rsidP="00A1260B">
      <w:proofErr w:type="spellStart"/>
      <w:r>
        <w:t>Kotlin</w:t>
      </w:r>
      <w:proofErr w:type="spellEnd"/>
      <w:r>
        <w:t xml:space="preserve"> также поддерживает множественное наследование интерфейсов. Интерфейсы могут содержать как сигнатуры методов, так и их реализации. Классы могут реализовывать несколько интерфейсов, разрешая возможные конфликты вручную.</w:t>
      </w:r>
    </w:p>
    <w:p w14:paraId="1CD01B15" w14:textId="2CE99FB7" w:rsidR="00A1260B" w:rsidRDefault="00F050A6" w:rsidP="00F050A6">
      <w:pPr>
        <w:jc w:val="center"/>
      </w:pPr>
      <w:r w:rsidRPr="00F050A6">
        <w:drawing>
          <wp:inline distT="0" distB="0" distL="0" distR="0" wp14:anchorId="3A590ECB" wp14:editId="013734DF">
            <wp:extent cx="4320000" cy="3412296"/>
            <wp:effectExtent l="152400" t="152400" r="366395" b="360045"/>
            <wp:docPr id="96980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6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122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128CF3" w14:textId="00709EED" w:rsidR="003F5D05" w:rsidRDefault="002C0E47" w:rsidP="003F5D05">
      <w:pPr>
        <w:jc w:val="center"/>
      </w:pPr>
      <w:r w:rsidRPr="002C0E47">
        <w:drawing>
          <wp:inline distT="0" distB="0" distL="0" distR="0" wp14:anchorId="3326DE4B" wp14:editId="6123861A">
            <wp:extent cx="4320000" cy="1099042"/>
            <wp:effectExtent l="152400" t="152400" r="366395" b="368300"/>
            <wp:docPr id="138221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12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990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CA75A3" w14:textId="201300E0" w:rsidR="00A1260B" w:rsidRDefault="00A1260B" w:rsidP="00AF3DDD">
      <w:r>
        <w:t>JavaScript</w:t>
      </w:r>
    </w:p>
    <w:p w14:paraId="340FBDA4" w14:textId="77777777" w:rsidR="00A1260B" w:rsidRDefault="00A1260B" w:rsidP="00A1260B">
      <w:r>
        <w:t>JavaScript не поддерживает интерфейсы напрямую, но можно использовать соглашения (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) или применять </w:t>
      </w:r>
      <w:proofErr w:type="spellStart"/>
      <w:r>
        <w:t>mixins</w:t>
      </w:r>
      <w:proofErr w:type="spellEnd"/>
      <w:r>
        <w:t xml:space="preserve"> для имитации интерфейсного поведения. Полиморфизм реализуется через динамическую типизацию — важно лишь, чтобы объект имел нужный метод.</w:t>
      </w:r>
    </w:p>
    <w:p w14:paraId="6FE6E97E" w14:textId="22BCE3D1" w:rsidR="00A1260B" w:rsidRDefault="00F94BA8" w:rsidP="00F94BA8">
      <w:pPr>
        <w:jc w:val="center"/>
      </w:pPr>
      <w:r w:rsidRPr="00F94BA8">
        <w:rPr>
          <w:lang w:val="en-US"/>
        </w:rPr>
        <w:drawing>
          <wp:inline distT="0" distB="0" distL="0" distR="0" wp14:anchorId="2A66DFEB" wp14:editId="58179EEA">
            <wp:extent cx="4320000" cy="3137143"/>
            <wp:effectExtent l="152400" t="152400" r="366395" b="368300"/>
            <wp:docPr id="207723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1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371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1260B">
        <w:t>```</w:t>
      </w:r>
    </w:p>
    <w:p w14:paraId="3559DF24" w14:textId="08987466" w:rsidR="00A1260B" w:rsidRPr="00A1260B" w:rsidRDefault="00A1260B" w:rsidP="00A1260B">
      <w:r>
        <w:t xml:space="preserve">Таким образом, Java и </w:t>
      </w:r>
      <w:proofErr w:type="spellStart"/>
      <w:r>
        <w:t>Kotlin</w:t>
      </w:r>
      <w:proofErr w:type="spellEnd"/>
      <w:r>
        <w:t xml:space="preserve"> формально реализуют множественное наследование через интерфейсы с возможностью полиморфизма, а JavaScript достигает того же эффекта через динамическое поведение и смешивание объектов.</w:t>
      </w:r>
    </w:p>
    <w:p w14:paraId="0C36E4D0" w14:textId="41E9703F" w:rsidR="00A84EFE" w:rsidRDefault="00A84EFE" w:rsidP="00293289">
      <w:pPr>
        <w:pStyle w:val="1"/>
        <w:numPr>
          <w:ilvl w:val="0"/>
          <w:numId w:val="4"/>
        </w:numPr>
      </w:pPr>
      <w:r>
        <w:t xml:space="preserve">Интерфейсы как разновидность абстрактных классов в Java, </w:t>
      </w:r>
      <w:proofErr w:type="spellStart"/>
      <w:r>
        <w:t>Kotlin</w:t>
      </w:r>
      <w:proofErr w:type="spellEnd"/>
      <w:r>
        <w:t xml:space="preserve"> и JavaScript.</w:t>
      </w:r>
      <w:r>
        <w:t xml:space="preserve"> </w:t>
      </w:r>
      <w:r>
        <w:t>Вызов с помощью интерфейса продекларированных методов. Отличие интерфейсов</w:t>
      </w:r>
      <w:r>
        <w:t xml:space="preserve"> </w:t>
      </w:r>
      <w:r>
        <w:t xml:space="preserve">от классов. Примеры их реализации, скриншоты в Java, </w:t>
      </w:r>
      <w:proofErr w:type="spellStart"/>
      <w:r>
        <w:t>Kotlin</w:t>
      </w:r>
      <w:proofErr w:type="spellEnd"/>
      <w:r>
        <w:t xml:space="preserve"> и JavaScript.</w:t>
      </w:r>
    </w:p>
    <w:p w14:paraId="525D60C0" w14:textId="77777777" w:rsidR="007B6EA5" w:rsidRDefault="007B6EA5" w:rsidP="007B6EA5">
      <w:r>
        <w:t xml:space="preserve">Интерфейсы описывают набор действий, которые должен реализовать класс. Они похожи на абстрактные классы тем, что не могут быть </w:t>
      </w:r>
      <w:proofErr w:type="spellStart"/>
      <w:r>
        <w:t>инстанцированы</w:t>
      </w:r>
      <w:proofErr w:type="spellEnd"/>
      <w:r>
        <w:t xml:space="preserve"> напрямую и могут содержать абстрактные методы. Однако в отличие от абстрактных классов, интерфейсы не могут содержать состояние (в классическом понимании), не имеют конструкторов и поддерживают множественное наследование.</w:t>
      </w:r>
    </w:p>
    <w:p w14:paraId="6514B29B" w14:textId="77777777" w:rsidR="007B6EA5" w:rsidRDefault="007B6EA5" w:rsidP="001A2AC3">
      <w:pPr>
        <w:ind w:firstLine="708"/>
      </w:pPr>
      <w:r>
        <w:t>Интерфейсы удобно использовать для задания поведения игровых объектов (например, атакующих или исцеляющих персонажей) вне зависимости от их конкретного класса.</w:t>
      </w:r>
    </w:p>
    <w:p w14:paraId="08B2888A" w14:textId="2353082B" w:rsidR="007B6EA5" w:rsidRDefault="007B6EA5" w:rsidP="005E3B3B">
      <w:pPr>
        <w:ind w:firstLine="708"/>
        <w:rPr>
          <w:b/>
          <w:bCs/>
          <w:lang w:val="en-US"/>
        </w:rPr>
      </w:pPr>
      <w:r w:rsidRPr="001B3D50">
        <w:rPr>
          <w:b/>
          <w:bCs/>
          <w:lang w:val="en-US"/>
        </w:rPr>
        <w:t>Java</w:t>
      </w:r>
    </w:p>
    <w:p w14:paraId="5E35186E" w14:textId="77777777" w:rsidR="005E3B3B" w:rsidRPr="007B6EA5" w:rsidRDefault="005E3B3B" w:rsidP="005E3B3B">
      <w:pPr>
        <w:ind w:firstLine="708"/>
        <w:jc w:val="center"/>
        <w:rPr>
          <w:lang w:val="en-US"/>
        </w:rPr>
      </w:pPr>
    </w:p>
    <w:p w14:paraId="64EC53D0" w14:textId="2B71F8FA" w:rsidR="007B6EA5" w:rsidRDefault="001B3D50" w:rsidP="00B95823">
      <w:pPr>
        <w:jc w:val="center"/>
        <w:rPr>
          <w:lang w:val="en-US"/>
        </w:rPr>
      </w:pPr>
      <w:r w:rsidRPr="001B3D50">
        <w:rPr>
          <w:lang w:val="en-US"/>
        </w:rPr>
        <w:drawing>
          <wp:inline distT="0" distB="0" distL="0" distR="0" wp14:anchorId="79196AD6" wp14:editId="26B8D094">
            <wp:extent cx="4320000" cy="1479830"/>
            <wp:effectExtent l="152400" t="152400" r="366395" b="368300"/>
            <wp:docPr id="151501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8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9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773FE4" w14:textId="2050E083" w:rsidR="00B95823" w:rsidRDefault="00B95823" w:rsidP="00B95823">
      <w:pPr>
        <w:jc w:val="center"/>
        <w:rPr>
          <w:lang w:val="en-US"/>
        </w:rPr>
      </w:pPr>
      <w:r w:rsidRPr="00B95823">
        <w:rPr>
          <w:lang w:val="en-US"/>
        </w:rPr>
        <w:drawing>
          <wp:inline distT="0" distB="0" distL="0" distR="0" wp14:anchorId="59C1BF7B" wp14:editId="44F4DC60">
            <wp:extent cx="4320000" cy="1538630"/>
            <wp:effectExtent l="152400" t="152400" r="366395" b="366395"/>
            <wp:docPr id="70301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15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8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9BFA59" w14:textId="021ECEB0" w:rsidR="00BC0793" w:rsidRDefault="00BC0793" w:rsidP="00C81981">
      <w:pPr>
        <w:jc w:val="center"/>
        <w:rPr>
          <w:lang w:val="en-US"/>
        </w:rPr>
      </w:pPr>
      <w:r w:rsidRPr="00BC0793">
        <w:rPr>
          <w:lang w:val="en-US"/>
        </w:rPr>
        <w:drawing>
          <wp:inline distT="0" distB="0" distL="0" distR="0" wp14:anchorId="72EBDBA0" wp14:editId="6DCD2C1C">
            <wp:extent cx="4320000" cy="1545425"/>
            <wp:effectExtent l="152400" t="152400" r="366395" b="360045"/>
            <wp:docPr id="122782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3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45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C1B8C5" w14:textId="33427FB2" w:rsidR="00161D53" w:rsidRDefault="00161D53" w:rsidP="00161D53">
      <w:pPr>
        <w:jc w:val="center"/>
        <w:rPr>
          <w:lang w:val="en-US"/>
        </w:rPr>
      </w:pPr>
      <w:r w:rsidRPr="00161D53">
        <w:rPr>
          <w:lang w:val="en-US"/>
        </w:rPr>
        <w:drawing>
          <wp:inline distT="0" distB="0" distL="0" distR="0" wp14:anchorId="1929A037" wp14:editId="2A280CC9">
            <wp:extent cx="4320000" cy="2174352"/>
            <wp:effectExtent l="152400" t="152400" r="366395" b="359410"/>
            <wp:docPr id="111507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4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743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E47F9E" w14:textId="6A8909F9" w:rsidR="003462E2" w:rsidRDefault="003462E2" w:rsidP="003462E2">
      <w:pPr>
        <w:jc w:val="center"/>
        <w:rPr>
          <w:lang w:val="en-US"/>
        </w:rPr>
      </w:pPr>
      <w:r w:rsidRPr="003462E2">
        <w:rPr>
          <w:lang w:val="en-US"/>
        </w:rPr>
        <w:drawing>
          <wp:inline distT="0" distB="0" distL="0" distR="0" wp14:anchorId="265091EA" wp14:editId="4956BE3B">
            <wp:extent cx="4320000" cy="1435486"/>
            <wp:effectExtent l="152400" t="152400" r="366395" b="355600"/>
            <wp:docPr id="1426680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0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54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53421E" w14:textId="3C4B1772" w:rsidR="00811F6F" w:rsidRPr="00B95823" w:rsidRDefault="00811F6F" w:rsidP="00811F6F">
      <w:pPr>
        <w:jc w:val="center"/>
        <w:rPr>
          <w:lang w:val="en-US"/>
        </w:rPr>
      </w:pPr>
      <w:r w:rsidRPr="00811F6F">
        <w:rPr>
          <w:lang w:val="en-US"/>
        </w:rPr>
        <w:drawing>
          <wp:inline distT="0" distB="0" distL="0" distR="0" wp14:anchorId="27CF4D1A" wp14:editId="203F9E77">
            <wp:extent cx="4320000" cy="1143530"/>
            <wp:effectExtent l="152400" t="152400" r="366395" b="361950"/>
            <wp:docPr id="618459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9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3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582C53" w14:textId="77777777" w:rsidR="007B6EA5" w:rsidRDefault="007B6EA5" w:rsidP="007B6EA5">
      <w:r>
        <w:t>Абстрактный класс в Java может хранить общие поля (например, имя, здоровье) и методы по умолчанию, чего не может интерфейс.</w:t>
      </w:r>
    </w:p>
    <w:p w14:paraId="26A95D39" w14:textId="77777777" w:rsidR="007B6EA5" w:rsidRDefault="007B6EA5" w:rsidP="007B6EA5"/>
    <w:p w14:paraId="1188C473" w14:textId="30CC422C" w:rsidR="007B6EA5" w:rsidRPr="007B6EA5" w:rsidRDefault="00400572" w:rsidP="00400572">
      <w:pPr>
        <w:jc w:val="center"/>
        <w:rPr>
          <w:lang w:val="en-US"/>
        </w:rPr>
      </w:pPr>
      <w:r w:rsidRPr="00400572">
        <w:rPr>
          <w:lang w:val="en-US"/>
        </w:rPr>
        <w:drawing>
          <wp:inline distT="0" distB="0" distL="0" distR="0" wp14:anchorId="27135CD7" wp14:editId="58FD095E">
            <wp:extent cx="4320000" cy="2488479"/>
            <wp:effectExtent l="152400" t="152400" r="366395" b="369570"/>
            <wp:docPr id="77392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9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84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E524D4" w14:textId="66A4CE65" w:rsidR="007B6EA5" w:rsidRPr="007B6EA5" w:rsidRDefault="007B6EA5" w:rsidP="007B6EA5">
      <w:pPr>
        <w:rPr>
          <w:lang w:val="en-US"/>
        </w:rPr>
      </w:pPr>
      <w:r w:rsidRPr="00E6727D">
        <w:rPr>
          <w:b/>
          <w:bCs/>
          <w:lang w:val="en-US"/>
        </w:rPr>
        <w:t>Kotlin</w:t>
      </w:r>
    </w:p>
    <w:p w14:paraId="11F9A760" w14:textId="4322B08F" w:rsidR="007B6EA5" w:rsidRDefault="008C3BB7" w:rsidP="008C3BB7">
      <w:pPr>
        <w:jc w:val="center"/>
      </w:pPr>
      <w:r w:rsidRPr="008C3BB7">
        <w:rPr>
          <w:lang w:val="en-US"/>
        </w:rPr>
        <w:drawing>
          <wp:inline distT="0" distB="0" distL="0" distR="0" wp14:anchorId="24DC2FB3" wp14:editId="00315E2E">
            <wp:extent cx="5400000" cy="6038228"/>
            <wp:effectExtent l="152400" t="152400" r="353695" b="362585"/>
            <wp:docPr id="150274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40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382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B6EA5">
        <w:t>```</w:t>
      </w:r>
    </w:p>
    <w:p w14:paraId="3196C2C7" w14:textId="77777777" w:rsidR="007B6EA5" w:rsidRDefault="007B6EA5" w:rsidP="007B6EA5"/>
    <w:p w14:paraId="7FBB08E8" w14:textId="77777777" w:rsidR="007B6EA5" w:rsidRDefault="007B6EA5" w:rsidP="007B6EA5">
      <w:r>
        <w:t xml:space="preserve">Абстрактные классы в </w:t>
      </w:r>
      <w:proofErr w:type="spellStart"/>
      <w:r>
        <w:t>Kotlin</w:t>
      </w:r>
      <w:proofErr w:type="spellEnd"/>
      <w:r>
        <w:t xml:space="preserve"> могут содержать состояние и конструктор:</w:t>
      </w:r>
    </w:p>
    <w:p w14:paraId="4551AA76" w14:textId="77777777" w:rsidR="007B6EA5" w:rsidRDefault="007B6EA5" w:rsidP="007B6EA5"/>
    <w:p w14:paraId="6D365AA7" w14:textId="0D374E11" w:rsidR="007B6EA5" w:rsidRPr="007B6EA5" w:rsidRDefault="008C3BB7" w:rsidP="008C3BB7">
      <w:pPr>
        <w:jc w:val="center"/>
        <w:rPr>
          <w:lang w:val="en-US"/>
        </w:rPr>
      </w:pPr>
      <w:r w:rsidRPr="008C3BB7">
        <w:rPr>
          <w:lang w:val="en-US"/>
        </w:rPr>
        <w:drawing>
          <wp:inline distT="0" distB="0" distL="0" distR="0" wp14:anchorId="0C11C554" wp14:editId="2E07289A">
            <wp:extent cx="4320000" cy="729339"/>
            <wp:effectExtent l="152400" t="152400" r="366395" b="356870"/>
            <wp:docPr id="189876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0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93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CF64E3" w14:textId="3FBBDA1D" w:rsidR="007B6EA5" w:rsidRDefault="009D4CBF" w:rsidP="009D4CBF">
      <w:pPr>
        <w:jc w:val="center"/>
      </w:pPr>
      <w:r w:rsidRPr="009D4CBF">
        <w:rPr>
          <w:lang w:val="en-US"/>
        </w:rPr>
        <w:drawing>
          <wp:inline distT="0" distB="0" distL="0" distR="0" wp14:anchorId="24AB6760" wp14:editId="6E69CCB6">
            <wp:extent cx="4320000" cy="4829044"/>
            <wp:effectExtent l="152400" t="152400" r="366395" b="353060"/>
            <wp:docPr id="105282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3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290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5E61F6" w14:textId="77777777" w:rsidR="007B6EA5" w:rsidRDefault="007B6EA5" w:rsidP="007B6EA5">
      <w:r>
        <w:t>В JavaScript интерфейсы имитируются через соглашения: объект должен реализовать нужные методы. Абстрактные классы можно реализовать через проверку в конструкторе:</w:t>
      </w:r>
    </w:p>
    <w:p w14:paraId="3FF9B2FB" w14:textId="42EBBF01" w:rsidR="007B6EA5" w:rsidRDefault="00BB7B87" w:rsidP="00BB7B87">
      <w:pPr>
        <w:jc w:val="center"/>
      </w:pPr>
      <w:r w:rsidRPr="00BB7B87">
        <w:drawing>
          <wp:inline distT="0" distB="0" distL="0" distR="0" wp14:anchorId="690B71F6" wp14:editId="1B9D0698">
            <wp:extent cx="4320000" cy="1690435"/>
            <wp:effectExtent l="152400" t="152400" r="366395" b="367030"/>
            <wp:docPr id="412668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683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90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6C242C" w14:textId="69542BA9" w:rsidR="007B6EA5" w:rsidRPr="007B6EA5" w:rsidRDefault="007B6EA5" w:rsidP="007B6EA5">
      <w:r>
        <w:t xml:space="preserve">Таким образом, в Java и </w:t>
      </w:r>
      <w:proofErr w:type="spellStart"/>
      <w:r>
        <w:t>Kotlin</w:t>
      </w:r>
      <w:proofErr w:type="spellEnd"/>
      <w:r>
        <w:t xml:space="preserve"> интерфейсы — это легковесные абстракции поведения без состояния, удобные для задания ролей (например, атакующих или лечащих персонажей). В JavaScript подобная архитектура достигается через объекты и соглашения. Абстрактные классы же используются, когда нужно общее состояние и базовая реализация.</w:t>
      </w:r>
    </w:p>
    <w:p w14:paraId="37B04ADB" w14:textId="33840A50" w:rsidR="00A84EFE" w:rsidRDefault="00A84EFE" w:rsidP="00293289">
      <w:pPr>
        <w:pStyle w:val="1"/>
        <w:numPr>
          <w:ilvl w:val="0"/>
          <w:numId w:val="4"/>
        </w:numPr>
      </w:pPr>
      <w:r>
        <w:t xml:space="preserve">Проблемы наследования интерфейсов в Java, </w:t>
      </w:r>
      <w:proofErr w:type="spellStart"/>
      <w:r>
        <w:t>Kotlin</w:t>
      </w:r>
      <w:proofErr w:type="spellEnd"/>
      <w:r>
        <w:t xml:space="preserve"> и JavaScript. Совпадающие</w:t>
      </w:r>
      <w:r>
        <w:t xml:space="preserve"> </w:t>
      </w:r>
      <w:r>
        <w:t>сигнатуры, как устранить проблему. Примеры работы с интерфейсами, скриншоты.</w:t>
      </w:r>
    </w:p>
    <w:p w14:paraId="6901AD15" w14:textId="77777777" w:rsidR="00813D6A" w:rsidRDefault="00813D6A" w:rsidP="00813D6A">
      <w:r>
        <w:t>При наследовании интерфейсов в разных языках могут возникать проблемы, если два интерфейса содержат методы с одинаковыми сигнатурами. В этом случае необходимо явно указать, какой метод должен быть использован, чтобы устранить неоднозначность.</w:t>
      </w:r>
    </w:p>
    <w:p w14:paraId="17D42014" w14:textId="7CD7416A" w:rsidR="00813D6A" w:rsidRDefault="00813D6A" w:rsidP="00813D6A">
      <w:r w:rsidRPr="00B47A6C">
        <w:rPr>
          <w:b/>
          <w:bCs/>
        </w:rPr>
        <w:t>Java</w:t>
      </w:r>
    </w:p>
    <w:p w14:paraId="786FE0CA" w14:textId="77777777" w:rsidR="00813D6A" w:rsidRDefault="00813D6A" w:rsidP="00813D6A">
      <w:r>
        <w:t>В Java интерфейсы могут наследовать другие интерфейсы. Проблема возникает, если два интерфейса имеют методы с одинаковыми сигнатурами. Для разрешения конфликта нужно использовать ключевое слово `</w:t>
      </w:r>
      <w:proofErr w:type="spellStart"/>
      <w:r>
        <w:t>super</w:t>
      </w:r>
      <w:proofErr w:type="spellEnd"/>
      <w:r>
        <w:t>` в реализации метода, чтобы указать, какую реализацию использовать.</w:t>
      </w:r>
    </w:p>
    <w:p w14:paraId="50EF7EE9" w14:textId="03F45905" w:rsidR="001D4C34" w:rsidRDefault="006C18EF" w:rsidP="001D4C34">
      <w:pPr>
        <w:jc w:val="center"/>
        <w:rPr>
          <w:lang w:val="en-US"/>
        </w:rPr>
      </w:pPr>
      <w:r w:rsidRPr="006C18EF">
        <w:rPr>
          <w:lang w:val="en-US"/>
        </w:rPr>
        <w:drawing>
          <wp:inline distT="0" distB="0" distL="0" distR="0" wp14:anchorId="5007C931" wp14:editId="5182F75A">
            <wp:extent cx="4320000" cy="1407198"/>
            <wp:effectExtent l="152400" t="152400" r="366395" b="364490"/>
            <wp:docPr id="58279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979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71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7566CA" w14:textId="3961BB4F" w:rsidR="00BD4EF5" w:rsidRDefault="00BD4EF5" w:rsidP="001D4C34">
      <w:pPr>
        <w:jc w:val="center"/>
        <w:rPr>
          <w:lang w:val="en-US"/>
        </w:rPr>
      </w:pPr>
      <w:r w:rsidRPr="00BD4EF5">
        <w:rPr>
          <w:lang w:val="en-US"/>
        </w:rPr>
        <w:drawing>
          <wp:inline distT="0" distB="0" distL="0" distR="0" wp14:anchorId="755B914D" wp14:editId="3F5A396D">
            <wp:extent cx="4320000" cy="1531268"/>
            <wp:effectExtent l="152400" t="152400" r="366395" b="354965"/>
            <wp:docPr id="210682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29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1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B5A2C5" w14:textId="0499A5F6" w:rsidR="00BD4EF5" w:rsidRDefault="00BD4EF5" w:rsidP="001D4C34">
      <w:pPr>
        <w:jc w:val="center"/>
        <w:rPr>
          <w:lang w:val="en-US"/>
        </w:rPr>
      </w:pPr>
      <w:r w:rsidRPr="00BD4EF5">
        <w:rPr>
          <w:lang w:val="en-US"/>
        </w:rPr>
        <w:drawing>
          <wp:inline distT="0" distB="0" distL="0" distR="0" wp14:anchorId="15807DA6" wp14:editId="69794D32">
            <wp:extent cx="4320000" cy="1709682"/>
            <wp:effectExtent l="152400" t="152400" r="366395" b="367030"/>
            <wp:docPr id="1015671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713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096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76F98B" w14:textId="3CA83B9A" w:rsidR="00BD4EF5" w:rsidRDefault="00BD4EF5" w:rsidP="001D4C34">
      <w:pPr>
        <w:jc w:val="center"/>
        <w:rPr>
          <w:lang w:val="en-US"/>
        </w:rPr>
      </w:pPr>
      <w:r w:rsidRPr="00BD4EF5">
        <w:rPr>
          <w:lang w:val="en-US"/>
        </w:rPr>
        <w:drawing>
          <wp:inline distT="0" distB="0" distL="0" distR="0" wp14:anchorId="1D034FAD" wp14:editId="34376A94">
            <wp:extent cx="4320000" cy="1547884"/>
            <wp:effectExtent l="152400" t="152400" r="366395" b="357505"/>
            <wp:docPr id="22617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1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478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00A413" w14:textId="1B02AE90" w:rsidR="00813D6A" w:rsidRDefault="00813D6A" w:rsidP="00813D6A">
      <w:r>
        <w:t>Если бы оба интерфейса предоставляли реализацию метода (через `</w:t>
      </w:r>
      <w:proofErr w:type="spellStart"/>
      <w:r>
        <w:t>default</w:t>
      </w:r>
      <w:proofErr w:type="spellEnd"/>
      <w:r>
        <w:t>`), то нужно было бы использовать `</w:t>
      </w:r>
      <w:proofErr w:type="spellStart"/>
      <w:r>
        <w:t>super</w:t>
      </w:r>
      <w:proofErr w:type="spellEnd"/>
      <w:r>
        <w:t>` для явного указания источника реализации:</w:t>
      </w:r>
    </w:p>
    <w:p w14:paraId="3BA3482A" w14:textId="77777777" w:rsidR="00813D6A" w:rsidRDefault="00813D6A" w:rsidP="00813D6A"/>
    <w:p w14:paraId="38E1391B" w14:textId="49B015A8" w:rsidR="00813D6A" w:rsidRDefault="005124D6" w:rsidP="0015011C">
      <w:pPr>
        <w:jc w:val="center"/>
        <w:rPr>
          <w:lang w:val="en-US"/>
        </w:rPr>
      </w:pPr>
      <w:r w:rsidRPr="005124D6">
        <w:rPr>
          <w:lang w:val="en-US"/>
        </w:rPr>
        <w:drawing>
          <wp:inline distT="0" distB="0" distL="0" distR="0" wp14:anchorId="061E4098" wp14:editId="2BF069C1">
            <wp:extent cx="4320000" cy="1879423"/>
            <wp:effectExtent l="152400" t="152400" r="366395" b="368935"/>
            <wp:docPr id="74322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1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794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893B7" w14:textId="16966195" w:rsidR="0015011C" w:rsidRPr="00EA1464" w:rsidRDefault="0015011C" w:rsidP="0015011C">
      <w:pPr>
        <w:jc w:val="center"/>
        <w:rPr>
          <w:lang w:val="en-US"/>
        </w:rPr>
      </w:pPr>
      <w:r w:rsidRPr="0015011C">
        <w:rPr>
          <w:lang w:val="en-US"/>
        </w:rPr>
        <w:drawing>
          <wp:inline distT="0" distB="0" distL="0" distR="0" wp14:anchorId="222A5C6F" wp14:editId="710FB30E">
            <wp:extent cx="4320000" cy="1910769"/>
            <wp:effectExtent l="152400" t="152400" r="366395" b="356235"/>
            <wp:docPr id="62637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36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107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78D7BD" w14:textId="77777777" w:rsidR="00534C21" w:rsidRDefault="00B43B43" w:rsidP="00534C21">
      <w:pPr>
        <w:jc w:val="center"/>
        <w:rPr>
          <w:lang w:val="en-US"/>
        </w:rPr>
      </w:pPr>
      <w:r w:rsidRPr="00B43B43">
        <w:rPr>
          <w:lang w:val="en-US"/>
        </w:rPr>
        <w:drawing>
          <wp:inline distT="0" distB="0" distL="0" distR="0" wp14:anchorId="2D518B12" wp14:editId="442CAA32">
            <wp:extent cx="4320000" cy="1463161"/>
            <wp:effectExtent l="152400" t="152400" r="366395" b="365760"/>
            <wp:docPr id="145204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47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3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39E3C2" w14:textId="0B1FC29A" w:rsidR="00813D6A" w:rsidRPr="005349D5" w:rsidRDefault="00813D6A" w:rsidP="005349D5">
      <w:pPr>
        <w:rPr>
          <w:lang w:val="en-US"/>
        </w:rPr>
      </w:pPr>
      <w:proofErr w:type="spellStart"/>
      <w:r w:rsidRPr="00534C21">
        <w:rPr>
          <w:b/>
          <w:bCs/>
        </w:rPr>
        <w:t>Kotlin</w:t>
      </w:r>
      <w:proofErr w:type="spellEnd"/>
    </w:p>
    <w:p w14:paraId="5DE33276" w14:textId="77777777" w:rsidR="00813D6A" w:rsidRDefault="00813D6A" w:rsidP="00813D6A">
      <w:r>
        <w:t xml:space="preserve">В </w:t>
      </w:r>
      <w:proofErr w:type="spellStart"/>
      <w:r>
        <w:t>Kotlin</w:t>
      </w:r>
      <w:proofErr w:type="spellEnd"/>
      <w:r>
        <w:t xml:space="preserve"> интерфейсы могут также содержать реализации методов. Если два интерфейса имеют одинаковую сигнатуру, то необходимо явно указать, какой метод нужно использовать.</w:t>
      </w:r>
    </w:p>
    <w:p w14:paraId="397673A6" w14:textId="0A19B24A" w:rsidR="00813D6A" w:rsidRDefault="00172AC2" w:rsidP="00172AC2">
      <w:pPr>
        <w:jc w:val="center"/>
      </w:pPr>
      <w:r w:rsidRPr="00172AC2">
        <w:drawing>
          <wp:inline distT="0" distB="0" distL="0" distR="0" wp14:anchorId="16D96753" wp14:editId="5476AA03">
            <wp:extent cx="4320000" cy="2792288"/>
            <wp:effectExtent l="152400" t="152400" r="366395" b="370205"/>
            <wp:docPr id="211114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463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22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DAAD26" w14:textId="726E7631" w:rsidR="00813D6A" w:rsidRPr="00114458" w:rsidRDefault="00813D6A" w:rsidP="00114458">
      <w:pPr>
        <w:rPr>
          <w:lang w:val="en-US"/>
        </w:rPr>
      </w:pPr>
      <w:r w:rsidRPr="00AE5571">
        <w:rPr>
          <w:b/>
          <w:bCs/>
        </w:rPr>
        <w:t>JavaScript</w:t>
      </w:r>
    </w:p>
    <w:p w14:paraId="3F317D98" w14:textId="77777777" w:rsidR="00813D6A" w:rsidRDefault="00813D6A" w:rsidP="00813D6A">
      <w:r>
        <w:t xml:space="preserve">В JavaScript нет встроенной поддержки интерфейсов, но аналогичное поведение можно реализовать с помощью объектов и </w:t>
      </w:r>
      <w:proofErr w:type="spellStart"/>
      <w:r>
        <w:t>mixins</w:t>
      </w:r>
      <w:proofErr w:type="spellEnd"/>
      <w:r>
        <w:t>. Проблема с совпадающими методами в JavaScript решается с помощью явного указания, какой метод из смешиваемых объектов должен быть использован.</w:t>
      </w:r>
    </w:p>
    <w:p w14:paraId="48CDE1D3" w14:textId="327CA621" w:rsidR="00813D6A" w:rsidRDefault="00114458" w:rsidP="00114458">
      <w:pPr>
        <w:jc w:val="center"/>
      </w:pPr>
      <w:r w:rsidRPr="00114458">
        <w:drawing>
          <wp:inline distT="0" distB="0" distL="0" distR="0" wp14:anchorId="72FE1B9F" wp14:editId="6EF3C2D7">
            <wp:extent cx="4320000" cy="3476800"/>
            <wp:effectExtent l="152400" t="152400" r="366395" b="371475"/>
            <wp:docPr id="39931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37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76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A846E" w14:textId="1D5D41B6" w:rsidR="00813D6A" w:rsidRPr="00813D6A" w:rsidRDefault="00813D6A" w:rsidP="00813D6A">
      <w:r>
        <w:t xml:space="preserve">Таким образом, Java и </w:t>
      </w:r>
      <w:proofErr w:type="spellStart"/>
      <w:r>
        <w:t>Kotlin</w:t>
      </w:r>
      <w:proofErr w:type="spellEnd"/>
      <w:r>
        <w:t xml:space="preserve"> предоставляют механизмы для явного разрешения конфликта методов, используя `</w:t>
      </w:r>
      <w:proofErr w:type="spellStart"/>
      <w:r>
        <w:t>super</w:t>
      </w:r>
      <w:proofErr w:type="spellEnd"/>
      <w:r>
        <w:t>`, в то время как в JavaScript такой конфликт решается вручную через смешивание объектов и явный вызов нужного метода.</w:t>
      </w:r>
    </w:p>
    <w:p w14:paraId="57131FE2" w14:textId="6B8C6857" w:rsidR="00A84EFE" w:rsidRDefault="00A84EFE" w:rsidP="00293289">
      <w:pPr>
        <w:pStyle w:val="1"/>
        <w:numPr>
          <w:ilvl w:val="0"/>
          <w:numId w:val="4"/>
        </w:numPr>
      </w:pPr>
      <w:r>
        <w:t>Композиция, как альтернатива множественному наследованию в языках ООП Java,</w:t>
      </w:r>
      <w:r>
        <w:t xml:space="preserve"> </w:t>
      </w:r>
      <w:proofErr w:type="spellStart"/>
      <w:r>
        <w:t>Kotlin</w:t>
      </w:r>
      <w:proofErr w:type="spellEnd"/>
      <w:r>
        <w:t xml:space="preserve"> и JavaScript. Примеры реализации, и скриншоты результатов.</w:t>
      </w:r>
    </w:p>
    <w:p w14:paraId="3A3D3530" w14:textId="77777777" w:rsidR="00EA1464" w:rsidRDefault="00EA1464" w:rsidP="00EA1464">
      <w:r w:rsidRPr="00752F2A">
        <w:rPr>
          <w:b/>
          <w:bCs/>
        </w:rPr>
        <w:t xml:space="preserve">Композиция </w:t>
      </w:r>
      <w:r>
        <w:t>— это принцип, при котором объекты создаются с использованием других объектов для реализации требуемой функциональности, вместо того чтобы наследовать поведение от нескольких классов. Это альтернатива множественному наследованию, которая помогает избежать сложностей, связанных с ромбовидным наследованием и конфликтами в методах. Композиция часто используется для увеличения гибкости кода и уменьшения связности между компонентами.</w:t>
      </w:r>
    </w:p>
    <w:p w14:paraId="5DFDAAD0" w14:textId="011C68A3" w:rsidR="00EA1464" w:rsidRDefault="00EA1464" w:rsidP="00EA1464">
      <w:r w:rsidRPr="00CC2739">
        <w:rPr>
          <w:b/>
          <w:bCs/>
        </w:rPr>
        <w:t>Java</w:t>
      </w:r>
    </w:p>
    <w:p w14:paraId="6BC3C93E" w14:textId="77777777" w:rsidR="00EA1464" w:rsidRDefault="00EA1464" w:rsidP="00EA1464">
      <w:r>
        <w:t>В Java композиция часто реализуется через вложенные объекты (часто называемые компонентами) или делегирование. Вместо наследования от нескольких классов, класс включает в себя объекты других классов и делегирует им часть работы.</w:t>
      </w:r>
    </w:p>
    <w:p w14:paraId="70D7CC19" w14:textId="0F8FD967" w:rsidR="00EA1464" w:rsidRDefault="00AD4844" w:rsidP="00AD4844">
      <w:pPr>
        <w:jc w:val="center"/>
        <w:rPr>
          <w:lang w:val="en-US"/>
        </w:rPr>
      </w:pPr>
      <w:r w:rsidRPr="00AD4844">
        <w:drawing>
          <wp:inline distT="0" distB="0" distL="0" distR="0" wp14:anchorId="1C940336" wp14:editId="7D2FEEB1">
            <wp:extent cx="4320000" cy="1307255"/>
            <wp:effectExtent l="152400" t="152400" r="366395" b="369570"/>
            <wp:docPr id="58607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79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07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C00A95" w14:textId="2FC7A0E3" w:rsidR="00D20022" w:rsidRDefault="00D20022" w:rsidP="00D20022">
      <w:pPr>
        <w:jc w:val="center"/>
        <w:rPr>
          <w:lang w:val="en-US"/>
        </w:rPr>
      </w:pPr>
      <w:r w:rsidRPr="00D20022">
        <w:rPr>
          <w:lang w:val="en-US"/>
        </w:rPr>
        <w:drawing>
          <wp:inline distT="0" distB="0" distL="0" distR="0" wp14:anchorId="1873E01C" wp14:editId="6B87BD93">
            <wp:extent cx="4320000" cy="1068233"/>
            <wp:effectExtent l="152400" t="152400" r="366395" b="360680"/>
            <wp:docPr id="69986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0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682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2A48BE" w14:textId="4424A492" w:rsidR="007F4D09" w:rsidRDefault="007F4D09" w:rsidP="007F4D09">
      <w:pPr>
        <w:jc w:val="center"/>
        <w:rPr>
          <w:lang w:val="en-US"/>
        </w:rPr>
      </w:pPr>
      <w:r w:rsidRPr="007F4D09">
        <w:rPr>
          <w:lang w:val="en-US"/>
        </w:rPr>
        <w:drawing>
          <wp:inline distT="0" distB="0" distL="0" distR="0" wp14:anchorId="4CCA4CEE" wp14:editId="15E10DD6">
            <wp:extent cx="4320000" cy="992475"/>
            <wp:effectExtent l="152400" t="152400" r="366395" b="360680"/>
            <wp:docPr id="191941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12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2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47127" w14:textId="6EE0D66B" w:rsidR="007F4D09" w:rsidRDefault="00D37EEF" w:rsidP="00D37EEF">
      <w:pPr>
        <w:jc w:val="center"/>
        <w:rPr>
          <w:lang w:val="en-US"/>
        </w:rPr>
      </w:pPr>
      <w:r w:rsidRPr="00D37EEF">
        <w:rPr>
          <w:lang w:val="en-US"/>
        </w:rPr>
        <w:drawing>
          <wp:inline distT="0" distB="0" distL="0" distR="0" wp14:anchorId="428EC653" wp14:editId="2518D2DC">
            <wp:extent cx="4320000" cy="1408920"/>
            <wp:effectExtent l="152400" t="152400" r="366395" b="363220"/>
            <wp:docPr id="115347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48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8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EF4C77" w14:textId="2EE5F795" w:rsidR="00D37EEF" w:rsidRDefault="00D37EEF" w:rsidP="00D37EEF">
      <w:pPr>
        <w:jc w:val="center"/>
        <w:rPr>
          <w:lang w:val="en-US"/>
        </w:rPr>
      </w:pPr>
      <w:r w:rsidRPr="00D37EEF">
        <w:rPr>
          <w:lang w:val="en-US"/>
        </w:rPr>
        <w:drawing>
          <wp:inline distT="0" distB="0" distL="0" distR="0" wp14:anchorId="4757CA66" wp14:editId="10780973">
            <wp:extent cx="4320000" cy="3169756"/>
            <wp:effectExtent l="152400" t="152400" r="366395" b="354965"/>
            <wp:docPr id="183412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31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697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3F45AA" w14:textId="0BA18ECC" w:rsidR="002C21B3" w:rsidRPr="00D20022" w:rsidRDefault="002C21B3" w:rsidP="002C21B3">
      <w:pPr>
        <w:jc w:val="center"/>
        <w:rPr>
          <w:lang w:val="en-US"/>
        </w:rPr>
      </w:pPr>
      <w:r w:rsidRPr="002C21B3">
        <w:rPr>
          <w:lang w:val="en-US"/>
        </w:rPr>
        <w:drawing>
          <wp:inline distT="0" distB="0" distL="0" distR="0" wp14:anchorId="4FEFD717" wp14:editId="16A6364F">
            <wp:extent cx="4320000" cy="1458414"/>
            <wp:effectExtent l="152400" t="152400" r="366395" b="370840"/>
            <wp:docPr id="95002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46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584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6A95AF" w14:textId="2FF3340B" w:rsidR="00EA1464" w:rsidRPr="00D025D2" w:rsidRDefault="00EA1464" w:rsidP="00D025D2">
      <w:pPr>
        <w:rPr>
          <w:b/>
          <w:bCs/>
          <w:lang w:val="en-US"/>
        </w:rPr>
      </w:pPr>
      <w:proofErr w:type="spellStart"/>
      <w:r w:rsidRPr="00D025D2">
        <w:rPr>
          <w:b/>
          <w:bCs/>
        </w:rPr>
        <w:t>Kotlin</w:t>
      </w:r>
      <w:proofErr w:type="spellEnd"/>
    </w:p>
    <w:p w14:paraId="7BFD22A7" w14:textId="77777777" w:rsidR="00EA1464" w:rsidRDefault="00EA1464" w:rsidP="00EA1464">
      <w:r>
        <w:t xml:space="preserve">В </w:t>
      </w:r>
      <w:proofErr w:type="spellStart"/>
      <w:r>
        <w:t>Kotlin</w:t>
      </w:r>
      <w:proofErr w:type="spellEnd"/>
      <w:r>
        <w:t xml:space="preserve"> композиция работает аналогично Java. Использование зависимостей через конструкторы позволяет легко изменять поведение объекта без необходимости наследования.</w:t>
      </w:r>
    </w:p>
    <w:p w14:paraId="7FBBD9AB" w14:textId="5E058E7D" w:rsidR="00EA1464" w:rsidRDefault="00703060" w:rsidP="00154B96">
      <w:pPr>
        <w:jc w:val="center"/>
        <w:rPr>
          <w:lang w:val="en-US"/>
        </w:rPr>
      </w:pPr>
      <w:r w:rsidRPr="00703060">
        <w:rPr>
          <w:lang w:val="en-US"/>
        </w:rPr>
        <w:drawing>
          <wp:inline distT="0" distB="0" distL="0" distR="0" wp14:anchorId="16384ACC" wp14:editId="5BD34285">
            <wp:extent cx="4320000" cy="5994528"/>
            <wp:effectExtent l="152400" t="152400" r="366395" b="368300"/>
            <wp:docPr id="201750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48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945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A8C88E" w14:textId="77777777" w:rsidR="00BF5608" w:rsidRDefault="00E651E5" w:rsidP="00BF5608">
      <w:pPr>
        <w:jc w:val="center"/>
        <w:rPr>
          <w:lang w:val="en-US"/>
        </w:rPr>
      </w:pPr>
      <w:r w:rsidRPr="00E651E5">
        <w:rPr>
          <w:lang w:val="en-US"/>
        </w:rPr>
        <w:drawing>
          <wp:inline distT="0" distB="0" distL="0" distR="0" wp14:anchorId="0E67B3DC" wp14:editId="2D4A85AF">
            <wp:extent cx="4320000" cy="1291962"/>
            <wp:effectExtent l="152400" t="152400" r="366395" b="365760"/>
            <wp:docPr id="79662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59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19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9A74B9" w14:textId="4CFAE826" w:rsidR="00EA1464" w:rsidRPr="00EA1464" w:rsidRDefault="00EA1464" w:rsidP="00BF5608">
      <w:pPr>
        <w:rPr>
          <w:lang w:val="en-US"/>
        </w:rPr>
      </w:pPr>
      <w:r w:rsidRPr="00BF5608">
        <w:rPr>
          <w:b/>
          <w:bCs/>
          <w:lang w:val="en-US"/>
        </w:rPr>
        <w:t>JavaScript</w:t>
      </w:r>
    </w:p>
    <w:p w14:paraId="147CC3F0" w14:textId="77777777" w:rsidR="00EA1464" w:rsidRPr="00EA1464" w:rsidRDefault="00EA1464" w:rsidP="00EA1464">
      <w:pPr>
        <w:rPr>
          <w:lang w:val="en-US"/>
        </w:rPr>
      </w:pPr>
    </w:p>
    <w:p w14:paraId="117582CA" w14:textId="77777777" w:rsidR="00EA1464" w:rsidRDefault="00EA1464" w:rsidP="00EA1464">
      <w:r>
        <w:t>В JavaScript композиция реализуется через объекты и делегирование методов. Вместо наследования, объект может содержать другие объекты, каждый из которых отвечает за часть функциональности.</w:t>
      </w:r>
    </w:p>
    <w:p w14:paraId="15A34CC9" w14:textId="71F04473" w:rsidR="00EA1464" w:rsidRDefault="00293686" w:rsidP="00293686">
      <w:pPr>
        <w:jc w:val="center"/>
      </w:pPr>
      <w:r w:rsidRPr="00293686">
        <w:drawing>
          <wp:inline distT="0" distB="0" distL="0" distR="0" wp14:anchorId="297EF048" wp14:editId="10C8CAB2">
            <wp:extent cx="5400000" cy="5939047"/>
            <wp:effectExtent l="152400" t="152400" r="353695" b="367030"/>
            <wp:docPr id="9880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7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390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A8133B" w14:textId="68B53BD6" w:rsidR="00EA1464" w:rsidRPr="00875599" w:rsidRDefault="00EA1464" w:rsidP="00875599">
      <w:pPr>
        <w:rPr>
          <w:b/>
          <w:bCs/>
          <w:lang w:val="en-US"/>
        </w:rPr>
      </w:pPr>
      <w:r w:rsidRPr="00291AAA">
        <w:rPr>
          <w:b/>
          <w:bCs/>
        </w:rPr>
        <w:t>Преимущества композиции</w:t>
      </w:r>
    </w:p>
    <w:p w14:paraId="25F67B6D" w14:textId="5ECB7BE8" w:rsidR="00EA1464" w:rsidRDefault="00EA1464" w:rsidP="00EA1464">
      <w:r>
        <w:t>1. Избежание ромбовидного наследования</w:t>
      </w:r>
      <w:r w:rsidR="00875599" w:rsidRPr="00875599">
        <w:t>:</w:t>
      </w:r>
      <w:r>
        <w:t xml:space="preserve"> Композиция позволяет избежать проблем, связанных с множественным наследованием, таких как конфликтующие методы.</w:t>
      </w:r>
    </w:p>
    <w:p w14:paraId="7BE9D8E3" w14:textId="7880A500" w:rsidR="00EA1464" w:rsidRDefault="00EA1464" w:rsidP="00EA1464">
      <w:r>
        <w:t>2. Гибкость</w:t>
      </w:r>
      <w:proofErr w:type="gramStart"/>
      <w:r>
        <w:t>: Легко</w:t>
      </w:r>
      <w:proofErr w:type="gramEnd"/>
      <w:r>
        <w:t xml:space="preserve"> менять поведение объектов, подменяя компоненты (например, оружие) без изменения основной логики.</w:t>
      </w:r>
    </w:p>
    <w:p w14:paraId="0EE246E8" w14:textId="0D0ADBF3" w:rsidR="00EA1464" w:rsidRDefault="00EA1464" w:rsidP="006571C2">
      <w:r>
        <w:t>3. Поддержка принципа "слабой связи" (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): Каждый компонент может быть изменён и тестирован независимо от других.</w:t>
      </w:r>
    </w:p>
    <w:p w14:paraId="04113B18" w14:textId="19C6E4C9" w:rsidR="00EA1464" w:rsidRPr="00EA1464" w:rsidRDefault="00EA1464" w:rsidP="00EA1464">
      <w:r>
        <w:t xml:space="preserve">Таким образом, композиция в Java, </w:t>
      </w:r>
      <w:proofErr w:type="spellStart"/>
      <w:r>
        <w:t>Kotlin</w:t>
      </w:r>
      <w:proofErr w:type="spellEnd"/>
      <w:r>
        <w:t xml:space="preserve"> и JavaScript используется для создания гибких и легко расширяемых систем, где объект включает в себя другие объекты для реализации требуемой функциональности.</w:t>
      </w:r>
    </w:p>
    <w:p w14:paraId="07B84700" w14:textId="048BC42D" w:rsidR="00A84EFE" w:rsidRDefault="00A84EFE" w:rsidP="00293289">
      <w:pPr>
        <w:pStyle w:val="1"/>
        <w:numPr>
          <w:ilvl w:val="0"/>
          <w:numId w:val="4"/>
        </w:numPr>
      </w:pPr>
      <w:r>
        <w:t xml:space="preserve">Достоинства и недостатки применения интерфейсов и композиций в Java, </w:t>
      </w:r>
      <w:proofErr w:type="spellStart"/>
      <w:r>
        <w:t>Kotlin</w:t>
      </w:r>
      <w:proofErr w:type="spellEnd"/>
      <w:r>
        <w:t xml:space="preserve"> </w:t>
      </w:r>
      <w:r>
        <w:t>и JavaScript. Примеры и скриншоты, их сравнение, выявление проблем.</w:t>
      </w:r>
    </w:p>
    <w:p w14:paraId="07EB5650" w14:textId="77777777" w:rsidR="00084D2E" w:rsidRPr="00084D2E" w:rsidRDefault="00084D2E" w:rsidP="00084D2E">
      <w:r w:rsidRPr="00084D2E">
        <w:rPr>
          <w:b/>
          <w:bCs/>
        </w:rPr>
        <w:t>Интерфейсы</w:t>
      </w:r>
      <w:r w:rsidRPr="00084D2E">
        <w:t xml:space="preserve"> и </w:t>
      </w:r>
      <w:r w:rsidRPr="00084D2E">
        <w:rPr>
          <w:b/>
          <w:bCs/>
        </w:rPr>
        <w:t>композиция</w:t>
      </w:r>
      <w:r w:rsidRPr="00084D2E">
        <w:t xml:space="preserve"> являются важными концепциями в объектно-ориентированном программировании, каждое из которых имеет свои преимущества и недостатки. Рассмотрим их достоинства и недостатки с примерами на Java, </w:t>
      </w:r>
      <w:proofErr w:type="spellStart"/>
      <w:r w:rsidRPr="00084D2E">
        <w:t>Kotlin</w:t>
      </w:r>
      <w:proofErr w:type="spellEnd"/>
      <w:r w:rsidRPr="00084D2E">
        <w:t xml:space="preserve"> и JavaScript.</w:t>
      </w:r>
    </w:p>
    <w:p w14:paraId="6A5AE6BE" w14:textId="77777777" w:rsidR="00084D2E" w:rsidRPr="00084D2E" w:rsidRDefault="00084D2E" w:rsidP="00084D2E">
      <w:pPr>
        <w:rPr>
          <w:b/>
          <w:bCs/>
        </w:rPr>
      </w:pPr>
      <w:r w:rsidRPr="00084D2E">
        <w:rPr>
          <w:b/>
          <w:bCs/>
        </w:rPr>
        <w:t>Интерфейсы</w:t>
      </w:r>
    </w:p>
    <w:p w14:paraId="3C530341" w14:textId="77777777" w:rsidR="00084D2E" w:rsidRPr="00084D2E" w:rsidRDefault="00084D2E" w:rsidP="00084D2E">
      <w:r w:rsidRPr="00084D2E">
        <w:rPr>
          <w:b/>
          <w:bCs/>
        </w:rPr>
        <w:t>Достоинства интерфейсов:</w:t>
      </w:r>
    </w:p>
    <w:p w14:paraId="57B0B498" w14:textId="77777777" w:rsidR="00084D2E" w:rsidRPr="00084D2E" w:rsidRDefault="00084D2E" w:rsidP="00084D2E">
      <w:pPr>
        <w:numPr>
          <w:ilvl w:val="0"/>
          <w:numId w:val="5"/>
        </w:numPr>
      </w:pPr>
      <w:r w:rsidRPr="00084D2E">
        <w:rPr>
          <w:b/>
          <w:bCs/>
        </w:rPr>
        <w:t>Абстракция и гибкость:</w:t>
      </w:r>
      <w:r w:rsidRPr="00084D2E">
        <w:t xml:space="preserve"> Интерфейсы позволяют задавать контракт, который может быть реализован разными классами. Это способствует лучшему разделению кода.</w:t>
      </w:r>
    </w:p>
    <w:p w14:paraId="310D1F35" w14:textId="77777777" w:rsidR="00084D2E" w:rsidRPr="00084D2E" w:rsidRDefault="00084D2E" w:rsidP="00084D2E">
      <w:pPr>
        <w:numPr>
          <w:ilvl w:val="0"/>
          <w:numId w:val="5"/>
        </w:numPr>
      </w:pPr>
      <w:r w:rsidRPr="00084D2E">
        <w:rPr>
          <w:b/>
          <w:bCs/>
        </w:rPr>
        <w:t>Полиморфизм:</w:t>
      </w:r>
      <w:r w:rsidRPr="00084D2E">
        <w:t xml:space="preserve"> Использование интерфейсов позволяет создавать полиморфный код, который работает с объектами через общие типы.</w:t>
      </w:r>
    </w:p>
    <w:p w14:paraId="5F7314FC" w14:textId="77777777" w:rsidR="00084D2E" w:rsidRPr="00084D2E" w:rsidRDefault="00084D2E" w:rsidP="00084D2E">
      <w:pPr>
        <w:numPr>
          <w:ilvl w:val="0"/>
          <w:numId w:val="5"/>
        </w:numPr>
      </w:pPr>
      <w:r w:rsidRPr="00084D2E">
        <w:rPr>
          <w:b/>
          <w:bCs/>
        </w:rPr>
        <w:t>Множественное наследование:</w:t>
      </w:r>
      <w:r w:rsidRPr="00084D2E">
        <w:t xml:space="preserve"> В Java и </w:t>
      </w:r>
      <w:proofErr w:type="spellStart"/>
      <w:r w:rsidRPr="00084D2E">
        <w:t>Kotlin</w:t>
      </w:r>
      <w:proofErr w:type="spellEnd"/>
      <w:r w:rsidRPr="00084D2E">
        <w:t xml:space="preserve"> интерфейсы поддерживают множественное наследование (классы могут реализовывать несколько интерфейсов), что позволяет комбинировать различные поведения.</w:t>
      </w:r>
    </w:p>
    <w:p w14:paraId="5CF8F47E" w14:textId="77777777" w:rsidR="00084D2E" w:rsidRPr="00084D2E" w:rsidRDefault="00084D2E" w:rsidP="00084D2E">
      <w:r w:rsidRPr="00084D2E">
        <w:rPr>
          <w:b/>
          <w:bCs/>
        </w:rPr>
        <w:t>Недостатки интерфейсов:</w:t>
      </w:r>
    </w:p>
    <w:p w14:paraId="55C863A8" w14:textId="77777777" w:rsidR="00084D2E" w:rsidRPr="00084D2E" w:rsidRDefault="00084D2E" w:rsidP="00084D2E">
      <w:pPr>
        <w:numPr>
          <w:ilvl w:val="0"/>
          <w:numId w:val="6"/>
        </w:numPr>
      </w:pPr>
      <w:r w:rsidRPr="00084D2E">
        <w:rPr>
          <w:b/>
          <w:bCs/>
        </w:rPr>
        <w:t>Отсутствие состояния:</w:t>
      </w:r>
      <w:r w:rsidRPr="00084D2E">
        <w:t xml:space="preserve"> Интерфейсы не могут содержать состояния (переменные экземпляра), что ограничивает их использование в некоторых ситуациях.</w:t>
      </w:r>
    </w:p>
    <w:p w14:paraId="03A414BA" w14:textId="77777777" w:rsidR="00084D2E" w:rsidRPr="00084D2E" w:rsidRDefault="00084D2E" w:rsidP="00084D2E">
      <w:pPr>
        <w:numPr>
          <w:ilvl w:val="0"/>
          <w:numId w:val="6"/>
        </w:numPr>
      </w:pPr>
      <w:r w:rsidRPr="00084D2E">
        <w:rPr>
          <w:b/>
          <w:bCs/>
        </w:rPr>
        <w:t>Повторная реализация:</w:t>
      </w:r>
      <w:r w:rsidRPr="00084D2E">
        <w:t xml:space="preserve"> Каждый класс должен реализовывать все методы интерфейса, что может привести к дублированию кода, если несколько классов реализуют один и тот же интерфейс.</w:t>
      </w:r>
    </w:p>
    <w:p w14:paraId="48BBDE3D" w14:textId="77777777" w:rsidR="00084D2E" w:rsidRDefault="00084D2E" w:rsidP="00084D2E">
      <w:pPr>
        <w:rPr>
          <w:b/>
          <w:bCs/>
          <w:lang w:val="en-US"/>
        </w:rPr>
      </w:pPr>
      <w:r w:rsidRPr="00084D2E">
        <w:rPr>
          <w:b/>
          <w:bCs/>
        </w:rPr>
        <w:t>Пример использования интерфейсов (Java):</w:t>
      </w:r>
    </w:p>
    <w:p w14:paraId="709E615A" w14:textId="7B1585C3" w:rsidR="001C5F27" w:rsidRPr="00084D2E" w:rsidRDefault="001C5F27" w:rsidP="001C5F27">
      <w:pPr>
        <w:jc w:val="center"/>
        <w:rPr>
          <w:lang w:val="en-US"/>
        </w:rPr>
      </w:pPr>
      <w:r w:rsidRPr="001C5F27">
        <w:rPr>
          <w:lang w:val="en-US"/>
        </w:rPr>
        <w:drawing>
          <wp:inline distT="0" distB="0" distL="0" distR="0" wp14:anchorId="03B97764" wp14:editId="2BCF187F">
            <wp:extent cx="5400000" cy="3903331"/>
            <wp:effectExtent l="152400" t="152400" r="353695" b="364490"/>
            <wp:docPr id="104375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547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33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B1295A" w14:textId="77777777" w:rsidR="00084D2E" w:rsidRPr="00084D2E" w:rsidRDefault="00084D2E" w:rsidP="00084D2E">
      <w:pPr>
        <w:rPr>
          <w:b/>
          <w:bCs/>
        </w:rPr>
      </w:pPr>
      <w:r w:rsidRPr="00084D2E">
        <w:rPr>
          <w:b/>
          <w:bCs/>
        </w:rPr>
        <w:t>Композиция</w:t>
      </w:r>
    </w:p>
    <w:p w14:paraId="578C48A5" w14:textId="77777777" w:rsidR="00084D2E" w:rsidRPr="00084D2E" w:rsidRDefault="00084D2E" w:rsidP="00084D2E">
      <w:r w:rsidRPr="00084D2E">
        <w:rPr>
          <w:b/>
          <w:bCs/>
        </w:rPr>
        <w:t>Достоинства композиции:</w:t>
      </w:r>
    </w:p>
    <w:p w14:paraId="3BCBD1F6" w14:textId="77777777" w:rsidR="00084D2E" w:rsidRPr="00084D2E" w:rsidRDefault="00084D2E" w:rsidP="00084D2E">
      <w:pPr>
        <w:numPr>
          <w:ilvl w:val="0"/>
          <w:numId w:val="7"/>
        </w:numPr>
      </w:pPr>
      <w:r w:rsidRPr="00084D2E">
        <w:rPr>
          <w:b/>
          <w:bCs/>
        </w:rPr>
        <w:t xml:space="preserve">Гибкость и </w:t>
      </w:r>
      <w:proofErr w:type="spellStart"/>
      <w:r w:rsidRPr="00084D2E">
        <w:rPr>
          <w:b/>
          <w:bCs/>
        </w:rPr>
        <w:t>переиспользуемость</w:t>
      </w:r>
      <w:proofErr w:type="spellEnd"/>
      <w:r w:rsidRPr="00084D2E">
        <w:rPr>
          <w:b/>
          <w:bCs/>
        </w:rPr>
        <w:t>:</w:t>
      </w:r>
      <w:r w:rsidRPr="00084D2E">
        <w:t xml:space="preserve"> Композиция позволяет создать объекты с разными </w:t>
      </w:r>
      <w:proofErr w:type="spellStart"/>
      <w:r w:rsidRPr="00084D2E">
        <w:t>функциональностями</w:t>
      </w:r>
      <w:proofErr w:type="spellEnd"/>
      <w:r w:rsidRPr="00084D2E">
        <w:t>, комбинируя компоненты. Это делает код более гибким и модульным.</w:t>
      </w:r>
    </w:p>
    <w:p w14:paraId="1542930D" w14:textId="77777777" w:rsidR="00084D2E" w:rsidRPr="00084D2E" w:rsidRDefault="00084D2E" w:rsidP="00084D2E">
      <w:pPr>
        <w:numPr>
          <w:ilvl w:val="0"/>
          <w:numId w:val="7"/>
        </w:numPr>
      </w:pPr>
      <w:r w:rsidRPr="00084D2E">
        <w:rPr>
          <w:b/>
          <w:bCs/>
        </w:rPr>
        <w:t>Меньшая зависимость:</w:t>
      </w:r>
      <w:r w:rsidRPr="00084D2E">
        <w:t xml:space="preserve"> Композиция способствует слабой связанности, потому что компоненты могут изменяться без влияния на другие части программы.</w:t>
      </w:r>
    </w:p>
    <w:p w14:paraId="3610148B" w14:textId="77777777" w:rsidR="00084D2E" w:rsidRPr="00084D2E" w:rsidRDefault="00084D2E" w:rsidP="00084D2E">
      <w:pPr>
        <w:numPr>
          <w:ilvl w:val="0"/>
          <w:numId w:val="7"/>
        </w:numPr>
      </w:pPr>
      <w:r w:rsidRPr="00084D2E">
        <w:rPr>
          <w:b/>
          <w:bCs/>
        </w:rPr>
        <w:t>Упрощение тестирования</w:t>
      </w:r>
      <w:proofErr w:type="gramStart"/>
      <w:r w:rsidRPr="00084D2E">
        <w:rPr>
          <w:b/>
          <w:bCs/>
        </w:rPr>
        <w:t>:</w:t>
      </w:r>
      <w:r w:rsidRPr="00084D2E">
        <w:t xml:space="preserve"> Легко</w:t>
      </w:r>
      <w:proofErr w:type="gramEnd"/>
      <w:r w:rsidRPr="00084D2E">
        <w:t xml:space="preserve"> тестировать отдельные компоненты без необходимости менять всю систему.</w:t>
      </w:r>
    </w:p>
    <w:p w14:paraId="21F0E287" w14:textId="77777777" w:rsidR="00084D2E" w:rsidRPr="00084D2E" w:rsidRDefault="00084D2E" w:rsidP="00084D2E">
      <w:r w:rsidRPr="00084D2E">
        <w:rPr>
          <w:b/>
          <w:bCs/>
        </w:rPr>
        <w:t>Недостатки композиции:</w:t>
      </w:r>
    </w:p>
    <w:p w14:paraId="312F1A34" w14:textId="77777777" w:rsidR="00084D2E" w:rsidRPr="00084D2E" w:rsidRDefault="00084D2E" w:rsidP="00084D2E">
      <w:pPr>
        <w:numPr>
          <w:ilvl w:val="0"/>
          <w:numId w:val="8"/>
        </w:numPr>
      </w:pPr>
      <w:r w:rsidRPr="00084D2E">
        <w:rPr>
          <w:b/>
          <w:bCs/>
        </w:rPr>
        <w:t>Сложность</w:t>
      </w:r>
      <w:proofErr w:type="gramStart"/>
      <w:r w:rsidRPr="00084D2E">
        <w:rPr>
          <w:b/>
          <w:bCs/>
        </w:rPr>
        <w:t>:</w:t>
      </w:r>
      <w:r w:rsidRPr="00084D2E">
        <w:t xml:space="preserve"> Для</w:t>
      </w:r>
      <w:proofErr w:type="gramEnd"/>
      <w:r w:rsidRPr="00084D2E">
        <w:t xml:space="preserve"> реализации композиции может понадобиться больше кода, поскольку объекты нужно составлять из компонентов вручную.</w:t>
      </w:r>
    </w:p>
    <w:p w14:paraId="770D0977" w14:textId="77777777" w:rsidR="00084D2E" w:rsidRPr="00084D2E" w:rsidRDefault="00084D2E" w:rsidP="00084D2E">
      <w:pPr>
        <w:numPr>
          <w:ilvl w:val="0"/>
          <w:numId w:val="8"/>
        </w:numPr>
      </w:pPr>
      <w:proofErr w:type="spellStart"/>
      <w:r w:rsidRPr="00084D2E">
        <w:rPr>
          <w:b/>
          <w:bCs/>
        </w:rPr>
        <w:t>Оверхед</w:t>
      </w:r>
      <w:proofErr w:type="spellEnd"/>
      <w:proofErr w:type="gramStart"/>
      <w:r w:rsidRPr="00084D2E">
        <w:rPr>
          <w:b/>
          <w:bCs/>
        </w:rPr>
        <w:t>:</w:t>
      </w:r>
      <w:r w:rsidRPr="00084D2E">
        <w:t xml:space="preserve"> При</w:t>
      </w:r>
      <w:proofErr w:type="gramEnd"/>
      <w:r w:rsidRPr="00084D2E">
        <w:t xml:space="preserve"> сложных системах может возникнуть необходимость в дополнительной логике для управления состоянием и взаимодействием компонентов.</w:t>
      </w:r>
    </w:p>
    <w:p w14:paraId="4A310C7F" w14:textId="77777777" w:rsidR="00084D2E" w:rsidRDefault="00084D2E" w:rsidP="00084D2E">
      <w:pPr>
        <w:rPr>
          <w:b/>
          <w:bCs/>
          <w:lang w:val="en-US"/>
        </w:rPr>
      </w:pPr>
      <w:r w:rsidRPr="00084D2E">
        <w:rPr>
          <w:b/>
          <w:bCs/>
        </w:rPr>
        <w:t>Пример использования композиции (Java):</w:t>
      </w:r>
    </w:p>
    <w:p w14:paraId="0AAB3F3F" w14:textId="20B49DEC" w:rsidR="00010A2D" w:rsidRDefault="00010A2D" w:rsidP="00010A2D">
      <w:pPr>
        <w:jc w:val="center"/>
        <w:rPr>
          <w:lang w:val="en-US"/>
        </w:rPr>
      </w:pPr>
      <w:r w:rsidRPr="00010A2D">
        <w:rPr>
          <w:lang w:val="en-US"/>
        </w:rPr>
        <w:drawing>
          <wp:inline distT="0" distB="0" distL="0" distR="0" wp14:anchorId="4C1B2A05" wp14:editId="57E4596C">
            <wp:extent cx="4320000" cy="1570909"/>
            <wp:effectExtent l="152400" t="152400" r="366395" b="353695"/>
            <wp:docPr id="27894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61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709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E64CCF" w14:textId="6B4BC7B7" w:rsidR="00464318" w:rsidRDefault="00464318" w:rsidP="004F503A">
      <w:pPr>
        <w:jc w:val="center"/>
        <w:rPr>
          <w:lang w:val="en-US"/>
        </w:rPr>
      </w:pPr>
      <w:r w:rsidRPr="00464318">
        <w:rPr>
          <w:lang w:val="en-US"/>
        </w:rPr>
        <w:drawing>
          <wp:inline distT="0" distB="0" distL="0" distR="0" wp14:anchorId="5539978A" wp14:editId="2F590342">
            <wp:extent cx="4320000" cy="1644890"/>
            <wp:effectExtent l="152400" t="152400" r="366395" b="355600"/>
            <wp:docPr id="560581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818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44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515F55" w14:textId="6BEC5171" w:rsidR="004F503A" w:rsidRDefault="004F503A" w:rsidP="004F503A">
      <w:pPr>
        <w:jc w:val="center"/>
        <w:rPr>
          <w:lang w:val="en-US"/>
        </w:rPr>
      </w:pPr>
      <w:r w:rsidRPr="004F503A">
        <w:rPr>
          <w:lang w:val="en-US"/>
        </w:rPr>
        <w:drawing>
          <wp:inline distT="0" distB="0" distL="0" distR="0" wp14:anchorId="63FD5A27" wp14:editId="44B28311">
            <wp:extent cx="4320000" cy="2996532"/>
            <wp:effectExtent l="152400" t="152400" r="366395" b="356870"/>
            <wp:docPr id="123527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84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965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FC1333" w14:textId="35116D03" w:rsidR="0094560B" w:rsidRDefault="0094560B" w:rsidP="0094560B">
      <w:pPr>
        <w:jc w:val="center"/>
        <w:rPr>
          <w:lang w:val="en-US"/>
        </w:rPr>
      </w:pPr>
      <w:r w:rsidRPr="0094560B">
        <w:rPr>
          <w:lang w:val="en-US"/>
        </w:rPr>
        <w:drawing>
          <wp:inline distT="0" distB="0" distL="0" distR="0" wp14:anchorId="788FEBD8" wp14:editId="7B600035">
            <wp:extent cx="4320000" cy="2130411"/>
            <wp:effectExtent l="152400" t="152400" r="366395" b="365760"/>
            <wp:docPr id="183091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131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04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0C4A83" w14:textId="2B550FFD" w:rsidR="00362E38" w:rsidRPr="00084D2E" w:rsidRDefault="00362E38" w:rsidP="0094560B">
      <w:pPr>
        <w:jc w:val="center"/>
        <w:rPr>
          <w:lang w:val="en-US"/>
        </w:rPr>
      </w:pPr>
      <w:r w:rsidRPr="00362E38">
        <w:rPr>
          <w:lang w:val="en-US"/>
        </w:rPr>
        <w:drawing>
          <wp:inline distT="0" distB="0" distL="0" distR="0" wp14:anchorId="795339BE" wp14:editId="5BAF15E9">
            <wp:extent cx="4320000" cy="1182439"/>
            <wp:effectExtent l="152400" t="152400" r="366395" b="360680"/>
            <wp:docPr id="47274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32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824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4FA8E4" w14:textId="77777777" w:rsidR="00084D2E" w:rsidRPr="00084D2E" w:rsidRDefault="00084D2E" w:rsidP="00084D2E">
      <w:pPr>
        <w:rPr>
          <w:b/>
          <w:bCs/>
        </w:rPr>
      </w:pPr>
      <w:r w:rsidRPr="00084D2E">
        <w:rPr>
          <w:b/>
          <w:bCs/>
        </w:rPr>
        <w:t xml:space="preserve">Применение интерфейсов и композиции в </w:t>
      </w:r>
      <w:proofErr w:type="spellStart"/>
      <w:r w:rsidRPr="00084D2E">
        <w:rPr>
          <w:b/>
          <w:bCs/>
        </w:rPr>
        <w:t>Kotlin</w:t>
      </w:r>
      <w:proofErr w:type="spellEnd"/>
      <w:r w:rsidRPr="00084D2E">
        <w:rPr>
          <w:b/>
          <w:bCs/>
        </w:rPr>
        <w:t xml:space="preserve"> и JavaScript</w:t>
      </w:r>
    </w:p>
    <w:p w14:paraId="420EE601" w14:textId="77777777" w:rsidR="00084D2E" w:rsidRPr="00084D2E" w:rsidRDefault="00084D2E" w:rsidP="00084D2E">
      <w:proofErr w:type="spellStart"/>
      <w:r w:rsidRPr="00084D2E">
        <w:rPr>
          <w:b/>
          <w:bCs/>
        </w:rPr>
        <w:t>Kotlin</w:t>
      </w:r>
      <w:proofErr w:type="spellEnd"/>
      <w:r w:rsidRPr="00084D2E">
        <w:rPr>
          <w:b/>
          <w:bCs/>
        </w:rPr>
        <w:t>:</w:t>
      </w:r>
    </w:p>
    <w:p w14:paraId="509A9086" w14:textId="77777777" w:rsidR="00084D2E" w:rsidRPr="00084D2E" w:rsidRDefault="00084D2E" w:rsidP="00084D2E">
      <w:r w:rsidRPr="00084D2E">
        <w:t xml:space="preserve">В </w:t>
      </w:r>
      <w:proofErr w:type="spellStart"/>
      <w:r w:rsidRPr="00084D2E">
        <w:t>Kotlin</w:t>
      </w:r>
      <w:proofErr w:type="spellEnd"/>
      <w:r w:rsidRPr="00084D2E">
        <w:t xml:space="preserve"> интерфейсы работают аналогично Java, но могут содержать реализации методов. Композиция также популярна, и обычно реализуется через инъекцию зависимостей.</w:t>
      </w:r>
    </w:p>
    <w:p w14:paraId="54A74E8D" w14:textId="77777777" w:rsidR="00084D2E" w:rsidRPr="00084D2E" w:rsidRDefault="00084D2E" w:rsidP="00084D2E">
      <w:r w:rsidRPr="00084D2E">
        <w:rPr>
          <w:b/>
          <w:bCs/>
        </w:rPr>
        <w:t xml:space="preserve">Интерфейсы в </w:t>
      </w:r>
      <w:proofErr w:type="spellStart"/>
      <w:r w:rsidRPr="00084D2E">
        <w:rPr>
          <w:b/>
          <w:bCs/>
        </w:rPr>
        <w:t>Kotlin</w:t>
      </w:r>
      <w:proofErr w:type="spellEnd"/>
      <w:r w:rsidRPr="00084D2E">
        <w:rPr>
          <w:b/>
          <w:bCs/>
        </w:rPr>
        <w:t>:</w:t>
      </w:r>
    </w:p>
    <w:p w14:paraId="54CA0D27" w14:textId="77777777" w:rsidR="00021F33" w:rsidRDefault="00BD472E" w:rsidP="00021F33">
      <w:pPr>
        <w:jc w:val="center"/>
        <w:rPr>
          <w:b/>
          <w:bCs/>
          <w:lang w:val="en-US"/>
        </w:rPr>
      </w:pPr>
      <w:r w:rsidRPr="00BD472E">
        <w:rPr>
          <w:lang w:val="en-US"/>
        </w:rPr>
        <w:drawing>
          <wp:inline distT="0" distB="0" distL="0" distR="0" wp14:anchorId="33D91B54" wp14:editId="242B2687">
            <wp:extent cx="5040000" cy="4309565"/>
            <wp:effectExtent l="152400" t="152400" r="370205" b="358140"/>
            <wp:docPr id="162718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78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9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FF29F7" w14:textId="017DDE69" w:rsidR="00084D2E" w:rsidRDefault="00084D2E" w:rsidP="00021F33">
      <w:pPr>
        <w:rPr>
          <w:b/>
          <w:bCs/>
          <w:lang w:val="en-US"/>
        </w:rPr>
      </w:pPr>
      <w:r w:rsidRPr="00084D2E">
        <w:rPr>
          <w:b/>
          <w:bCs/>
        </w:rPr>
        <w:t>Композиция</w:t>
      </w:r>
      <w:r w:rsidRPr="00084D2E">
        <w:rPr>
          <w:b/>
          <w:bCs/>
          <w:lang w:val="en-US"/>
        </w:rPr>
        <w:t xml:space="preserve"> </w:t>
      </w:r>
      <w:r w:rsidRPr="00084D2E">
        <w:rPr>
          <w:b/>
          <w:bCs/>
        </w:rPr>
        <w:t>в</w:t>
      </w:r>
      <w:r w:rsidRPr="00084D2E">
        <w:rPr>
          <w:b/>
          <w:bCs/>
          <w:lang w:val="en-US"/>
        </w:rPr>
        <w:t xml:space="preserve"> Kotlin:</w:t>
      </w:r>
    </w:p>
    <w:p w14:paraId="70730288" w14:textId="20BC0087" w:rsidR="00857723" w:rsidRPr="00084D2E" w:rsidRDefault="00857723" w:rsidP="00857723">
      <w:pPr>
        <w:jc w:val="center"/>
        <w:rPr>
          <w:lang w:val="en-US"/>
        </w:rPr>
      </w:pPr>
      <w:r w:rsidRPr="00857723">
        <w:rPr>
          <w:lang w:val="en-US"/>
        </w:rPr>
        <w:drawing>
          <wp:inline distT="0" distB="0" distL="0" distR="0" wp14:anchorId="676CEC0B" wp14:editId="50AE9E23">
            <wp:extent cx="5040000" cy="3676928"/>
            <wp:effectExtent l="152400" t="152400" r="370205" b="361950"/>
            <wp:docPr id="205366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07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69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4655B3" w14:textId="77777777" w:rsidR="00084D2E" w:rsidRPr="00084D2E" w:rsidRDefault="00084D2E" w:rsidP="00084D2E">
      <w:pPr>
        <w:rPr>
          <w:lang w:val="en-US"/>
        </w:rPr>
      </w:pPr>
      <w:r w:rsidRPr="00084D2E">
        <w:rPr>
          <w:b/>
          <w:bCs/>
          <w:lang w:val="en-US"/>
        </w:rPr>
        <w:t>JavaScript:</w:t>
      </w:r>
    </w:p>
    <w:p w14:paraId="2C52828E" w14:textId="77777777" w:rsidR="00084D2E" w:rsidRPr="00084D2E" w:rsidRDefault="00084D2E" w:rsidP="00084D2E">
      <w:r w:rsidRPr="00084D2E">
        <w:t xml:space="preserve">В JavaScript нет строгой поддержки интерфейсов, но можно имитировать их через объекты. Композиция широко используется через </w:t>
      </w:r>
      <w:proofErr w:type="spellStart"/>
      <w:r w:rsidRPr="00084D2E">
        <w:t>миксины</w:t>
      </w:r>
      <w:proofErr w:type="spellEnd"/>
      <w:r w:rsidRPr="00084D2E">
        <w:t xml:space="preserve"> и объектное делегирование.</w:t>
      </w:r>
    </w:p>
    <w:p w14:paraId="746742D8" w14:textId="77777777" w:rsidR="00084D2E" w:rsidRPr="00084D2E" w:rsidRDefault="00084D2E" w:rsidP="00084D2E">
      <w:r w:rsidRPr="00084D2E">
        <w:rPr>
          <w:b/>
          <w:bCs/>
        </w:rPr>
        <w:t>Интерфейсы в JavaScript (имитация):</w:t>
      </w:r>
    </w:p>
    <w:p w14:paraId="27300BB8" w14:textId="2A958064" w:rsidR="00A839C9" w:rsidRDefault="00A839C9" w:rsidP="00A839C9">
      <w:pPr>
        <w:jc w:val="center"/>
        <w:rPr>
          <w:b/>
          <w:bCs/>
          <w:lang w:val="en-US"/>
        </w:rPr>
      </w:pPr>
      <w:r w:rsidRPr="00A839C9">
        <w:rPr>
          <w:b/>
          <w:bCs/>
          <w:lang w:val="en-US"/>
        </w:rPr>
        <w:drawing>
          <wp:inline distT="0" distB="0" distL="0" distR="0" wp14:anchorId="446B3918" wp14:editId="0D352685">
            <wp:extent cx="4320000" cy="3650704"/>
            <wp:effectExtent l="152400" t="152400" r="366395" b="368935"/>
            <wp:docPr id="6793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064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507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4249AC" w14:textId="00A3CE5A" w:rsidR="00084D2E" w:rsidRPr="00084D2E" w:rsidRDefault="00084D2E" w:rsidP="00084D2E">
      <w:pPr>
        <w:rPr>
          <w:lang w:val="en-US"/>
        </w:rPr>
      </w:pPr>
      <w:r w:rsidRPr="00084D2E">
        <w:rPr>
          <w:b/>
          <w:bCs/>
        </w:rPr>
        <w:t>Композиция</w:t>
      </w:r>
      <w:r w:rsidRPr="00084D2E">
        <w:rPr>
          <w:b/>
          <w:bCs/>
          <w:lang w:val="en-US"/>
        </w:rPr>
        <w:t xml:space="preserve"> </w:t>
      </w:r>
      <w:r w:rsidRPr="00084D2E">
        <w:rPr>
          <w:b/>
          <w:bCs/>
        </w:rPr>
        <w:t>в</w:t>
      </w:r>
      <w:r w:rsidRPr="00084D2E">
        <w:rPr>
          <w:b/>
          <w:bCs/>
          <w:lang w:val="en-US"/>
        </w:rPr>
        <w:t xml:space="preserve"> JavaScript:</w:t>
      </w:r>
    </w:p>
    <w:p w14:paraId="75392697" w14:textId="0B2F1315" w:rsidR="000721EE" w:rsidRDefault="000721EE" w:rsidP="000721EE">
      <w:pPr>
        <w:jc w:val="center"/>
        <w:rPr>
          <w:b/>
          <w:bCs/>
          <w:lang w:val="en-US"/>
        </w:rPr>
      </w:pPr>
      <w:r w:rsidRPr="000721EE">
        <w:rPr>
          <w:b/>
          <w:bCs/>
          <w:lang w:val="en-US"/>
        </w:rPr>
        <w:drawing>
          <wp:inline distT="0" distB="0" distL="0" distR="0" wp14:anchorId="27FBC6ED" wp14:editId="511E8728">
            <wp:extent cx="4320000" cy="3925895"/>
            <wp:effectExtent l="152400" t="152400" r="366395" b="360680"/>
            <wp:docPr id="175303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58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25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F77545" w14:textId="2C98992D" w:rsidR="00084D2E" w:rsidRPr="00084D2E" w:rsidRDefault="00084D2E" w:rsidP="00084D2E">
      <w:pPr>
        <w:rPr>
          <w:b/>
          <w:bCs/>
          <w:lang w:val="en-US"/>
        </w:rPr>
      </w:pPr>
      <w:r w:rsidRPr="00084D2E">
        <w:rPr>
          <w:b/>
          <w:bCs/>
        </w:rPr>
        <w:t>Сравнение</w:t>
      </w:r>
      <w:r w:rsidRPr="00084D2E">
        <w:rPr>
          <w:b/>
          <w:bCs/>
          <w:lang w:val="en-US"/>
        </w:rPr>
        <w:t xml:space="preserve">: </w:t>
      </w:r>
      <w:r w:rsidRPr="00084D2E">
        <w:rPr>
          <w:b/>
          <w:bCs/>
        </w:rPr>
        <w:t>Интерфейсы</w:t>
      </w:r>
      <w:r w:rsidRPr="00084D2E">
        <w:rPr>
          <w:b/>
          <w:bCs/>
          <w:lang w:val="en-US"/>
        </w:rPr>
        <w:t xml:space="preserve"> vs </w:t>
      </w:r>
      <w:r w:rsidRPr="00084D2E">
        <w:rPr>
          <w:b/>
          <w:bCs/>
        </w:rPr>
        <w:t>Композиция</w:t>
      </w:r>
    </w:p>
    <w:p w14:paraId="2D5AA206" w14:textId="77777777" w:rsidR="00084D2E" w:rsidRPr="00084D2E" w:rsidRDefault="00084D2E" w:rsidP="00084D2E">
      <w:pPr>
        <w:numPr>
          <w:ilvl w:val="0"/>
          <w:numId w:val="9"/>
        </w:numPr>
      </w:pPr>
      <w:r w:rsidRPr="00084D2E">
        <w:rPr>
          <w:b/>
          <w:bCs/>
        </w:rPr>
        <w:t>Гибкость:</w:t>
      </w:r>
    </w:p>
    <w:p w14:paraId="09067E60" w14:textId="77777777" w:rsidR="00084D2E" w:rsidRPr="00084D2E" w:rsidRDefault="00084D2E" w:rsidP="00084D2E">
      <w:pPr>
        <w:numPr>
          <w:ilvl w:val="1"/>
          <w:numId w:val="9"/>
        </w:numPr>
        <w:tabs>
          <w:tab w:val="num" w:pos="1440"/>
        </w:tabs>
      </w:pPr>
      <w:r w:rsidRPr="00084D2E">
        <w:t>Интерфейсы дают возможность реализовать контракт, но могут требовать явной реализации методов в каждом классе.</w:t>
      </w:r>
    </w:p>
    <w:p w14:paraId="592AD335" w14:textId="77777777" w:rsidR="00084D2E" w:rsidRPr="00084D2E" w:rsidRDefault="00084D2E" w:rsidP="00084D2E">
      <w:pPr>
        <w:numPr>
          <w:ilvl w:val="1"/>
          <w:numId w:val="9"/>
        </w:numPr>
        <w:tabs>
          <w:tab w:val="num" w:pos="1440"/>
        </w:tabs>
      </w:pPr>
      <w:r w:rsidRPr="00084D2E">
        <w:t>Композиция позволяет комбинировать поведение, не дублируя код, и предоставляет больше гибкости в изменении поведения объектов без изменения их классов.</w:t>
      </w:r>
    </w:p>
    <w:p w14:paraId="5AF58A25" w14:textId="77777777" w:rsidR="00084D2E" w:rsidRPr="00084D2E" w:rsidRDefault="00084D2E" w:rsidP="00084D2E">
      <w:pPr>
        <w:numPr>
          <w:ilvl w:val="0"/>
          <w:numId w:val="9"/>
        </w:numPr>
      </w:pPr>
      <w:r w:rsidRPr="00084D2E">
        <w:rPr>
          <w:b/>
          <w:bCs/>
        </w:rPr>
        <w:t>Использование состояния:</w:t>
      </w:r>
    </w:p>
    <w:p w14:paraId="18C18AE1" w14:textId="77777777" w:rsidR="00084D2E" w:rsidRPr="00084D2E" w:rsidRDefault="00084D2E" w:rsidP="00084D2E">
      <w:pPr>
        <w:numPr>
          <w:ilvl w:val="1"/>
          <w:numId w:val="9"/>
        </w:numPr>
        <w:tabs>
          <w:tab w:val="num" w:pos="1440"/>
        </w:tabs>
      </w:pPr>
      <w:r w:rsidRPr="00084D2E">
        <w:t>Интерфейсы не могут хранить состояние, что ограничивает их применение в некоторых случаях.</w:t>
      </w:r>
    </w:p>
    <w:p w14:paraId="53F9A09F" w14:textId="77777777" w:rsidR="00084D2E" w:rsidRPr="00084D2E" w:rsidRDefault="00084D2E" w:rsidP="00084D2E">
      <w:pPr>
        <w:numPr>
          <w:ilvl w:val="1"/>
          <w:numId w:val="9"/>
        </w:numPr>
        <w:tabs>
          <w:tab w:val="num" w:pos="1440"/>
        </w:tabs>
      </w:pPr>
      <w:r w:rsidRPr="00084D2E">
        <w:t>Композиция позволяет хранить состояние и более гибко управлять поведением объектов.</w:t>
      </w:r>
    </w:p>
    <w:p w14:paraId="2A93C729" w14:textId="77777777" w:rsidR="00084D2E" w:rsidRPr="00084D2E" w:rsidRDefault="00084D2E" w:rsidP="00084D2E">
      <w:pPr>
        <w:numPr>
          <w:ilvl w:val="0"/>
          <w:numId w:val="9"/>
        </w:numPr>
      </w:pPr>
      <w:proofErr w:type="spellStart"/>
      <w:r w:rsidRPr="00084D2E">
        <w:rPr>
          <w:b/>
          <w:bCs/>
        </w:rPr>
        <w:t>Модулярность</w:t>
      </w:r>
      <w:proofErr w:type="spellEnd"/>
      <w:r w:rsidRPr="00084D2E">
        <w:rPr>
          <w:b/>
          <w:bCs/>
        </w:rPr>
        <w:t xml:space="preserve"> и тестируемость:</w:t>
      </w:r>
    </w:p>
    <w:p w14:paraId="024C29BE" w14:textId="77777777" w:rsidR="00084D2E" w:rsidRPr="00084D2E" w:rsidRDefault="00084D2E" w:rsidP="00084D2E">
      <w:pPr>
        <w:numPr>
          <w:ilvl w:val="1"/>
          <w:numId w:val="9"/>
        </w:numPr>
        <w:tabs>
          <w:tab w:val="num" w:pos="1440"/>
        </w:tabs>
      </w:pPr>
      <w:r w:rsidRPr="00084D2E">
        <w:t>Интерфейсы облегчают создание полиморфных систем, где код может работать с любыми объектами, реализующими интерфейсы.</w:t>
      </w:r>
    </w:p>
    <w:p w14:paraId="3EEA1A31" w14:textId="77777777" w:rsidR="00084D2E" w:rsidRPr="00084D2E" w:rsidRDefault="00084D2E" w:rsidP="00084D2E">
      <w:pPr>
        <w:numPr>
          <w:ilvl w:val="1"/>
          <w:numId w:val="9"/>
        </w:numPr>
        <w:tabs>
          <w:tab w:val="num" w:pos="1440"/>
        </w:tabs>
      </w:pPr>
      <w:r w:rsidRPr="00084D2E">
        <w:t>Композиция позволяет строить более модулярные системы, где компоненты можно заменять, тестировать и изменять независимо.</w:t>
      </w:r>
    </w:p>
    <w:p w14:paraId="35FB9E2C" w14:textId="77777777" w:rsidR="00084D2E" w:rsidRPr="00084D2E" w:rsidRDefault="00084D2E" w:rsidP="00084D2E">
      <w:r w:rsidRPr="00084D2E">
        <w:rPr>
          <w:b/>
          <w:bCs/>
        </w:rPr>
        <w:t>Заключение:</w:t>
      </w:r>
    </w:p>
    <w:p w14:paraId="63EAA862" w14:textId="02C63B7B" w:rsidR="00715E9D" w:rsidRPr="00715E9D" w:rsidRDefault="00084D2E" w:rsidP="00084D2E">
      <w:r w:rsidRPr="00084D2E">
        <w:t>Интерфейсы полезны, когда необходимо обеспечить совместимость различных классов через общий контракт, но могут приводить к дублированию кода. Композиция же позволяет более гибко управлять поведением объектов, избегая проблем множественного наследования, но может быть сложнее в реализации. Выбор между интерфейсами и композицией зависит от задач и требований конкретного проекта.</w:t>
      </w:r>
    </w:p>
    <w:p w14:paraId="66B67C80" w14:textId="00F19B7D" w:rsidR="00A84EFE" w:rsidRDefault="00A84EFE" w:rsidP="00293289">
      <w:pPr>
        <w:pStyle w:val="1"/>
        <w:numPr>
          <w:ilvl w:val="0"/>
          <w:numId w:val="4"/>
        </w:numPr>
      </w:pPr>
      <w:r>
        <w:t xml:space="preserve">Потоки выполнения в языках программирования Java, </w:t>
      </w:r>
      <w:proofErr w:type="spellStart"/>
      <w:r>
        <w:t>Kotlin</w:t>
      </w:r>
      <w:proofErr w:type="spellEnd"/>
      <w:r>
        <w:t xml:space="preserve"> и JavaScript. Главный и</w:t>
      </w:r>
      <w:r>
        <w:t xml:space="preserve"> </w:t>
      </w:r>
      <w:r>
        <w:t xml:space="preserve">дочерние потоки. Класс </w:t>
      </w:r>
      <w:proofErr w:type="spellStart"/>
      <w:r>
        <w:t>Thread</w:t>
      </w:r>
      <w:proofErr w:type="spellEnd"/>
      <w:r>
        <w:t>. Преимущества и недостатки. Примеры и скриншоты.</w:t>
      </w:r>
    </w:p>
    <w:p w14:paraId="52D3E311" w14:textId="77777777" w:rsidR="00EC75A3" w:rsidRPr="00EC75A3" w:rsidRDefault="00EC75A3" w:rsidP="00EC75A3">
      <w:r w:rsidRPr="00EC75A3">
        <w:rPr>
          <w:b/>
          <w:bCs/>
        </w:rPr>
        <w:t>Потоки выполнения</w:t>
      </w:r>
      <w:r w:rsidRPr="00EC75A3">
        <w:t xml:space="preserve"> — это механизмы для выполнения параллельных задач в программе. В многозадачных системах каждый поток представляет собой отдельную единицу выполнения, которая может работать независимо от других потоков. Обычно один поток называется главным (</w:t>
      </w:r>
      <w:proofErr w:type="spellStart"/>
      <w:r w:rsidRPr="00EC75A3">
        <w:t>main</w:t>
      </w:r>
      <w:proofErr w:type="spellEnd"/>
      <w:r w:rsidRPr="00EC75A3">
        <w:t xml:space="preserve"> </w:t>
      </w:r>
      <w:proofErr w:type="spellStart"/>
      <w:r w:rsidRPr="00EC75A3">
        <w:t>thread</w:t>
      </w:r>
      <w:proofErr w:type="spellEnd"/>
      <w:r w:rsidRPr="00EC75A3">
        <w:t>), а все остальные — дочерними (</w:t>
      </w:r>
      <w:proofErr w:type="spellStart"/>
      <w:r w:rsidRPr="00EC75A3">
        <w:t>child</w:t>
      </w:r>
      <w:proofErr w:type="spellEnd"/>
      <w:r w:rsidRPr="00EC75A3">
        <w:t xml:space="preserve"> </w:t>
      </w:r>
      <w:proofErr w:type="spellStart"/>
      <w:r w:rsidRPr="00EC75A3">
        <w:t>threads</w:t>
      </w:r>
      <w:proofErr w:type="spellEnd"/>
      <w:r w:rsidRPr="00EC75A3">
        <w:t>).</w:t>
      </w:r>
    </w:p>
    <w:p w14:paraId="25BAEEDA" w14:textId="77777777" w:rsidR="00EC75A3" w:rsidRPr="00EC75A3" w:rsidRDefault="00EC75A3" w:rsidP="00EC75A3">
      <w:pPr>
        <w:rPr>
          <w:b/>
          <w:bCs/>
        </w:rPr>
      </w:pPr>
      <w:r w:rsidRPr="00EC75A3">
        <w:rPr>
          <w:b/>
          <w:bCs/>
        </w:rPr>
        <w:t>Java</w:t>
      </w:r>
    </w:p>
    <w:p w14:paraId="0F69D559" w14:textId="77777777" w:rsidR="00EC75A3" w:rsidRPr="00EC75A3" w:rsidRDefault="00EC75A3" w:rsidP="00EC75A3">
      <w:r w:rsidRPr="00EC75A3">
        <w:t xml:space="preserve">В Java потоки реализации многозадачности можно создавать с помощью класса </w:t>
      </w:r>
      <w:proofErr w:type="spellStart"/>
      <w:r w:rsidRPr="00EC75A3">
        <w:t>Thread</w:t>
      </w:r>
      <w:proofErr w:type="spellEnd"/>
      <w:r w:rsidRPr="00EC75A3">
        <w:t xml:space="preserve"> или интерфейса </w:t>
      </w:r>
      <w:proofErr w:type="spellStart"/>
      <w:r w:rsidRPr="00EC75A3">
        <w:t>Runnable</w:t>
      </w:r>
      <w:proofErr w:type="spellEnd"/>
      <w:r w:rsidRPr="00EC75A3">
        <w:t>. Главный поток — это поток, в котором начинается выполнение программы, а дочерние потоки создаются для выполнения параллельных задач.</w:t>
      </w:r>
    </w:p>
    <w:p w14:paraId="6A2A7AFD" w14:textId="77777777" w:rsidR="00EC75A3" w:rsidRPr="00EC75A3" w:rsidRDefault="00EC75A3" w:rsidP="00EC75A3">
      <w:r w:rsidRPr="00EC75A3">
        <w:rPr>
          <w:b/>
          <w:bCs/>
        </w:rPr>
        <w:t xml:space="preserve">Класс </w:t>
      </w:r>
      <w:proofErr w:type="spellStart"/>
      <w:r w:rsidRPr="00EC75A3">
        <w:rPr>
          <w:b/>
          <w:bCs/>
        </w:rPr>
        <w:t>Thread</w:t>
      </w:r>
      <w:proofErr w:type="spellEnd"/>
      <w:r w:rsidRPr="00EC75A3">
        <w:t xml:space="preserve"> в Java предоставляет методы для создания и управления потоками. Например, вы можете создать поток, расширив класс </w:t>
      </w:r>
      <w:proofErr w:type="spellStart"/>
      <w:r w:rsidRPr="00EC75A3">
        <w:t>Thread</w:t>
      </w:r>
      <w:proofErr w:type="spellEnd"/>
      <w:r w:rsidRPr="00EC75A3">
        <w:t xml:space="preserve"> или реализовав интерфейс </w:t>
      </w:r>
      <w:proofErr w:type="spellStart"/>
      <w:r w:rsidRPr="00EC75A3">
        <w:t>Runnable</w:t>
      </w:r>
      <w:proofErr w:type="spellEnd"/>
      <w:r w:rsidRPr="00EC75A3">
        <w:t>.</w:t>
      </w:r>
    </w:p>
    <w:p w14:paraId="7ABD3CEF" w14:textId="77777777" w:rsidR="00EC75A3" w:rsidRDefault="00EC75A3" w:rsidP="00EC75A3">
      <w:pPr>
        <w:rPr>
          <w:b/>
          <w:bCs/>
          <w:lang w:val="en-US"/>
        </w:rPr>
      </w:pPr>
      <w:r w:rsidRPr="00EC75A3">
        <w:rPr>
          <w:b/>
          <w:bCs/>
        </w:rPr>
        <w:t>Пример создания потока в Java:</w:t>
      </w:r>
    </w:p>
    <w:p w14:paraId="7F5EFDD1" w14:textId="2A5BFD26" w:rsidR="001E2421" w:rsidRDefault="001E2421" w:rsidP="001E2421">
      <w:pPr>
        <w:jc w:val="center"/>
        <w:rPr>
          <w:lang w:val="en-US"/>
        </w:rPr>
      </w:pPr>
      <w:r w:rsidRPr="001E2421">
        <w:rPr>
          <w:lang w:val="en-US"/>
        </w:rPr>
        <w:drawing>
          <wp:inline distT="0" distB="0" distL="0" distR="0" wp14:anchorId="260B57CC" wp14:editId="3D5B9832">
            <wp:extent cx="4320000" cy="1507290"/>
            <wp:effectExtent l="152400" t="152400" r="366395" b="360045"/>
            <wp:docPr id="141169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13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7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19D419" w14:textId="4070203C" w:rsidR="00E92722" w:rsidRDefault="00E92722" w:rsidP="00E92722">
      <w:pPr>
        <w:jc w:val="center"/>
        <w:rPr>
          <w:lang w:val="en-US"/>
        </w:rPr>
      </w:pPr>
      <w:r w:rsidRPr="00E92722">
        <w:rPr>
          <w:lang w:val="en-US"/>
        </w:rPr>
        <w:drawing>
          <wp:inline distT="0" distB="0" distL="0" distR="0" wp14:anchorId="28917E4E" wp14:editId="2FBA9551">
            <wp:extent cx="4320000" cy="1840825"/>
            <wp:effectExtent l="152400" t="152400" r="366395" b="369570"/>
            <wp:docPr id="726875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58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0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016739" w14:textId="5A392331" w:rsidR="00057D3F" w:rsidRPr="00EC75A3" w:rsidRDefault="00057D3F" w:rsidP="00057D3F">
      <w:pPr>
        <w:jc w:val="center"/>
        <w:rPr>
          <w:lang w:val="en-US"/>
        </w:rPr>
      </w:pPr>
      <w:r w:rsidRPr="00057D3F">
        <w:rPr>
          <w:lang w:val="en-US"/>
        </w:rPr>
        <w:drawing>
          <wp:inline distT="0" distB="0" distL="0" distR="0" wp14:anchorId="5D07EEDB" wp14:editId="238C4D15">
            <wp:extent cx="4320000" cy="1357714"/>
            <wp:effectExtent l="152400" t="152400" r="366395" b="356870"/>
            <wp:docPr id="169824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458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577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954BB" w14:textId="77777777" w:rsidR="00EC75A3" w:rsidRPr="00EC75A3" w:rsidRDefault="00EC75A3" w:rsidP="00EC75A3">
      <w:r w:rsidRPr="00EC75A3">
        <w:rPr>
          <w:b/>
          <w:bCs/>
        </w:rPr>
        <w:t>Преимущества:</w:t>
      </w:r>
    </w:p>
    <w:p w14:paraId="4FE4760E" w14:textId="77777777" w:rsidR="00EC75A3" w:rsidRPr="00EC75A3" w:rsidRDefault="00EC75A3" w:rsidP="00EC75A3">
      <w:pPr>
        <w:numPr>
          <w:ilvl w:val="0"/>
          <w:numId w:val="10"/>
        </w:numPr>
      </w:pPr>
      <w:r w:rsidRPr="00EC75A3">
        <w:t xml:space="preserve">Легкость создания потоков с помощью </w:t>
      </w:r>
      <w:proofErr w:type="spellStart"/>
      <w:r w:rsidRPr="00EC75A3">
        <w:t>Thread</w:t>
      </w:r>
      <w:proofErr w:type="spellEnd"/>
      <w:r w:rsidRPr="00EC75A3">
        <w:t xml:space="preserve"> и </w:t>
      </w:r>
      <w:proofErr w:type="spellStart"/>
      <w:r w:rsidRPr="00EC75A3">
        <w:t>Runnable</w:t>
      </w:r>
      <w:proofErr w:type="spellEnd"/>
      <w:r w:rsidRPr="00EC75A3">
        <w:t>.</w:t>
      </w:r>
    </w:p>
    <w:p w14:paraId="0A91D50D" w14:textId="77777777" w:rsidR="00EC75A3" w:rsidRPr="00EC75A3" w:rsidRDefault="00EC75A3" w:rsidP="00EC75A3">
      <w:pPr>
        <w:numPr>
          <w:ilvl w:val="0"/>
          <w:numId w:val="10"/>
        </w:numPr>
      </w:pPr>
      <w:r w:rsidRPr="00EC75A3">
        <w:t>Поддержка многозадачности в многопроцессорных системах.</w:t>
      </w:r>
    </w:p>
    <w:p w14:paraId="17A6FEA9" w14:textId="77777777" w:rsidR="00EC75A3" w:rsidRPr="00EC75A3" w:rsidRDefault="00EC75A3" w:rsidP="00EC75A3">
      <w:r w:rsidRPr="00EC75A3">
        <w:rPr>
          <w:b/>
          <w:bCs/>
        </w:rPr>
        <w:t>Недостатки:</w:t>
      </w:r>
    </w:p>
    <w:p w14:paraId="7C844FF0" w14:textId="77777777" w:rsidR="00EC75A3" w:rsidRPr="00EC75A3" w:rsidRDefault="00EC75A3" w:rsidP="00EC75A3">
      <w:pPr>
        <w:numPr>
          <w:ilvl w:val="0"/>
          <w:numId w:val="11"/>
        </w:numPr>
      </w:pPr>
      <w:r w:rsidRPr="00EC75A3">
        <w:t>Создание потоков может быть дорогим с точки зрения производительности, особенно для малых задач.</w:t>
      </w:r>
    </w:p>
    <w:p w14:paraId="7AFBB361" w14:textId="77777777" w:rsidR="00EC75A3" w:rsidRPr="00EC75A3" w:rsidRDefault="00EC75A3" w:rsidP="00EC75A3">
      <w:pPr>
        <w:numPr>
          <w:ilvl w:val="0"/>
          <w:numId w:val="11"/>
        </w:numPr>
      </w:pPr>
      <w:r w:rsidRPr="00EC75A3">
        <w:t>Потоки могут столкнуться с проблемами синхронизации при доступе к разделяемым ресурсам.</w:t>
      </w:r>
    </w:p>
    <w:p w14:paraId="251D808F" w14:textId="77777777" w:rsidR="00EC75A3" w:rsidRPr="00EC75A3" w:rsidRDefault="00EC75A3" w:rsidP="00EC75A3">
      <w:pPr>
        <w:rPr>
          <w:b/>
          <w:bCs/>
        </w:rPr>
      </w:pPr>
      <w:proofErr w:type="spellStart"/>
      <w:r w:rsidRPr="00EC75A3">
        <w:rPr>
          <w:b/>
          <w:bCs/>
        </w:rPr>
        <w:t>Kotlin</w:t>
      </w:r>
      <w:proofErr w:type="spellEnd"/>
    </w:p>
    <w:p w14:paraId="77D9AC36" w14:textId="77777777" w:rsidR="00EC75A3" w:rsidRPr="00EC75A3" w:rsidRDefault="00EC75A3" w:rsidP="00EC75A3">
      <w:r w:rsidRPr="00EC75A3">
        <w:t xml:space="preserve">В </w:t>
      </w:r>
      <w:proofErr w:type="spellStart"/>
      <w:r w:rsidRPr="00EC75A3">
        <w:t>Kotlin</w:t>
      </w:r>
      <w:proofErr w:type="spellEnd"/>
      <w:r w:rsidRPr="00EC75A3">
        <w:t xml:space="preserve"> создание и работа с потоками аналогична Java, так как </w:t>
      </w:r>
      <w:proofErr w:type="spellStart"/>
      <w:r w:rsidRPr="00EC75A3">
        <w:t>Kotlin</w:t>
      </w:r>
      <w:proofErr w:type="spellEnd"/>
      <w:r w:rsidRPr="00EC75A3">
        <w:t xml:space="preserve"> работает на платформе JVM. Однако, благодаря более высокому уровню абстракции, </w:t>
      </w:r>
      <w:proofErr w:type="spellStart"/>
      <w:r w:rsidRPr="00EC75A3">
        <w:t>Kotlin</w:t>
      </w:r>
      <w:proofErr w:type="spellEnd"/>
      <w:r w:rsidRPr="00EC75A3">
        <w:t xml:space="preserve"> предоставляет удобные средства для работы с асинхронным программированием через </w:t>
      </w:r>
      <w:proofErr w:type="spellStart"/>
      <w:r w:rsidRPr="00EC75A3">
        <w:t>корутины</w:t>
      </w:r>
      <w:proofErr w:type="spellEnd"/>
      <w:r w:rsidRPr="00EC75A3">
        <w:t>, которые проще и эффективнее для большинства задач параллелизма.</w:t>
      </w:r>
    </w:p>
    <w:p w14:paraId="74B091A5" w14:textId="77777777" w:rsidR="00EC75A3" w:rsidRDefault="00EC75A3" w:rsidP="00EC75A3">
      <w:pPr>
        <w:rPr>
          <w:b/>
          <w:bCs/>
          <w:lang w:val="en-US"/>
        </w:rPr>
      </w:pPr>
      <w:r w:rsidRPr="00EC75A3">
        <w:rPr>
          <w:b/>
          <w:bCs/>
        </w:rPr>
        <w:t xml:space="preserve">Пример создания потока в </w:t>
      </w:r>
      <w:proofErr w:type="spellStart"/>
      <w:r w:rsidRPr="00EC75A3">
        <w:rPr>
          <w:b/>
          <w:bCs/>
        </w:rPr>
        <w:t>Kotlin</w:t>
      </w:r>
      <w:proofErr w:type="spellEnd"/>
      <w:r w:rsidRPr="00EC75A3">
        <w:rPr>
          <w:b/>
          <w:bCs/>
        </w:rPr>
        <w:t>:</w:t>
      </w:r>
    </w:p>
    <w:p w14:paraId="56C39A89" w14:textId="699126FE" w:rsidR="001F113E" w:rsidRDefault="001F113E" w:rsidP="001F113E">
      <w:pPr>
        <w:jc w:val="center"/>
        <w:rPr>
          <w:lang w:val="en-US"/>
        </w:rPr>
      </w:pPr>
      <w:r w:rsidRPr="001F113E">
        <w:rPr>
          <w:lang w:val="en-US"/>
        </w:rPr>
        <w:drawing>
          <wp:inline distT="0" distB="0" distL="0" distR="0" wp14:anchorId="0091D710" wp14:editId="45075E93">
            <wp:extent cx="4320000" cy="2888136"/>
            <wp:effectExtent l="152400" t="152400" r="366395" b="369570"/>
            <wp:docPr id="200589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961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81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903C81" w14:textId="3B91FDDD" w:rsidR="003761CC" w:rsidRPr="00EC75A3" w:rsidRDefault="003761CC" w:rsidP="003761CC">
      <w:pPr>
        <w:jc w:val="center"/>
        <w:rPr>
          <w:lang w:val="en-US"/>
        </w:rPr>
      </w:pPr>
      <w:r w:rsidRPr="003761CC">
        <w:rPr>
          <w:lang w:val="en-US"/>
        </w:rPr>
        <w:drawing>
          <wp:inline distT="0" distB="0" distL="0" distR="0" wp14:anchorId="6AC4E6D1" wp14:editId="1D01BEDA">
            <wp:extent cx="4320000" cy="1440000"/>
            <wp:effectExtent l="152400" t="152400" r="366395" b="370205"/>
            <wp:docPr id="213723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6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8E024B" w14:textId="77777777" w:rsidR="00EC75A3" w:rsidRDefault="00EC75A3" w:rsidP="00EC75A3">
      <w:pPr>
        <w:rPr>
          <w:lang w:val="en-US"/>
        </w:rPr>
      </w:pPr>
      <w:r w:rsidRPr="00EC75A3">
        <w:t xml:space="preserve">В </w:t>
      </w:r>
      <w:proofErr w:type="spellStart"/>
      <w:r w:rsidRPr="00EC75A3">
        <w:t>Kotlin</w:t>
      </w:r>
      <w:proofErr w:type="spellEnd"/>
      <w:r w:rsidRPr="00EC75A3">
        <w:t xml:space="preserve"> можно использовать </w:t>
      </w:r>
      <w:proofErr w:type="spellStart"/>
      <w:r w:rsidRPr="00EC75A3">
        <w:t>корутины</w:t>
      </w:r>
      <w:proofErr w:type="spellEnd"/>
      <w:r w:rsidRPr="00EC75A3">
        <w:t xml:space="preserve"> для асинхронного выполнения задач:</w:t>
      </w:r>
    </w:p>
    <w:p w14:paraId="2453B245" w14:textId="7D2244DC" w:rsidR="00DD4D04" w:rsidRPr="00EC75A3" w:rsidRDefault="00DD4D04" w:rsidP="00DD4D04">
      <w:pPr>
        <w:jc w:val="center"/>
        <w:rPr>
          <w:lang w:val="en-US"/>
        </w:rPr>
      </w:pPr>
      <w:r w:rsidRPr="00DD4D04">
        <w:rPr>
          <w:lang w:val="en-US"/>
        </w:rPr>
        <w:drawing>
          <wp:inline distT="0" distB="0" distL="0" distR="0" wp14:anchorId="26B89559" wp14:editId="3A3EFEFA">
            <wp:extent cx="4320000" cy="1677435"/>
            <wp:effectExtent l="152400" t="152400" r="366395" b="361315"/>
            <wp:docPr id="114376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664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77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800CDE" w14:textId="77777777" w:rsidR="00EC75A3" w:rsidRPr="00EC75A3" w:rsidRDefault="00EC75A3" w:rsidP="00EC75A3">
      <w:r w:rsidRPr="00EC75A3">
        <w:rPr>
          <w:b/>
          <w:bCs/>
        </w:rPr>
        <w:t>Преимущества:</w:t>
      </w:r>
    </w:p>
    <w:p w14:paraId="1C7A4A16" w14:textId="77777777" w:rsidR="00EC75A3" w:rsidRPr="00EC75A3" w:rsidRDefault="00EC75A3" w:rsidP="00EC75A3">
      <w:pPr>
        <w:numPr>
          <w:ilvl w:val="0"/>
          <w:numId w:val="12"/>
        </w:numPr>
      </w:pPr>
      <w:r w:rsidRPr="00EC75A3">
        <w:t xml:space="preserve">Синтаксис </w:t>
      </w:r>
      <w:proofErr w:type="spellStart"/>
      <w:r w:rsidRPr="00EC75A3">
        <w:t>корутин</w:t>
      </w:r>
      <w:proofErr w:type="spellEnd"/>
      <w:r w:rsidRPr="00EC75A3">
        <w:t xml:space="preserve"> позволяет легче работать с параллелизмом и асинхронностью.</w:t>
      </w:r>
    </w:p>
    <w:p w14:paraId="1A78F2A1" w14:textId="77777777" w:rsidR="00EC75A3" w:rsidRPr="00EC75A3" w:rsidRDefault="00EC75A3" w:rsidP="00EC75A3">
      <w:pPr>
        <w:numPr>
          <w:ilvl w:val="0"/>
          <w:numId w:val="12"/>
        </w:numPr>
      </w:pPr>
      <w:r w:rsidRPr="00EC75A3">
        <w:t>Хорошая интеграция с Java-библиотеками для потоков.</w:t>
      </w:r>
    </w:p>
    <w:p w14:paraId="2D00CCA7" w14:textId="77777777" w:rsidR="00EC75A3" w:rsidRPr="00EC75A3" w:rsidRDefault="00EC75A3" w:rsidP="00EC75A3">
      <w:r w:rsidRPr="00EC75A3">
        <w:rPr>
          <w:b/>
          <w:bCs/>
        </w:rPr>
        <w:t>Недостатки:</w:t>
      </w:r>
    </w:p>
    <w:p w14:paraId="12B7E50F" w14:textId="77777777" w:rsidR="00EC75A3" w:rsidRPr="00EC75A3" w:rsidRDefault="00EC75A3" w:rsidP="00EC75A3">
      <w:pPr>
        <w:numPr>
          <w:ilvl w:val="0"/>
          <w:numId w:val="13"/>
        </w:numPr>
      </w:pPr>
      <w:r w:rsidRPr="00EC75A3">
        <w:t xml:space="preserve">Для сложных параллельных операций </w:t>
      </w:r>
      <w:proofErr w:type="spellStart"/>
      <w:r w:rsidRPr="00EC75A3">
        <w:t>корутины</w:t>
      </w:r>
      <w:proofErr w:type="spellEnd"/>
      <w:r w:rsidRPr="00EC75A3">
        <w:t xml:space="preserve"> могут быть не столь эффективны, как низкоуровневые потоки.</w:t>
      </w:r>
    </w:p>
    <w:p w14:paraId="33DB2161" w14:textId="77777777" w:rsidR="00EC75A3" w:rsidRPr="00EC75A3" w:rsidRDefault="00EC75A3" w:rsidP="00EC75A3">
      <w:pPr>
        <w:numPr>
          <w:ilvl w:val="0"/>
          <w:numId w:val="13"/>
        </w:numPr>
      </w:pPr>
      <w:proofErr w:type="gramStart"/>
      <w:r w:rsidRPr="00EC75A3">
        <w:t>Может быть</w:t>
      </w:r>
      <w:proofErr w:type="gramEnd"/>
      <w:r w:rsidRPr="00EC75A3">
        <w:t xml:space="preserve"> необходимость использовать специальные библиотеки для многозадачности.</w:t>
      </w:r>
    </w:p>
    <w:p w14:paraId="789C512A" w14:textId="77777777" w:rsidR="00EC75A3" w:rsidRPr="00EC75A3" w:rsidRDefault="00EC75A3" w:rsidP="00EC75A3">
      <w:pPr>
        <w:rPr>
          <w:b/>
          <w:bCs/>
        </w:rPr>
      </w:pPr>
      <w:r w:rsidRPr="00EC75A3">
        <w:rPr>
          <w:b/>
          <w:bCs/>
        </w:rPr>
        <w:t>JavaScript</w:t>
      </w:r>
    </w:p>
    <w:p w14:paraId="1FE2AAAD" w14:textId="77777777" w:rsidR="00EC75A3" w:rsidRPr="00EC75A3" w:rsidRDefault="00EC75A3" w:rsidP="00EC75A3">
      <w:r w:rsidRPr="00EC75A3">
        <w:t xml:space="preserve">В JavaScript многозадачность осуществляется с помощью </w:t>
      </w:r>
      <w:r w:rsidRPr="00EC75A3">
        <w:rPr>
          <w:b/>
          <w:bCs/>
        </w:rPr>
        <w:t>веб-</w:t>
      </w:r>
      <w:proofErr w:type="spellStart"/>
      <w:r w:rsidRPr="00EC75A3">
        <w:rPr>
          <w:b/>
          <w:bCs/>
        </w:rPr>
        <w:t>воркеров</w:t>
      </w:r>
      <w:proofErr w:type="spellEnd"/>
      <w:r w:rsidRPr="00EC75A3">
        <w:t xml:space="preserve">. Потоки в JavaScript основаны на событие-ориентированной модели, где основной поток (главный поток) не блокирует выполнение программы, а дочерние потоки создаются с помощью </w:t>
      </w:r>
      <w:proofErr w:type="spellStart"/>
      <w:r w:rsidRPr="00EC75A3">
        <w:t>воркеров</w:t>
      </w:r>
      <w:proofErr w:type="spellEnd"/>
      <w:r w:rsidRPr="00EC75A3">
        <w:t>.</w:t>
      </w:r>
    </w:p>
    <w:p w14:paraId="55BA7069" w14:textId="77777777" w:rsidR="00EC75A3" w:rsidRPr="00EC75A3" w:rsidRDefault="00EC75A3" w:rsidP="00EC75A3">
      <w:r w:rsidRPr="00EC75A3">
        <w:rPr>
          <w:b/>
          <w:bCs/>
        </w:rPr>
        <w:t>Пример использования веб-</w:t>
      </w:r>
      <w:proofErr w:type="spellStart"/>
      <w:r w:rsidRPr="00EC75A3">
        <w:rPr>
          <w:b/>
          <w:bCs/>
        </w:rPr>
        <w:t>воркера</w:t>
      </w:r>
      <w:proofErr w:type="spellEnd"/>
      <w:r w:rsidRPr="00EC75A3">
        <w:rPr>
          <w:b/>
          <w:bCs/>
        </w:rPr>
        <w:t>:</w:t>
      </w:r>
    </w:p>
    <w:p w14:paraId="6D37E0A1" w14:textId="1352D5EC" w:rsidR="001F06F4" w:rsidRDefault="001F06F4" w:rsidP="001F06F4">
      <w:pPr>
        <w:jc w:val="center"/>
      </w:pPr>
      <w:r w:rsidRPr="001F06F4">
        <w:drawing>
          <wp:inline distT="0" distB="0" distL="0" distR="0" wp14:anchorId="6BE574D5" wp14:editId="5A8C2C4B">
            <wp:extent cx="4320000" cy="3497910"/>
            <wp:effectExtent l="152400" t="152400" r="366395" b="369570"/>
            <wp:docPr id="97607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26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97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4274C" w14:textId="175684F8" w:rsidR="00EC75A3" w:rsidRPr="00EC75A3" w:rsidRDefault="00EC75A3" w:rsidP="00EC75A3">
      <w:r w:rsidRPr="00EC75A3">
        <w:t xml:space="preserve">В JavaScript также есть возможность использования асинхронных функций и </w:t>
      </w:r>
      <w:proofErr w:type="spellStart"/>
      <w:r w:rsidRPr="00EC75A3">
        <w:t>Promises</w:t>
      </w:r>
      <w:proofErr w:type="spellEnd"/>
      <w:r w:rsidRPr="00EC75A3">
        <w:t xml:space="preserve"> для выполнения параллельных операций.</w:t>
      </w:r>
    </w:p>
    <w:p w14:paraId="156439C5" w14:textId="77777777" w:rsidR="00EC75A3" w:rsidRPr="00EC75A3" w:rsidRDefault="00EC75A3" w:rsidP="00EC75A3">
      <w:r w:rsidRPr="00EC75A3">
        <w:rPr>
          <w:b/>
          <w:bCs/>
        </w:rPr>
        <w:t>Преимущества:</w:t>
      </w:r>
    </w:p>
    <w:p w14:paraId="41090605" w14:textId="77777777" w:rsidR="00EC75A3" w:rsidRPr="00EC75A3" w:rsidRDefault="00EC75A3" w:rsidP="00EC75A3">
      <w:pPr>
        <w:numPr>
          <w:ilvl w:val="0"/>
          <w:numId w:val="14"/>
        </w:numPr>
      </w:pPr>
      <w:r w:rsidRPr="00EC75A3">
        <w:t>Веб-</w:t>
      </w:r>
      <w:proofErr w:type="spellStart"/>
      <w:r w:rsidRPr="00EC75A3">
        <w:t>воркеры</w:t>
      </w:r>
      <w:proofErr w:type="spellEnd"/>
      <w:r w:rsidRPr="00EC75A3">
        <w:t xml:space="preserve"> позволяют выполнять задачи параллельно без блокировки основного потока.</w:t>
      </w:r>
    </w:p>
    <w:p w14:paraId="1238C449" w14:textId="77777777" w:rsidR="00EC75A3" w:rsidRPr="00EC75A3" w:rsidRDefault="00EC75A3" w:rsidP="00EC75A3">
      <w:pPr>
        <w:numPr>
          <w:ilvl w:val="0"/>
          <w:numId w:val="14"/>
        </w:numPr>
      </w:pPr>
      <w:r w:rsidRPr="00EC75A3">
        <w:t xml:space="preserve">Асинхронное программирование с помощью </w:t>
      </w:r>
      <w:proofErr w:type="spellStart"/>
      <w:r w:rsidRPr="00EC75A3">
        <w:t>Promises</w:t>
      </w:r>
      <w:proofErr w:type="spellEnd"/>
      <w:r w:rsidRPr="00EC75A3">
        <w:t xml:space="preserve"> и </w:t>
      </w:r>
      <w:proofErr w:type="spellStart"/>
      <w:r w:rsidRPr="00EC75A3">
        <w:t>async</w:t>
      </w:r>
      <w:proofErr w:type="spellEnd"/>
      <w:r w:rsidRPr="00EC75A3">
        <w:t>/</w:t>
      </w:r>
      <w:proofErr w:type="spellStart"/>
      <w:r w:rsidRPr="00EC75A3">
        <w:t>await</w:t>
      </w:r>
      <w:proofErr w:type="spellEnd"/>
      <w:r w:rsidRPr="00EC75A3">
        <w:t xml:space="preserve"> делает код более чистым и понятным.</w:t>
      </w:r>
    </w:p>
    <w:p w14:paraId="26CEEF86" w14:textId="77777777" w:rsidR="00EC75A3" w:rsidRPr="00EC75A3" w:rsidRDefault="00EC75A3" w:rsidP="00EC75A3">
      <w:r w:rsidRPr="00EC75A3">
        <w:rPr>
          <w:b/>
          <w:bCs/>
        </w:rPr>
        <w:t>Недостатки:</w:t>
      </w:r>
    </w:p>
    <w:p w14:paraId="6BC7BAB3" w14:textId="77777777" w:rsidR="00EC75A3" w:rsidRPr="00EC75A3" w:rsidRDefault="00EC75A3" w:rsidP="00EC75A3">
      <w:pPr>
        <w:numPr>
          <w:ilvl w:val="0"/>
          <w:numId w:val="15"/>
        </w:numPr>
      </w:pPr>
      <w:r w:rsidRPr="00EC75A3">
        <w:t>Веб-</w:t>
      </w:r>
      <w:proofErr w:type="spellStart"/>
      <w:r w:rsidRPr="00EC75A3">
        <w:t>воркеры</w:t>
      </w:r>
      <w:proofErr w:type="spellEnd"/>
      <w:r w:rsidRPr="00EC75A3">
        <w:t xml:space="preserve"> не могут напрямую изменять DOM, поэтому их часто используют для вычислительных задач.</w:t>
      </w:r>
    </w:p>
    <w:p w14:paraId="685248C1" w14:textId="77777777" w:rsidR="00EC75A3" w:rsidRPr="00EC75A3" w:rsidRDefault="00EC75A3" w:rsidP="00EC75A3">
      <w:pPr>
        <w:numPr>
          <w:ilvl w:val="0"/>
          <w:numId w:val="15"/>
        </w:numPr>
      </w:pPr>
      <w:r w:rsidRPr="00EC75A3">
        <w:t xml:space="preserve">Создание и управление </w:t>
      </w:r>
      <w:proofErr w:type="spellStart"/>
      <w:r w:rsidRPr="00EC75A3">
        <w:t>воркерами</w:t>
      </w:r>
      <w:proofErr w:type="spellEnd"/>
      <w:r w:rsidRPr="00EC75A3">
        <w:t xml:space="preserve"> может быть сложным, если задача требует сложного взаимодействия между потоками.</w:t>
      </w:r>
    </w:p>
    <w:p w14:paraId="37BE0B53" w14:textId="77777777" w:rsidR="00EC75A3" w:rsidRPr="00EC75A3" w:rsidRDefault="00EC75A3" w:rsidP="00EC75A3">
      <w:pPr>
        <w:rPr>
          <w:b/>
          <w:bCs/>
        </w:rPr>
      </w:pPr>
      <w:r w:rsidRPr="00EC75A3">
        <w:rPr>
          <w:b/>
          <w:bCs/>
        </w:rPr>
        <w:t>Преимущества и недостатки потоков выполнения</w:t>
      </w:r>
    </w:p>
    <w:p w14:paraId="05F9618F" w14:textId="77777777" w:rsidR="00EC75A3" w:rsidRPr="00EC75A3" w:rsidRDefault="00EC75A3" w:rsidP="00EC75A3">
      <w:pPr>
        <w:rPr>
          <w:b/>
          <w:bCs/>
        </w:rPr>
      </w:pPr>
      <w:r w:rsidRPr="00EC75A3">
        <w:rPr>
          <w:b/>
          <w:bCs/>
        </w:rPr>
        <w:t>Заключение</w:t>
      </w:r>
    </w:p>
    <w:p w14:paraId="04B235DA" w14:textId="3B151A4F" w:rsidR="00EC75A3" w:rsidRPr="00EC75A3" w:rsidRDefault="00EC75A3" w:rsidP="00B13A77">
      <w:r w:rsidRPr="00EC75A3">
        <w:rPr>
          <w:b/>
          <w:bCs/>
        </w:rPr>
        <w:t>Java</w:t>
      </w:r>
      <w:r w:rsidRPr="00EC75A3">
        <w:t xml:space="preserve"> и </w:t>
      </w:r>
      <w:proofErr w:type="spellStart"/>
      <w:r w:rsidRPr="00EC75A3">
        <w:rPr>
          <w:b/>
          <w:bCs/>
        </w:rPr>
        <w:t>Kotlin</w:t>
      </w:r>
      <w:proofErr w:type="spellEnd"/>
      <w:r w:rsidRPr="00EC75A3">
        <w:t xml:space="preserve"> используют потоки для многозадачности, но </w:t>
      </w:r>
      <w:proofErr w:type="spellStart"/>
      <w:r w:rsidRPr="00EC75A3">
        <w:t>Kotlin</w:t>
      </w:r>
      <w:proofErr w:type="spellEnd"/>
      <w:r w:rsidRPr="00EC75A3">
        <w:t xml:space="preserve"> добавляет возможность работы с </w:t>
      </w:r>
      <w:proofErr w:type="spellStart"/>
      <w:r w:rsidRPr="00EC75A3">
        <w:t>корутинами</w:t>
      </w:r>
      <w:proofErr w:type="spellEnd"/>
      <w:r w:rsidRPr="00EC75A3">
        <w:t xml:space="preserve"> для упрощения асинхронного кода. </w:t>
      </w:r>
      <w:r w:rsidRPr="00EC75A3">
        <w:rPr>
          <w:b/>
          <w:bCs/>
        </w:rPr>
        <w:t>JavaScript</w:t>
      </w:r>
      <w:r w:rsidRPr="00EC75A3">
        <w:t xml:space="preserve"> использует веб-</w:t>
      </w:r>
      <w:proofErr w:type="spellStart"/>
      <w:r w:rsidRPr="00EC75A3">
        <w:t>воркеры</w:t>
      </w:r>
      <w:proofErr w:type="spellEnd"/>
      <w:r w:rsidRPr="00EC75A3">
        <w:t xml:space="preserve"> для выполнения задач в фоновом режиме, а также поддерживает асинхронность через </w:t>
      </w:r>
      <w:proofErr w:type="spellStart"/>
      <w:r w:rsidRPr="00EC75A3">
        <w:t>Promises</w:t>
      </w:r>
      <w:proofErr w:type="spellEnd"/>
      <w:r w:rsidRPr="00EC75A3">
        <w:t xml:space="preserve"> и </w:t>
      </w:r>
      <w:proofErr w:type="spellStart"/>
      <w:r w:rsidRPr="00EC75A3">
        <w:t>async</w:t>
      </w:r>
      <w:proofErr w:type="spellEnd"/>
      <w:r w:rsidRPr="00EC75A3">
        <w:t>/</w:t>
      </w:r>
      <w:proofErr w:type="spellStart"/>
      <w:r w:rsidRPr="00EC75A3">
        <w:t>await</w:t>
      </w:r>
      <w:proofErr w:type="spellEnd"/>
      <w:r w:rsidRPr="00EC75A3">
        <w:t>. Все эти подходы имеют свои преимущества и недостатки, и выбор подхода зависит от конкретных требований задачи.</w:t>
      </w:r>
    </w:p>
    <w:p w14:paraId="1A417976" w14:textId="4FE6B32C" w:rsidR="00A84EFE" w:rsidRDefault="00A84EFE" w:rsidP="00293289">
      <w:pPr>
        <w:pStyle w:val="1"/>
        <w:numPr>
          <w:ilvl w:val="0"/>
          <w:numId w:val="4"/>
        </w:numPr>
      </w:pPr>
      <w:r>
        <w:t>Последовательная и параллельная парадигмы выполнения программ в языках</w:t>
      </w:r>
      <w:r>
        <w:t xml:space="preserve"> </w:t>
      </w:r>
      <w:r>
        <w:t xml:space="preserve">программирования Java, </w:t>
      </w:r>
      <w:proofErr w:type="spellStart"/>
      <w:r>
        <w:t>Kotlin</w:t>
      </w:r>
      <w:proofErr w:type="spellEnd"/>
      <w:r>
        <w:t xml:space="preserve"> и JavaScript. Примеры и скриншоты.</w:t>
      </w:r>
    </w:p>
    <w:p w14:paraId="3A0BDB37" w14:textId="77777777" w:rsidR="001A5286" w:rsidRPr="001A5286" w:rsidRDefault="001A5286" w:rsidP="001A5286">
      <w:pPr>
        <w:rPr>
          <w:b/>
          <w:bCs/>
        </w:rPr>
      </w:pPr>
      <w:r w:rsidRPr="001A5286">
        <w:rPr>
          <w:b/>
          <w:bCs/>
        </w:rPr>
        <w:t>Последовательная парадигма</w:t>
      </w:r>
    </w:p>
    <w:p w14:paraId="73E5B2A8" w14:textId="77777777" w:rsidR="001A5286" w:rsidRPr="001A5286" w:rsidRDefault="001A5286" w:rsidP="001A5286">
      <w:r w:rsidRPr="001A5286">
        <w:t>В последовательной парадигме задачи выполняются одна за другой, в одном потоке. Это простой подход, но он не использует все возможности многозадачности.</w:t>
      </w:r>
    </w:p>
    <w:p w14:paraId="4E03C387" w14:textId="77777777" w:rsidR="001A5286" w:rsidRPr="001A5286" w:rsidRDefault="001A5286" w:rsidP="001A5286">
      <w:pPr>
        <w:rPr>
          <w:b/>
          <w:bCs/>
        </w:rPr>
      </w:pPr>
      <w:r w:rsidRPr="001A5286">
        <w:rPr>
          <w:b/>
          <w:bCs/>
        </w:rPr>
        <w:t>Параллельная парадигма</w:t>
      </w:r>
    </w:p>
    <w:p w14:paraId="0170EC7C" w14:textId="77777777" w:rsidR="001A5286" w:rsidRPr="001A5286" w:rsidRDefault="001A5286" w:rsidP="001A5286">
      <w:r w:rsidRPr="001A5286">
        <w:t>В параллельной парадигме задачи выполняются одновременно, что улучшает производительность, особенно на многозадачных системах.</w:t>
      </w:r>
    </w:p>
    <w:p w14:paraId="642D0DBD" w14:textId="77777777" w:rsidR="001A5286" w:rsidRPr="001A5286" w:rsidRDefault="001A5286" w:rsidP="001A5286">
      <w:pPr>
        <w:rPr>
          <w:b/>
          <w:bCs/>
        </w:rPr>
      </w:pPr>
      <w:r w:rsidRPr="001A5286">
        <w:rPr>
          <w:b/>
          <w:bCs/>
        </w:rPr>
        <w:t>Java</w:t>
      </w:r>
    </w:p>
    <w:p w14:paraId="2F74EA72" w14:textId="77777777" w:rsidR="001A5286" w:rsidRPr="001A5286" w:rsidRDefault="001A5286" w:rsidP="001A5286">
      <w:r w:rsidRPr="001A5286">
        <w:t xml:space="preserve">Java поддерживает как последовательное, так и параллельное выполнение через классы </w:t>
      </w:r>
      <w:proofErr w:type="spellStart"/>
      <w:r w:rsidRPr="001A5286">
        <w:t>Thread</w:t>
      </w:r>
      <w:proofErr w:type="spellEnd"/>
      <w:r w:rsidRPr="001A5286">
        <w:t xml:space="preserve"> и </w:t>
      </w:r>
      <w:proofErr w:type="spellStart"/>
      <w:r w:rsidRPr="001A5286">
        <w:t>ExecutorService</w:t>
      </w:r>
      <w:proofErr w:type="spellEnd"/>
      <w:r w:rsidRPr="001A5286">
        <w:t>.</w:t>
      </w:r>
    </w:p>
    <w:p w14:paraId="3352F41A" w14:textId="77777777" w:rsidR="001A5286" w:rsidRDefault="001A5286" w:rsidP="001A5286">
      <w:pPr>
        <w:rPr>
          <w:b/>
          <w:bCs/>
          <w:lang w:val="en-US"/>
        </w:rPr>
      </w:pPr>
      <w:r w:rsidRPr="001A5286">
        <w:rPr>
          <w:b/>
          <w:bCs/>
        </w:rPr>
        <w:t>Пример последовательного выполнения:</w:t>
      </w:r>
    </w:p>
    <w:p w14:paraId="42801576" w14:textId="63B44AA2" w:rsidR="00462E2A" w:rsidRDefault="00462E2A" w:rsidP="00462E2A">
      <w:pPr>
        <w:jc w:val="center"/>
        <w:rPr>
          <w:lang w:val="en-US"/>
        </w:rPr>
      </w:pPr>
      <w:r w:rsidRPr="00462E2A">
        <w:rPr>
          <w:lang w:val="en-US"/>
        </w:rPr>
        <w:drawing>
          <wp:inline distT="0" distB="0" distL="0" distR="0" wp14:anchorId="16A01B1F" wp14:editId="4029EB28">
            <wp:extent cx="4320000" cy="2131090"/>
            <wp:effectExtent l="152400" t="152400" r="366395" b="364490"/>
            <wp:docPr id="111923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159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1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ED4129" w14:textId="70015851" w:rsidR="002E6503" w:rsidRPr="001A5286" w:rsidRDefault="002E6503" w:rsidP="002E6503">
      <w:pPr>
        <w:jc w:val="center"/>
        <w:rPr>
          <w:lang w:val="en-US"/>
        </w:rPr>
      </w:pPr>
      <w:r w:rsidRPr="002E6503">
        <w:rPr>
          <w:lang w:val="en-US"/>
        </w:rPr>
        <w:drawing>
          <wp:inline distT="0" distB="0" distL="0" distR="0" wp14:anchorId="7EA6078B" wp14:editId="1C717BDA">
            <wp:extent cx="4320000" cy="1555199"/>
            <wp:effectExtent l="152400" t="152400" r="366395" b="368935"/>
            <wp:docPr id="130060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023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55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A9C5D4" w14:textId="77777777" w:rsidR="001A5286" w:rsidRDefault="001A5286" w:rsidP="001A5286">
      <w:pPr>
        <w:rPr>
          <w:b/>
          <w:bCs/>
          <w:lang w:val="en-US"/>
        </w:rPr>
      </w:pPr>
      <w:r w:rsidRPr="001A5286">
        <w:rPr>
          <w:b/>
          <w:bCs/>
        </w:rPr>
        <w:t>Пример параллельного выполнения:</w:t>
      </w:r>
    </w:p>
    <w:p w14:paraId="4F91E198" w14:textId="2BACB9C8" w:rsidR="006161FE" w:rsidRDefault="006161FE" w:rsidP="006161FE">
      <w:pPr>
        <w:jc w:val="center"/>
        <w:rPr>
          <w:lang w:val="en-US"/>
        </w:rPr>
      </w:pPr>
      <w:r w:rsidRPr="006161FE">
        <w:rPr>
          <w:lang w:val="en-US"/>
        </w:rPr>
        <w:drawing>
          <wp:inline distT="0" distB="0" distL="0" distR="0" wp14:anchorId="1C5FF3B7" wp14:editId="27FF4684">
            <wp:extent cx="4320000" cy="1477505"/>
            <wp:effectExtent l="152400" t="152400" r="366395" b="370840"/>
            <wp:docPr id="2938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3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7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6A4299" w14:textId="0C3D4B9D" w:rsidR="006161FE" w:rsidRPr="001A5286" w:rsidRDefault="006161FE" w:rsidP="006161FE">
      <w:pPr>
        <w:jc w:val="center"/>
        <w:rPr>
          <w:lang w:val="en-US"/>
        </w:rPr>
      </w:pPr>
      <w:r w:rsidRPr="006161FE">
        <w:rPr>
          <w:lang w:val="en-US"/>
        </w:rPr>
        <w:drawing>
          <wp:inline distT="0" distB="0" distL="0" distR="0" wp14:anchorId="268A856D" wp14:editId="6905AE98">
            <wp:extent cx="4320000" cy="1204248"/>
            <wp:effectExtent l="152400" t="152400" r="366395" b="358140"/>
            <wp:docPr id="105670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050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4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DC72CC" w14:textId="77777777" w:rsidR="001A5286" w:rsidRPr="001A5286" w:rsidRDefault="001A5286" w:rsidP="001A5286">
      <w:pPr>
        <w:rPr>
          <w:b/>
          <w:bCs/>
        </w:rPr>
      </w:pPr>
      <w:proofErr w:type="spellStart"/>
      <w:r w:rsidRPr="001A5286">
        <w:rPr>
          <w:b/>
          <w:bCs/>
        </w:rPr>
        <w:t>Kotlin</w:t>
      </w:r>
      <w:proofErr w:type="spellEnd"/>
    </w:p>
    <w:p w14:paraId="662CC011" w14:textId="77777777" w:rsidR="001A5286" w:rsidRPr="001A5286" w:rsidRDefault="001A5286" w:rsidP="001A5286">
      <w:proofErr w:type="spellStart"/>
      <w:r w:rsidRPr="001A5286">
        <w:t>Kotlin</w:t>
      </w:r>
      <w:proofErr w:type="spellEnd"/>
      <w:r w:rsidRPr="001A5286">
        <w:t xml:space="preserve"> также поддерживает как последовательное, так и параллельное выполнение, но с использованием </w:t>
      </w:r>
      <w:proofErr w:type="spellStart"/>
      <w:r w:rsidRPr="001A5286">
        <w:t>корутин</w:t>
      </w:r>
      <w:proofErr w:type="spellEnd"/>
      <w:r w:rsidRPr="001A5286">
        <w:t xml:space="preserve"> для упрощения асинхронного кода.</w:t>
      </w:r>
    </w:p>
    <w:p w14:paraId="5DD142B6" w14:textId="77777777" w:rsidR="001A5286" w:rsidRDefault="001A5286" w:rsidP="001A5286">
      <w:pPr>
        <w:rPr>
          <w:b/>
          <w:bCs/>
          <w:lang w:val="en-US"/>
        </w:rPr>
      </w:pPr>
      <w:r w:rsidRPr="001A5286">
        <w:rPr>
          <w:b/>
          <w:bCs/>
        </w:rPr>
        <w:t>Пример последовательного выполнения:</w:t>
      </w:r>
    </w:p>
    <w:p w14:paraId="32B5C504" w14:textId="68F4C89D" w:rsidR="007E3786" w:rsidRDefault="007E3786" w:rsidP="007E3786">
      <w:pPr>
        <w:jc w:val="center"/>
        <w:rPr>
          <w:lang w:val="en-US"/>
        </w:rPr>
      </w:pPr>
      <w:r w:rsidRPr="007E3786">
        <w:rPr>
          <w:lang w:val="en-US"/>
        </w:rPr>
        <w:drawing>
          <wp:inline distT="0" distB="0" distL="0" distR="0" wp14:anchorId="11C12A98" wp14:editId="7EA2D6B6">
            <wp:extent cx="4320000" cy="2413240"/>
            <wp:effectExtent l="152400" t="152400" r="366395" b="368300"/>
            <wp:docPr id="48812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93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3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925960" w14:textId="7D8CDD12" w:rsidR="00346972" w:rsidRPr="001A5286" w:rsidRDefault="00346972" w:rsidP="00346972">
      <w:pPr>
        <w:jc w:val="center"/>
        <w:rPr>
          <w:lang w:val="en-US"/>
        </w:rPr>
      </w:pPr>
      <w:r w:rsidRPr="00346972">
        <w:rPr>
          <w:lang w:val="en-US"/>
        </w:rPr>
        <w:drawing>
          <wp:inline distT="0" distB="0" distL="0" distR="0" wp14:anchorId="200A0808" wp14:editId="3CBE5A0A">
            <wp:extent cx="4320000" cy="1689949"/>
            <wp:effectExtent l="152400" t="152400" r="366395" b="367665"/>
            <wp:docPr id="57404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81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9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4279DE" w14:textId="77777777" w:rsidR="001A5286" w:rsidRDefault="001A5286" w:rsidP="001A5286">
      <w:pPr>
        <w:rPr>
          <w:b/>
          <w:bCs/>
          <w:lang w:val="en-US"/>
        </w:rPr>
      </w:pPr>
      <w:r w:rsidRPr="001A5286">
        <w:rPr>
          <w:b/>
          <w:bCs/>
        </w:rPr>
        <w:t xml:space="preserve">Пример параллельного выполнения с </w:t>
      </w:r>
      <w:proofErr w:type="spellStart"/>
      <w:r w:rsidRPr="001A5286">
        <w:rPr>
          <w:b/>
          <w:bCs/>
        </w:rPr>
        <w:t>корутинами</w:t>
      </w:r>
      <w:proofErr w:type="spellEnd"/>
      <w:r w:rsidRPr="001A5286">
        <w:rPr>
          <w:b/>
          <w:bCs/>
        </w:rPr>
        <w:t>:</w:t>
      </w:r>
    </w:p>
    <w:p w14:paraId="22283EEA" w14:textId="007A1EDB" w:rsidR="005D7489" w:rsidRDefault="005D7489" w:rsidP="005D7489">
      <w:pPr>
        <w:jc w:val="center"/>
        <w:rPr>
          <w:lang w:val="en-US"/>
        </w:rPr>
      </w:pPr>
      <w:r w:rsidRPr="005D7489">
        <w:rPr>
          <w:lang w:val="en-US"/>
        </w:rPr>
        <w:drawing>
          <wp:inline distT="0" distB="0" distL="0" distR="0" wp14:anchorId="67FE7A78" wp14:editId="1F8551C4">
            <wp:extent cx="4320000" cy="2153186"/>
            <wp:effectExtent l="152400" t="152400" r="366395" b="361950"/>
            <wp:docPr id="14795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1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3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E278E1" w14:textId="650A0166" w:rsidR="00B10F7E" w:rsidRPr="001A5286" w:rsidRDefault="00B10F7E" w:rsidP="00B10F7E">
      <w:pPr>
        <w:jc w:val="center"/>
        <w:rPr>
          <w:lang w:val="en-US"/>
        </w:rPr>
      </w:pPr>
      <w:r w:rsidRPr="00B10F7E">
        <w:rPr>
          <w:lang w:val="en-US"/>
        </w:rPr>
        <w:drawing>
          <wp:inline distT="0" distB="0" distL="0" distR="0" wp14:anchorId="4BE4A3C9" wp14:editId="76DA1F97">
            <wp:extent cx="4320000" cy="1300408"/>
            <wp:effectExtent l="152400" t="152400" r="366395" b="357505"/>
            <wp:docPr id="32985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41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004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EF5568" w14:textId="77777777" w:rsidR="001A5286" w:rsidRPr="001A5286" w:rsidRDefault="001A5286" w:rsidP="001A5286">
      <w:pPr>
        <w:rPr>
          <w:b/>
          <w:bCs/>
        </w:rPr>
      </w:pPr>
      <w:r w:rsidRPr="001A5286">
        <w:rPr>
          <w:b/>
          <w:bCs/>
        </w:rPr>
        <w:t>JavaScript</w:t>
      </w:r>
    </w:p>
    <w:p w14:paraId="2DAC55A4" w14:textId="77777777" w:rsidR="001A5286" w:rsidRPr="001A5286" w:rsidRDefault="001A5286" w:rsidP="001A5286">
      <w:r w:rsidRPr="001A5286">
        <w:t xml:space="preserve">В JavaScript используется асинхронное выполнение с помощью промисов и </w:t>
      </w:r>
      <w:proofErr w:type="spellStart"/>
      <w:r w:rsidRPr="001A5286">
        <w:t>async</w:t>
      </w:r>
      <w:proofErr w:type="spellEnd"/>
      <w:r w:rsidRPr="001A5286">
        <w:t>/</w:t>
      </w:r>
      <w:proofErr w:type="spellStart"/>
      <w:r w:rsidRPr="001A5286">
        <w:t>await</w:t>
      </w:r>
      <w:proofErr w:type="spellEnd"/>
      <w:r w:rsidRPr="001A5286">
        <w:t>. Также для параллельного выполнения можно использовать веб-</w:t>
      </w:r>
      <w:proofErr w:type="spellStart"/>
      <w:r w:rsidRPr="001A5286">
        <w:t>воркеры</w:t>
      </w:r>
      <w:proofErr w:type="spellEnd"/>
      <w:r w:rsidRPr="001A5286">
        <w:t>.</w:t>
      </w:r>
    </w:p>
    <w:p w14:paraId="475E4CC5" w14:textId="77777777" w:rsidR="001A5286" w:rsidRDefault="001A5286" w:rsidP="001A5286">
      <w:pPr>
        <w:rPr>
          <w:b/>
          <w:bCs/>
          <w:lang w:val="en-US"/>
        </w:rPr>
      </w:pPr>
      <w:r w:rsidRPr="001A5286">
        <w:rPr>
          <w:b/>
          <w:bCs/>
        </w:rPr>
        <w:t>Пример последовательного выполнения:</w:t>
      </w:r>
    </w:p>
    <w:p w14:paraId="676D89EA" w14:textId="07B2A520" w:rsidR="00F511F2" w:rsidRPr="001A5286" w:rsidRDefault="00F511F2" w:rsidP="00F511F2">
      <w:pPr>
        <w:jc w:val="center"/>
        <w:rPr>
          <w:lang w:val="en-US"/>
        </w:rPr>
      </w:pPr>
      <w:r w:rsidRPr="00F511F2">
        <w:rPr>
          <w:lang w:val="en-US"/>
        </w:rPr>
        <w:drawing>
          <wp:inline distT="0" distB="0" distL="0" distR="0" wp14:anchorId="6B75684E" wp14:editId="17B89955">
            <wp:extent cx="4320000" cy="1647091"/>
            <wp:effectExtent l="152400" t="152400" r="366395" b="353695"/>
            <wp:docPr id="1219902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028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470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ECDEEF" w14:textId="77777777" w:rsidR="001A5286" w:rsidRPr="001A5286" w:rsidRDefault="001A5286" w:rsidP="001A5286">
      <w:r w:rsidRPr="001A5286">
        <w:rPr>
          <w:b/>
          <w:bCs/>
        </w:rPr>
        <w:t>Пример параллельного выполнения с промисами:</w:t>
      </w:r>
    </w:p>
    <w:p w14:paraId="44F24158" w14:textId="3DC28171" w:rsidR="003F1934" w:rsidRDefault="003F1934" w:rsidP="003F1934">
      <w:pPr>
        <w:jc w:val="center"/>
        <w:rPr>
          <w:b/>
          <w:bCs/>
          <w:lang w:val="en-US"/>
        </w:rPr>
      </w:pPr>
      <w:r w:rsidRPr="003F1934">
        <w:rPr>
          <w:b/>
          <w:bCs/>
          <w:lang w:val="en-US"/>
        </w:rPr>
        <w:drawing>
          <wp:inline distT="0" distB="0" distL="0" distR="0" wp14:anchorId="69EC9E78" wp14:editId="11262C39">
            <wp:extent cx="4320000" cy="4704950"/>
            <wp:effectExtent l="152400" t="152400" r="366395" b="362585"/>
            <wp:docPr id="145645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889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04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69BDBF" w14:textId="65F6B7B3" w:rsidR="001A5286" w:rsidRPr="001A5286" w:rsidRDefault="001A5286" w:rsidP="001A5286">
      <w:pPr>
        <w:rPr>
          <w:b/>
          <w:bCs/>
        </w:rPr>
      </w:pPr>
      <w:r w:rsidRPr="001A5286">
        <w:rPr>
          <w:b/>
          <w:bCs/>
        </w:rPr>
        <w:t>Сравнение парадигм</w:t>
      </w:r>
    </w:p>
    <w:p w14:paraId="73A0EFDF" w14:textId="77777777" w:rsidR="001A5286" w:rsidRPr="001A5286" w:rsidRDefault="001A5286" w:rsidP="001A5286">
      <w:pPr>
        <w:numPr>
          <w:ilvl w:val="0"/>
          <w:numId w:val="16"/>
        </w:numPr>
      </w:pPr>
      <w:r w:rsidRPr="001A5286">
        <w:rPr>
          <w:b/>
          <w:bCs/>
        </w:rPr>
        <w:t>Java</w:t>
      </w:r>
      <w:r w:rsidRPr="001A5286">
        <w:t>:</w:t>
      </w:r>
    </w:p>
    <w:p w14:paraId="001F33A8" w14:textId="77777777" w:rsidR="001A5286" w:rsidRPr="001A5286" w:rsidRDefault="001A5286" w:rsidP="001A5286">
      <w:pPr>
        <w:numPr>
          <w:ilvl w:val="1"/>
          <w:numId w:val="16"/>
        </w:numPr>
        <w:tabs>
          <w:tab w:val="num" w:pos="1440"/>
        </w:tabs>
      </w:pPr>
      <w:r w:rsidRPr="001A5286">
        <w:t>Последовательная: Один поток, простота выполнения.</w:t>
      </w:r>
    </w:p>
    <w:p w14:paraId="480D5646" w14:textId="77777777" w:rsidR="001A5286" w:rsidRPr="001A5286" w:rsidRDefault="001A5286" w:rsidP="001A5286">
      <w:pPr>
        <w:numPr>
          <w:ilvl w:val="1"/>
          <w:numId w:val="16"/>
        </w:numPr>
        <w:tabs>
          <w:tab w:val="num" w:pos="1440"/>
        </w:tabs>
      </w:pPr>
      <w:r w:rsidRPr="001A5286">
        <w:t xml:space="preserve">Параллельная: Многопоточность через </w:t>
      </w:r>
      <w:proofErr w:type="spellStart"/>
      <w:r w:rsidRPr="001A5286">
        <w:t>Thread</w:t>
      </w:r>
      <w:proofErr w:type="spellEnd"/>
      <w:r w:rsidRPr="001A5286">
        <w:t xml:space="preserve"> или </w:t>
      </w:r>
      <w:proofErr w:type="spellStart"/>
      <w:r w:rsidRPr="001A5286">
        <w:t>ExecutorService</w:t>
      </w:r>
      <w:proofErr w:type="spellEnd"/>
      <w:r w:rsidRPr="001A5286">
        <w:t>.</w:t>
      </w:r>
    </w:p>
    <w:p w14:paraId="42B395A5" w14:textId="77777777" w:rsidR="001A5286" w:rsidRPr="001A5286" w:rsidRDefault="001A5286" w:rsidP="001A5286">
      <w:pPr>
        <w:numPr>
          <w:ilvl w:val="0"/>
          <w:numId w:val="16"/>
        </w:numPr>
      </w:pPr>
      <w:proofErr w:type="spellStart"/>
      <w:r w:rsidRPr="001A5286">
        <w:rPr>
          <w:b/>
          <w:bCs/>
        </w:rPr>
        <w:t>Kotlin</w:t>
      </w:r>
      <w:proofErr w:type="spellEnd"/>
      <w:r w:rsidRPr="001A5286">
        <w:t>:</w:t>
      </w:r>
    </w:p>
    <w:p w14:paraId="7E80B779" w14:textId="77777777" w:rsidR="001A5286" w:rsidRPr="001A5286" w:rsidRDefault="001A5286" w:rsidP="001A5286">
      <w:pPr>
        <w:numPr>
          <w:ilvl w:val="1"/>
          <w:numId w:val="16"/>
        </w:numPr>
        <w:tabs>
          <w:tab w:val="num" w:pos="1440"/>
        </w:tabs>
      </w:pPr>
      <w:r w:rsidRPr="001A5286">
        <w:t>Последовательная: Поочередное выполнение.</w:t>
      </w:r>
    </w:p>
    <w:p w14:paraId="2B0BA9AD" w14:textId="77777777" w:rsidR="001A5286" w:rsidRPr="001A5286" w:rsidRDefault="001A5286" w:rsidP="001A5286">
      <w:pPr>
        <w:numPr>
          <w:ilvl w:val="1"/>
          <w:numId w:val="16"/>
        </w:numPr>
        <w:tabs>
          <w:tab w:val="num" w:pos="1440"/>
        </w:tabs>
      </w:pPr>
      <w:r w:rsidRPr="001A5286">
        <w:t xml:space="preserve">Параллельная: </w:t>
      </w:r>
      <w:proofErr w:type="spellStart"/>
      <w:r w:rsidRPr="001A5286">
        <w:t>Корутины</w:t>
      </w:r>
      <w:proofErr w:type="spellEnd"/>
      <w:r w:rsidRPr="001A5286">
        <w:t xml:space="preserve"> для асинхронного выполнения, упрощение многозадачности.</w:t>
      </w:r>
    </w:p>
    <w:p w14:paraId="79790A1E" w14:textId="77777777" w:rsidR="001A5286" w:rsidRPr="001A5286" w:rsidRDefault="001A5286" w:rsidP="001A5286">
      <w:pPr>
        <w:numPr>
          <w:ilvl w:val="0"/>
          <w:numId w:val="16"/>
        </w:numPr>
      </w:pPr>
      <w:r w:rsidRPr="001A5286">
        <w:rPr>
          <w:b/>
          <w:bCs/>
        </w:rPr>
        <w:t>JavaScript</w:t>
      </w:r>
      <w:r w:rsidRPr="001A5286">
        <w:t>:</w:t>
      </w:r>
    </w:p>
    <w:p w14:paraId="33860A8C" w14:textId="77777777" w:rsidR="001A5286" w:rsidRPr="001A5286" w:rsidRDefault="001A5286" w:rsidP="001A5286">
      <w:pPr>
        <w:numPr>
          <w:ilvl w:val="1"/>
          <w:numId w:val="16"/>
        </w:numPr>
        <w:tabs>
          <w:tab w:val="num" w:pos="1440"/>
        </w:tabs>
      </w:pPr>
      <w:r w:rsidRPr="001A5286">
        <w:t>Последовательная: Выполнение в одном потоке.</w:t>
      </w:r>
    </w:p>
    <w:p w14:paraId="384F7B32" w14:textId="77777777" w:rsidR="001A5286" w:rsidRPr="001A5286" w:rsidRDefault="001A5286" w:rsidP="001A5286">
      <w:pPr>
        <w:numPr>
          <w:ilvl w:val="1"/>
          <w:numId w:val="16"/>
        </w:numPr>
        <w:tabs>
          <w:tab w:val="num" w:pos="1440"/>
        </w:tabs>
      </w:pPr>
      <w:r w:rsidRPr="001A5286">
        <w:t xml:space="preserve">Параллельная: Асинхронные задачи с помощью </w:t>
      </w:r>
      <w:proofErr w:type="spellStart"/>
      <w:r w:rsidRPr="001A5286">
        <w:t>Promise</w:t>
      </w:r>
      <w:proofErr w:type="spellEnd"/>
      <w:r w:rsidRPr="001A5286">
        <w:t xml:space="preserve">, </w:t>
      </w:r>
      <w:proofErr w:type="spellStart"/>
      <w:r w:rsidRPr="001A5286">
        <w:t>async</w:t>
      </w:r>
      <w:proofErr w:type="spellEnd"/>
      <w:r w:rsidRPr="001A5286">
        <w:t>/</w:t>
      </w:r>
      <w:proofErr w:type="spellStart"/>
      <w:r w:rsidRPr="001A5286">
        <w:t>await</w:t>
      </w:r>
      <w:proofErr w:type="spellEnd"/>
      <w:r w:rsidRPr="001A5286">
        <w:t>, веб-</w:t>
      </w:r>
      <w:proofErr w:type="spellStart"/>
      <w:r w:rsidRPr="001A5286">
        <w:t>воркеры</w:t>
      </w:r>
      <w:proofErr w:type="spellEnd"/>
      <w:r w:rsidRPr="001A5286">
        <w:t>.</w:t>
      </w:r>
    </w:p>
    <w:p w14:paraId="5C35FAF0" w14:textId="77777777" w:rsidR="001A5286" w:rsidRPr="001A5286" w:rsidRDefault="001A5286" w:rsidP="001A5286">
      <w:pPr>
        <w:rPr>
          <w:b/>
          <w:bCs/>
        </w:rPr>
      </w:pPr>
      <w:r w:rsidRPr="001A5286">
        <w:rPr>
          <w:b/>
          <w:bCs/>
        </w:rPr>
        <w:t>Заключение</w:t>
      </w:r>
    </w:p>
    <w:p w14:paraId="1DE8B7DC" w14:textId="77777777" w:rsidR="001A5286" w:rsidRPr="001A5286" w:rsidRDefault="001A5286" w:rsidP="001A5286">
      <w:pPr>
        <w:numPr>
          <w:ilvl w:val="0"/>
          <w:numId w:val="17"/>
        </w:numPr>
      </w:pPr>
      <w:r w:rsidRPr="001A5286">
        <w:rPr>
          <w:b/>
          <w:bCs/>
        </w:rPr>
        <w:t>Последовательная парадигма</w:t>
      </w:r>
      <w:r w:rsidRPr="001A5286">
        <w:t xml:space="preserve"> проста, но менее эффективна для многозадачных приложений.</w:t>
      </w:r>
    </w:p>
    <w:p w14:paraId="03E23144" w14:textId="77777777" w:rsidR="001A5286" w:rsidRPr="001A5286" w:rsidRDefault="001A5286" w:rsidP="001A5286">
      <w:pPr>
        <w:numPr>
          <w:ilvl w:val="0"/>
          <w:numId w:val="17"/>
        </w:numPr>
      </w:pPr>
      <w:r w:rsidRPr="001A5286">
        <w:rPr>
          <w:b/>
          <w:bCs/>
        </w:rPr>
        <w:t>Параллельная парадигма</w:t>
      </w:r>
      <w:r w:rsidRPr="001A5286">
        <w:t xml:space="preserve"> ускоряет выполнение, но требует управления потоками и синхронизации данных.</w:t>
      </w:r>
    </w:p>
    <w:p w14:paraId="1788B5FA" w14:textId="77777777" w:rsidR="001A5286" w:rsidRPr="001A5286" w:rsidRDefault="001A5286" w:rsidP="001A5286">
      <w:pPr>
        <w:numPr>
          <w:ilvl w:val="0"/>
          <w:numId w:val="17"/>
        </w:numPr>
      </w:pPr>
      <w:r w:rsidRPr="001A5286">
        <w:t xml:space="preserve">В </w:t>
      </w:r>
      <w:r w:rsidRPr="001A5286">
        <w:rPr>
          <w:b/>
          <w:bCs/>
        </w:rPr>
        <w:t>Java</w:t>
      </w:r>
      <w:r w:rsidRPr="001A5286">
        <w:t xml:space="preserve"> и </w:t>
      </w:r>
      <w:proofErr w:type="spellStart"/>
      <w:r w:rsidRPr="001A5286">
        <w:rPr>
          <w:b/>
          <w:bCs/>
        </w:rPr>
        <w:t>Kotlin</w:t>
      </w:r>
      <w:proofErr w:type="spellEnd"/>
      <w:r w:rsidRPr="001A5286">
        <w:t xml:space="preserve"> для параллельного выполнения используются потоки и </w:t>
      </w:r>
      <w:proofErr w:type="spellStart"/>
      <w:r w:rsidRPr="001A5286">
        <w:t>корутины</w:t>
      </w:r>
      <w:proofErr w:type="spellEnd"/>
      <w:r w:rsidRPr="001A5286">
        <w:t xml:space="preserve">, а в </w:t>
      </w:r>
      <w:r w:rsidRPr="001A5286">
        <w:rPr>
          <w:b/>
          <w:bCs/>
        </w:rPr>
        <w:t>JavaScript</w:t>
      </w:r>
      <w:r w:rsidRPr="001A5286">
        <w:t xml:space="preserve"> — асинхронность и веб-</w:t>
      </w:r>
      <w:proofErr w:type="spellStart"/>
      <w:r w:rsidRPr="001A5286">
        <w:t>воркеры</w:t>
      </w:r>
      <w:proofErr w:type="spellEnd"/>
      <w:r w:rsidRPr="001A5286">
        <w:t>.</w:t>
      </w:r>
    </w:p>
    <w:p w14:paraId="2043F636" w14:textId="77777777" w:rsidR="001A5286" w:rsidRPr="001A5286" w:rsidRDefault="001A5286" w:rsidP="001A5286"/>
    <w:p w14:paraId="334FC96E" w14:textId="607471A1" w:rsidR="00A84EFE" w:rsidRDefault="00A84EFE" w:rsidP="00293289">
      <w:pPr>
        <w:pStyle w:val="1"/>
        <w:numPr>
          <w:ilvl w:val="0"/>
          <w:numId w:val="4"/>
        </w:numPr>
      </w:pPr>
      <w:r>
        <w:t xml:space="preserve">Синхронизация потоков по ресурсам и событиям в языках ООП Java, </w:t>
      </w:r>
      <w:proofErr w:type="spellStart"/>
      <w:r>
        <w:t>Kotlin</w:t>
      </w:r>
      <w:proofErr w:type="spellEnd"/>
      <w:r>
        <w:t xml:space="preserve"> и</w:t>
      </w:r>
      <w:r>
        <w:t xml:space="preserve"> </w:t>
      </w:r>
      <w:r>
        <w:t xml:space="preserve">JavaScript. Оператор </w:t>
      </w:r>
      <w:proofErr w:type="spellStart"/>
      <w:r>
        <w:t>Synchronize</w:t>
      </w:r>
      <w:proofErr w:type="spellEnd"/>
      <w:r>
        <w:t xml:space="preserve">, операции </w:t>
      </w:r>
      <w:proofErr w:type="spellStart"/>
      <w:r>
        <w:t>Wait</w:t>
      </w:r>
      <w:proofErr w:type="spellEnd"/>
      <w:r>
        <w:t xml:space="preserve">, </w:t>
      </w:r>
      <w:proofErr w:type="spellStart"/>
      <w:r>
        <w:t>Notify</w:t>
      </w:r>
      <w:proofErr w:type="spellEnd"/>
      <w:r>
        <w:t>. Примеры и скриншоты.</w:t>
      </w:r>
    </w:p>
    <w:p w14:paraId="34EDD2F2" w14:textId="77777777" w:rsidR="009F5209" w:rsidRPr="009F5209" w:rsidRDefault="009F5209" w:rsidP="006A101F">
      <w:pPr>
        <w:ind w:firstLine="708"/>
      </w:pPr>
      <w:r w:rsidRPr="009F5209">
        <w:rPr>
          <w:b/>
          <w:bCs/>
        </w:rPr>
        <w:t>Синхронизация потоков</w:t>
      </w:r>
      <w:r w:rsidRPr="009F5209">
        <w:t xml:space="preserve"> необходима для предотвращения конфликтов при одновременном доступе нескольких потоков к общим ресурсам. Она позволяет обеспечить правильную работу программы, когда несколько потоков взаимодействуют с общими данными, предотвращая ошибки, связанные с состоянием гонки.</w:t>
      </w:r>
    </w:p>
    <w:p w14:paraId="22C24CC8" w14:textId="77777777" w:rsidR="009F5209" w:rsidRPr="009F5209" w:rsidRDefault="009F5209" w:rsidP="009F5209">
      <w:pPr>
        <w:rPr>
          <w:b/>
          <w:bCs/>
        </w:rPr>
      </w:pPr>
      <w:r w:rsidRPr="009F5209">
        <w:rPr>
          <w:b/>
          <w:bCs/>
        </w:rPr>
        <w:t>Java</w:t>
      </w:r>
    </w:p>
    <w:p w14:paraId="13085758" w14:textId="77777777" w:rsidR="009F5209" w:rsidRPr="009F5209" w:rsidRDefault="009F5209" w:rsidP="009F5209">
      <w:r w:rsidRPr="009F5209">
        <w:t xml:space="preserve">В Java синхронизация потоков осуществляется с помощью ключевого слова </w:t>
      </w:r>
      <w:proofErr w:type="spellStart"/>
      <w:r w:rsidRPr="009F5209">
        <w:t>synchronized</w:t>
      </w:r>
      <w:proofErr w:type="spellEnd"/>
      <w:r w:rsidRPr="009F5209">
        <w:t xml:space="preserve">, а также методов </w:t>
      </w:r>
      <w:proofErr w:type="spellStart"/>
      <w:proofErr w:type="gramStart"/>
      <w:r w:rsidRPr="009F5209">
        <w:t>wait</w:t>
      </w:r>
      <w:proofErr w:type="spellEnd"/>
      <w:r w:rsidRPr="009F5209">
        <w:t>(</w:t>
      </w:r>
      <w:proofErr w:type="gramEnd"/>
      <w:r w:rsidRPr="009F5209">
        <w:t xml:space="preserve">), </w:t>
      </w:r>
      <w:proofErr w:type="spellStart"/>
      <w:proofErr w:type="gramStart"/>
      <w:r w:rsidRPr="009F5209">
        <w:t>notify</w:t>
      </w:r>
      <w:proofErr w:type="spellEnd"/>
      <w:r w:rsidRPr="009F5209">
        <w:t>(</w:t>
      </w:r>
      <w:proofErr w:type="gramEnd"/>
      <w:r w:rsidRPr="009F5209">
        <w:t xml:space="preserve">), </w:t>
      </w:r>
      <w:proofErr w:type="spellStart"/>
      <w:proofErr w:type="gramStart"/>
      <w:r w:rsidRPr="009F5209">
        <w:t>notifyAll</w:t>
      </w:r>
      <w:proofErr w:type="spellEnd"/>
      <w:r w:rsidRPr="009F5209">
        <w:t>(</w:t>
      </w:r>
      <w:proofErr w:type="gramEnd"/>
      <w:r w:rsidRPr="009F5209">
        <w:t>). Эти методы используются для управления взаимодействием между потоками, чтобы один поток мог ожидать события, вызванное другим потоком.</w:t>
      </w:r>
    </w:p>
    <w:p w14:paraId="420B97C5" w14:textId="77777777" w:rsidR="009F5209" w:rsidRDefault="009F5209" w:rsidP="009F5209">
      <w:pPr>
        <w:rPr>
          <w:b/>
          <w:bCs/>
          <w:lang w:val="en-US"/>
        </w:rPr>
      </w:pPr>
      <w:r w:rsidRPr="009F5209">
        <w:rPr>
          <w:b/>
          <w:bCs/>
        </w:rPr>
        <w:t xml:space="preserve">Пример с использованием </w:t>
      </w:r>
      <w:proofErr w:type="spellStart"/>
      <w:r w:rsidRPr="009F5209">
        <w:rPr>
          <w:b/>
          <w:bCs/>
        </w:rPr>
        <w:t>synchronized</w:t>
      </w:r>
      <w:proofErr w:type="spellEnd"/>
      <w:r w:rsidRPr="009F5209">
        <w:rPr>
          <w:b/>
          <w:bCs/>
        </w:rPr>
        <w:t xml:space="preserve">, </w:t>
      </w:r>
      <w:proofErr w:type="spellStart"/>
      <w:proofErr w:type="gramStart"/>
      <w:r w:rsidRPr="009F5209">
        <w:rPr>
          <w:b/>
          <w:bCs/>
        </w:rPr>
        <w:t>wait</w:t>
      </w:r>
      <w:proofErr w:type="spellEnd"/>
      <w:r w:rsidRPr="009F5209">
        <w:rPr>
          <w:b/>
          <w:bCs/>
        </w:rPr>
        <w:t>(</w:t>
      </w:r>
      <w:proofErr w:type="gramEnd"/>
      <w:r w:rsidRPr="009F5209">
        <w:rPr>
          <w:b/>
          <w:bCs/>
        </w:rPr>
        <w:t xml:space="preserve">) и </w:t>
      </w:r>
      <w:proofErr w:type="spellStart"/>
      <w:proofErr w:type="gramStart"/>
      <w:r w:rsidRPr="009F5209">
        <w:rPr>
          <w:b/>
          <w:bCs/>
        </w:rPr>
        <w:t>notify</w:t>
      </w:r>
      <w:proofErr w:type="spellEnd"/>
      <w:r w:rsidRPr="009F5209">
        <w:rPr>
          <w:b/>
          <w:bCs/>
        </w:rPr>
        <w:t>(</w:t>
      </w:r>
      <w:proofErr w:type="gramEnd"/>
      <w:r w:rsidRPr="009F5209">
        <w:rPr>
          <w:b/>
          <w:bCs/>
        </w:rPr>
        <w:t>):</w:t>
      </w:r>
    </w:p>
    <w:p w14:paraId="5D8B9C81" w14:textId="1B25A7A4" w:rsidR="00043264" w:rsidRDefault="00043264" w:rsidP="00043264">
      <w:pPr>
        <w:jc w:val="center"/>
        <w:rPr>
          <w:lang w:val="en-US"/>
        </w:rPr>
      </w:pPr>
      <w:r w:rsidRPr="00043264">
        <w:rPr>
          <w:lang w:val="en-US"/>
        </w:rPr>
        <w:drawing>
          <wp:inline distT="0" distB="0" distL="0" distR="0" wp14:anchorId="0E9CEC23" wp14:editId="763D6517">
            <wp:extent cx="4320000" cy="3566006"/>
            <wp:effectExtent l="152400" t="152400" r="366395" b="358775"/>
            <wp:docPr id="105970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313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660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7C7A51" w14:textId="0A5664E5" w:rsidR="00043264" w:rsidRDefault="00043264" w:rsidP="00043264">
      <w:pPr>
        <w:jc w:val="center"/>
        <w:rPr>
          <w:lang w:val="en-US"/>
        </w:rPr>
      </w:pPr>
      <w:r w:rsidRPr="00043264">
        <w:rPr>
          <w:lang w:val="en-US"/>
        </w:rPr>
        <w:drawing>
          <wp:inline distT="0" distB="0" distL="0" distR="0" wp14:anchorId="2F696DF3" wp14:editId="789164B6">
            <wp:extent cx="4320000" cy="3783418"/>
            <wp:effectExtent l="152400" t="152400" r="366395" b="369570"/>
            <wp:docPr id="163908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681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834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7C9C73" w14:textId="07440749" w:rsidR="00573428" w:rsidRPr="009F5209" w:rsidRDefault="00573428" w:rsidP="00573428">
      <w:pPr>
        <w:jc w:val="center"/>
        <w:rPr>
          <w:lang w:val="en-US"/>
        </w:rPr>
      </w:pPr>
      <w:r w:rsidRPr="00573428">
        <w:rPr>
          <w:lang w:val="en-US"/>
        </w:rPr>
        <w:drawing>
          <wp:inline distT="0" distB="0" distL="0" distR="0" wp14:anchorId="57D83177" wp14:editId="62469451">
            <wp:extent cx="4320000" cy="1028051"/>
            <wp:effectExtent l="152400" t="152400" r="366395" b="363220"/>
            <wp:docPr id="62855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541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80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27DDBC" w14:textId="77777777" w:rsidR="009F5209" w:rsidRPr="009F5209" w:rsidRDefault="009F5209" w:rsidP="009F5209">
      <w:pPr>
        <w:rPr>
          <w:lang w:val="en-US"/>
        </w:rPr>
      </w:pPr>
      <w:r w:rsidRPr="009F5209">
        <w:rPr>
          <w:b/>
          <w:bCs/>
        </w:rPr>
        <w:t>Пояснение</w:t>
      </w:r>
      <w:r w:rsidRPr="009F5209">
        <w:rPr>
          <w:b/>
          <w:bCs/>
          <w:lang w:val="en-US"/>
        </w:rPr>
        <w:t>:</w:t>
      </w:r>
    </w:p>
    <w:p w14:paraId="53724E29" w14:textId="77777777" w:rsidR="009F5209" w:rsidRPr="009F5209" w:rsidRDefault="009F5209" w:rsidP="009F5209">
      <w:pPr>
        <w:numPr>
          <w:ilvl w:val="0"/>
          <w:numId w:val="18"/>
        </w:numPr>
      </w:pPr>
      <w:proofErr w:type="spellStart"/>
      <w:r w:rsidRPr="009F5209">
        <w:t>synchronized</w:t>
      </w:r>
      <w:proofErr w:type="spellEnd"/>
      <w:r w:rsidRPr="009F5209">
        <w:t xml:space="preserve"> гарантирует, что только один поток может выполнить метод </w:t>
      </w:r>
      <w:proofErr w:type="spellStart"/>
      <w:proofErr w:type="gramStart"/>
      <w:r w:rsidRPr="009F5209">
        <w:t>increment</w:t>
      </w:r>
      <w:proofErr w:type="spellEnd"/>
      <w:r w:rsidRPr="009F5209">
        <w:t>(</w:t>
      </w:r>
      <w:proofErr w:type="gramEnd"/>
      <w:r w:rsidRPr="009F5209">
        <w:t xml:space="preserve">) или </w:t>
      </w:r>
      <w:proofErr w:type="spellStart"/>
      <w:proofErr w:type="gramStart"/>
      <w:r w:rsidRPr="009F5209">
        <w:t>waitForIncrement</w:t>
      </w:r>
      <w:proofErr w:type="spellEnd"/>
      <w:r w:rsidRPr="009F5209">
        <w:t>(</w:t>
      </w:r>
      <w:proofErr w:type="gramEnd"/>
      <w:r w:rsidRPr="009F5209">
        <w:t>) в одно время.</w:t>
      </w:r>
    </w:p>
    <w:p w14:paraId="632D6511" w14:textId="77777777" w:rsidR="009F5209" w:rsidRPr="009F5209" w:rsidRDefault="009F5209" w:rsidP="009F5209">
      <w:pPr>
        <w:numPr>
          <w:ilvl w:val="0"/>
          <w:numId w:val="18"/>
        </w:numPr>
      </w:pPr>
      <w:proofErr w:type="spellStart"/>
      <w:proofErr w:type="gramStart"/>
      <w:r w:rsidRPr="009F5209">
        <w:t>wait</w:t>
      </w:r>
      <w:proofErr w:type="spellEnd"/>
      <w:r w:rsidRPr="009F5209">
        <w:t>(</w:t>
      </w:r>
      <w:proofErr w:type="gramEnd"/>
      <w:r w:rsidRPr="009F5209">
        <w:t xml:space="preserve">) заставляет поток ожидать, пока другой поток не выполнит </w:t>
      </w:r>
      <w:proofErr w:type="spellStart"/>
      <w:proofErr w:type="gramStart"/>
      <w:r w:rsidRPr="009F5209">
        <w:t>notify</w:t>
      </w:r>
      <w:proofErr w:type="spellEnd"/>
      <w:r w:rsidRPr="009F5209">
        <w:t>(</w:t>
      </w:r>
      <w:proofErr w:type="gramEnd"/>
      <w:r w:rsidRPr="009F5209">
        <w:t>), чтобы разблокировать его выполнение.</w:t>
      </w:r>
    </w:p>
    <w:p w14:paraId="5F8B25C6" w14:textId="77777777" w:rsidR="009F5209" w:rsidRPr="009F5209" w:rsidRDefault="009F5209" w:rsidP="009F5209">
      <w:pPr>
        <w:rPr>
          <w:b/>
          <w:bCs/>
        </w:rPr>
      </w:pPr>
      <w:proofErr w:type="spellStart"/>
      <w:r w:rsidRPr="009F5209">
        <w:rPr>
          <w:b/>
          <w:bCs/>
        </w:rPr>
        <w:t>Kotlin</w:t>
      </w:r>
      <w:proofErr w:type="spellEnd"/>
    </w:p>
    <w:p w14:paraId="78350CA5" w14:textId="77777777" w:rsidR="009F5209" w:rsidRPr="009F5209" w:rsidRDefault="009F5209" w:rsidP="009F5209">
      <w:proofErr w:type="spellStart"/>
      <w:r w:rsidRPr="009F5209">
        <w:t>Kotlin</w:t>
      </w:r>
      <w:proofErr w:type="spellEnd"/>
      <w:r w:rsidRPr="009F5209">
        <w:t xml:space="preserve">, как и Java, поддерживает синхронизацию с использованием ключевого слова </w:t>
      </w:r>
      <w:proofErr w:type="spellStart"/>
      <w:r w:rsidRPr="009F5209">
        <w:t>synchronized</w:t>
      </w:r>
      <w:proofErr w:type="spellEnd"/>
      <w:r w:rsidRPr="009F5209">
        <w:t xml:space="preserve"> и методов </w:t>
      </w:r>
      <w:proofErr w:type="spellStart"/>
      <w:proofErr w:type="gramStart"/>
      <w:r w:rsidRPr="009F5209">
        <w:t>wait</w:t>
      </w:r>
      <w:proofErr w:type="spellEnd"/>
      <w:r w:rsidRPr="009F5209">
        <w:t>(</w:t>
      </w:r>
      <w:proofErr w:type="gramEnd"/>
      <w:r w:rsidRPr="009F5209">
        <w:t xml:space="preserve">), </w:t>
      </w:r>
      <w:proofErr w:type="spellStart"/>
      <w:proofErr w:type="gramStart"/>
      <w:r w:rsidRPr="009F5209">
        <w:t>notify</w:t>
      </w:r>
      <w:proofErr w:type="spellEnd"/>
      <w:r w:rsidRPr="009F5209">
        <w:t>(</w:t>
      </w:r>
      <w:proofErr w:type="gramEnd"/>
      <w:r w:rsidRPr="009F5209">
        <w:t>) в рамках JVM.</w:t>
      </w:r>
    </w:p>
    <w:p w14:paraId="26330F7A" w14:textId="77777777" w:rsidR="009F5209" w:rsidRDefault="009F5209" w:rsidP="009F5209">
      <w:pPr>
        <w:rPr>
          <w:b/>
          <w:bCs/>
          <w:lang w:val="en-US"/>
        </w:rPr>
      </w:pPr>
      <w:r w:rsidRPr="009F5209">
        <w:rPr>
          <w:b/>
          <w:bCs/>
        </w:rPr>
        <w:t>Пример</w:t>
      </w:r>
      <w:r w:rsidRPr="009F5209">
        <w:rPr>
          <w:b/>
          <w:bCs/>
          <w:lang w:val="en-US"/>
        </w:rPr>
        <w:t xml:space="preserve"> </w:t>
      </w:r>
      <w:r w:rsidRPr="009F5209">
        <w:rPr>
          <w:b/>
          <w:bCs/>
        </w:rPr>
        <w:t>синхронизации</w:t>
      </w:r>
      <w:r w:rsidRPr="009F5209">
        <w:rPr>
          <w:b/>
          <w:bCs/>
          <w:lang w:val="en-US"/>
        </w:rPr>
        <w:t xml:space="preserve"> </w:t>
      </w:r>
      <w:r w:rsidRPr="009F5209">
        <w:rPr>
          <w:b/>
          <w:bCs/>
        </w:rPr>
        <w:t>в</w:t>
      </w:r>
      <w:r w:rsidRPr="009F5209">
        <w:rPr>
          <w:b/>
          <w:bCs/>
          <w:lang w:val="en-US"/>
        </w:rPr>
        <w:t xml:space="preserve"> Kotlin:</w:t>
      </w:r>
    </w:p>
    <w:p w14:paraId="4931C9ED" w14:textId="006E2B7D" w:rsidR="00B164B8" w:rsidRDefault="00872333" w:rsidP="0068278A">
      <w:pPr>
        <w:jc w:val="center"/>
        <w:rPr>
          <w:lang w:val="en-US"/>
        </w:rPr>
      </w:pPr>
      <w:r w:rsidRPr="00872333">
        <w:rPr>
          <w:lang w:val="en-US"/>
        </w:rPr>
        <w:drawing>
          <wp:inline distT="0" distB="0" distL="0" distR="0" wp14:anchorId="1D8709B1" wp14:editId="03CA8A1F">
            <wp:extent cx="5040000" cy="3177130"/>
            <wp:effectExtent l="152400" t="152400" r="370205" b="366395"/>
            <wp:docPr id="23230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01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77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5FBCFE" w14:textId="77777777" w:rsidR="00D61533" w:rsidRDefault="00D61533" w:rsidP="0039658A">
      <w:pPr>
        <w:jc w:val="center"/>
        <w:rPr>
          <w:lang w:val="en-US"/>
        </w:rPr>
      </w:pPr>
    </w:p>
    <w:p w14:paraId="67D7CF9C" w14:textId="015BFF59" w:rsidR="0039658A" w:rsidRDefault="0039658A" w:rsidP="0039658A">
      <w:pPr>
        <w:jc w:val="center"/>
        <w:rPr>
          <w:lang w:val="en-US"/>
        </w:rPr>
      </w:pPr>
      <w:r w:rsidRPr="0039658A">
        <w:rPr>
          <w:lang w:val="en-US"/>
        </w:rPr>
        <w:drawing>
          <wp:inline distT="0" distB="0" distL="0" distR="0" wp14:anchorId="71FCAAEA" wp14:editId="2ABF20D9">
            <wp:extent cx="5040000" cy="3673368"/>
            <wp:effectExtent l="152400" t="152400" r="370205" b="365760"/>
            <wp:docPr id="188966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92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33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3ACF94" w14:textId="0DBC3741" w:rsidR="00D61533" w:rsidRPr="009F5209" w:rsidRDefault="00D61533" w:rsidP="00D61533">
      <w:pPr>
        <w:rPr>
          <w:lang w:val="en-US"/>
        </w:rPr>
      </w:pPr>
      <w:r w:rsidRPr="00D61533">
        <w:rPr>
          <w:lang w:val="en-US"/>
        </w:rPr>
        <w:drawing>
          <wp:inline distT="0" distB="0" distL="0" distR="0" wp14:anchorId="08A07C34" wp14:editId="45C51B2F">
            <wp:extent cx="5040000" cy="1182983"/>
            <wp:effectExtent l="152400" t="152400" r="351155" b="360680"/>
            <wp:docPr id="1814815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1517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829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52213E" w14:textId="77777777" w:rsidR="009F5209" w:rsidRPr="009F5209" w:rsidRDefault="009F5209" w:rsidP="009F5209">
      <w:r w:rsidRPr="009F5209">
        <w:rPr>
          <w:b/>
          <w:bCs/>
        </w:rPr>
        <w:t>Пояснение:</w:t>
      </w:r>
    </w:p>
    <w:p w14:paraId="3AD1F83A" w14:textId="77777777" w:rsidR="009F5209" w:rsidRPr="009F5209" w:rsidRDefault="009F5209" w:rsidP="009F5209">
      <w:pPr>
        <w:numPr>
          <w:ilvl w:val="0"/>
          <w:numId w:val="19"/>
        </w:numPr>
      </w:pPr>
      <w:r w:rsidRPr="009F5209">
        <w:t xml:space="preserve">В </w:t>
      </w:r>
      <w:proofErr w:type="spellStart"/>
      <w:r w:rsidRPr="009F5209">
        <w:t>Kotlin</w:t>
      </w:r>
      <w:proofErr w:type="spellEnd"/>
      <w:r w:rsidRPr="009F5209">
        <w:t xml:space="preserve"> синхронизация также реализуется через аннотацию @Synchronized, которая эквивалентна использованию </w:t>
      </w:r>
      <w:proofErr w:type="spellStart"/>
      <w:r w:rsidRPr="009F5209">
        <w:t>synchronized</w:t>
      </w:r>
      <w:proofErr w:type="spellEnd"/>
      <w:r w:rsidRPr="009F5209">
        <w:t xml:space="preserve"> в Java.</w:t>
      </w:r>
    </w:p>
    <w:p w14:paraId="242CA575" w14:textId="77777777" w:rsidR="009F5209" w:rsidRPr="009F5209" w:rsidRDefault="009F5209" w:rsidP="009F5209">
      <w:pPr>
        <w:numPr>
          <w:ilvl w:val="0"/>
          <w:numId w:val="19"/>
        </w:numPr>
      </w:pPr>
      <w:r w:rsidRPr="009F5209">
        <w:t xml:space="preserve">Взаимодействие потоков осуществляется с помощью методов </w:t>
      </w:r>
      <w:proofErr w:type="spellStart"/>
      <w:proofErr w:type="gramStart"/>
      <w:r w:rsidRPr="009F5209">
        <w:t>wait</w:t>
      </w:r>
      <w:proofErr w:type="spellEnd"/>
      <w:r w:rsidRPr="009F5209">
        <w:t>(</w:t>
      </w:r>
      <w:proofErr w:type="gramEnd"/>
      <w:r w:rsidRPr="009F5209">
        <w:t xml:space="preserve">) и </w:t>
      </w:r>
      <w:proofErr w:type="spellStart"/>
      <w:proofErr w:type="gramStart"/>
      <w:r w:rsidRPr="009F5209">
        <w:t>notify</w:t>
      </w:r>
      <w:proofErr w:type="spellEnd"/>
      <w:r w:rsidRPr="009F5209">
        <w:t>(</w:t>
      </w:r>
      <w:proofErr w:type="gramEnd"/>
      <w:r w:rsidRPr="009F5209">
        <w:t>).</w:t>
      </w:r>
    </w:p>
    <w:p w14:paraId="5FD451EB" w14:textId="77777777" w:rsidR="009F5209" w:rsidRPr="009F5209" w:rsidRDefault="009F5209" w:rsidP="009F5209">
      <w:pPr>
        <w:rPr>
          <w:b/>
          <w:bCs/>
        </w:rPr>
      </w:pPr>
      <w:r w:rsidRPr="009F5209">
        <w:rPr>
          <w:b/>
          <w:bCs/>
        </w:rPr>
        <w:t>JavaScript</w:t>
      </w:r>
    </w:p>
    <w:p w14:paraId="6F578B18" w14:textId="77777777" w:rsidR="009F5209" w:rsidRPr="009F5209" w:rsidRDefault="009F5209" w:rsidP="009F5209">
      <w:r w:rsidRPr="009F5209">
        <w:t xml:space="preserve">В JavaScript нет явной синхронизации потоков, так как он использует </w:t>
      </w:r>
      <w:r w:rsidRPr="009F5209">
        <w:rPr>
          <w:b/>
          <w:bCs/>
        </w:rPr>
        <w:t>однопоточную модель</w:t>
      </w:r>
      <w:r w:rsidRPr="009F5209">
        <w:t xml:space="preserve"> исполнения, основанную на событие-ориентированной архитектуре. Однако можно использовать </w:t>
      </w:r>
      <w:r w:rsidRPr="009F5209">
        <w:rPr>
          <w:b/>
          <w:bCs/>
        </w:rPr>
        <w:t>веб-</w:t>
      </w:r>
      <w:proofErr w:type="spellStart"/>
      <w:r w:rsidRPr="009F5209">
        <w:rPr>
          <w:b/>
          <w:bCs/>
        </w:rPr>
        <w:t>воркеры</w:t>
      </w:r>
      <w:proofErr w:type="spellEnd"/>
      <w:r w:rsidRPr="009F5209">
        <w:t xml:space="preserve"> для многозадачности и </w:t>
      </w:r>
      <w:r w:rsidRPr="009F5209">
        <w:rPr>
          <w:b/>
          <w:bCs/>
        </w:rPr>
        <w:t>промисы</w:t>
      </w:r>
      <w:r w:rsidRPr="009F5209">
        <w:t xml:space="preserve"> для асинхронной работы с данными.</w:t>
      </w:r>
    </w:p>
    <w:p w14:paraId="0C80190C" w14:textId="77777777" w:rsidR="009F5209" w:rsidRPr="009F5209" w:rsidRDefault="009F5209" w:rsidP="009F5209">
      <w:r w:rsidRPr="009F5209">
        <w:rPr>
          <w:b/>
          <w:bCs/>
        </w:rPr>
        <w:t xml:space="preserve">Пример синхронизации с использованием </w:t>
      </w:r>
      <w:proofErr w:type="spellStart"/>
      <w:r w:rsidRPr="009F5209">
        <w:rPr>
          <w:b/>
          <w:bCs/>
        </w:rPr>
        <w:t>Promise</w:t>
      </w:r>
      <w:proofErr w:type="spellEnd"/>
      <w:r w:rsidRPr="009F5209">
        <w:rPr>
          <w:b/>
          <w:bCs/>
        </w:rPr>
        <w:t>:</w:t>
      </w:r>
    </w:p>
    <w:p w14:paraId="5E7298EB" w14:textId="3B9E0AF6" w:rsidR="004A0B5E" w:rsidRDefault="004A0B5E" w:rsidP="004A0B5E">
      <w:pPr>
        <w:jc w:val="center"/>
        <w:rPr>
          <w:b/>
          <w:bCs/>
        </w:rPr>
      </w:pPr>
      <w:r w:rsidRPr="004A0B5E">
        <w:rPr>
          <w:b/>
          <w:bCs/>
        </w:rPr>
        <w:drawing>
          <wp:inline distT="0" distB="0" distL="0" distR="0" wp14:anchorId="391750F7" wp14:editId="6BE7E0EC">
            <wp:extent cx="5040000" cy="4621090"/>
            <wp:effectExtent l="152400" t="152400" r="370205" b="370205"/>
            <wp:docPr id="96592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2715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21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67F402" w14:textId="7980D4DA" w:rsidR="009F5209" w:rsidRPr="009F5209" w:rsidRDefault="009F5209" w:rsidP="009F5209">
      <w:r w:rsidRPr="009F5209">
        <w:rPr>
          <w:b/>
          <w:bCs/>
        </w:rPr>
        <w:t>Пояснение:</w:t>
      </w:r>
    </w:p>
    <w:p w14:paraId="7C08CDEF" w14:textId="77777777" w:rsidR="009F5209" w:rsidRPr="009F5209" w:rsidRDefault="009F5209" w:rsidP="009F5209">
      <w:pPr>
        <w:numPr>
          <w:ilvl w:val="0"/>
          <w:numId w:val="20"/>
        </w:numPr>
      </w:pPr>
      <w:r w:rsidRPr="009F5209">
        <w:t xml:space="preserve">В JavaScript синхронизация потока выполняется с использованием промисов. В этом примере </w:t>
      </w:r>
      <w:proofErr w:type="spellStart"/>
      <w:r w:rsidRPr="009F5209">
        <w:t>waitForIncrement</w:t>
      </w:r>
      <w:proofErr w:type="spellEnd"/>
      <w:r w:rsidRPr="009F5209">
        <w:t xml:space="preserve"> ожидает, пока переменная </w:t>
      </w:r>
      <w:proofErr w:type="spellStart"/>
      <w:r w:rsidRPr="009F5209">
        <w:t>count</w:t>
      </w:r>
      <w:proofErr w:type="spellEnd"/>
      <w:r w:rsidRPr="009F5209">
        <w:t xml:space="preserve"> станет больше 0, а затем продолжает выполнение.</w:t>
      </w:r>
    </w:p>
    <w:p w14:paraId="78D14886" w14:textId="77777777" w:rsidR="009F5209" w:rsidRPr="009F5209" w:rsidRDefault="009F5209" w:rsidP="009F5209">
      <w:pPr>
        <w:numPr>
          <w:ilvl w:val="0"/>
          <w:numId w:val="20"/>
        </w:numPr>
      </w:pPr>
      <w:r w:rsidRPr="009F5209">
        <w:t>Веб-</w:t>
      </w:r>
      <w:proofErr w:type="spellStart"/>
      <w:r w:rsidRPr="009F5209">
        <w:t>воркеры</w:t>
      </w:r>
      <w:proofErr w:type="spellEnd"/>
      <w:r w:rsidRPr="009F5209">
        <w:t xml:space="preserve"> могли бы быть использованы для выполнения параллельных задач.</w:t>
      </w:r>
    </w:p>
    <w:p w14:paraId="0FD842E1" w14:textId="77777777" w:rsidR="009F5209" w:rsidRPr="009F5209" w:rsidRDefault="009F5209" w:rsidP="009F5209">
      <w:pPr>
        <w:rPr>
          <w:b/>
          <w:bCs/>
        </w:rPr>
      </w:pPr>
      <w:r w:rsidRPr="009F5209">
        <w:rPr>
          <w:b/>
          <w:bCs/>
        </w:rPr>
        <w:t>Заключение</w:t>
      </w:r>
    </w:p>
    <w:p w14:paraId="768A7180" w14:textId="77777777" w:rsidR="009F5209" w:rsidRPr="009F5209" w:rsidRDefault="009F5209" w:rsidP="009F5209">
      <w:pPr>
        <w:numPr>
          <w:ilvl w:val="0"/>
          <w:numId w:val="21"/>
        </w:numPr>
      </w:pPr>
      <w:r w:rsidRPr="009F5209">
        <w:rPr>
          <w:b/>
          <w:bCs/>
        </w:rPr>
        <w:t>Java</w:t>
      </w:r>
      <w:r w:rsidRPr="009F5209">
        <w:t xml:space="preserve"> и </w:t>
      </w:r>
      <w:proofErr w:type="spellStart"/>
      <w:r w:rsidRPr="009F5209">
        <w:rPr>
          <w:b/>
          <w:bCs/>
        </w:rPr>
        <w:t>Kotlin</w:t>
      </w:r>
      <w:proofErr w:type="spellEnd"/>
      <w:r w:rsidRPr="009F5209">
        <w:t xml:space="preserve"> используют классическую модель синхронизации через </w:t>
      </w:r>
      <w:proofErr w:type="spellStart"/>
      <w:r w:rsidRPr="009F5209">
        <w:t>synchronized</w:t>
      </w:r>
      <w:proofErr w:type="spellEnd"/>
      <w:r w:rsidRPr="009F5209">
        <w:t xml:space="preserve">, </w:t>
      </w:r>
      <w:proofErr w:type="spellStart"/>
      <w:proofErr w:type="gramStart"/>
      <w:r w:rsidRPr="009F5209">
        <w:t>wait</w:t>
      </w:r>
      <w:proofErr w:type="spellEnd"/>
      <w:r w:rsidRPr="009F5209">
        <w:t>(</w:t>
      </w:r>
      <w:proofErr w:type="gramEnd"/>
      <w:r w:rsidRPr="009F5209">
        <w:t xml:space="preserve">), и </w:t>
      </w:r>
      <w:proofErr w:type="spellStart"/>
      <w:proofErr w:type="gramStart"/>
      <w:r w:rsidRPr="009F5209">
        <w:t>notify</w:t>
      </w:r>
      <w:proofErr w:type="spellEnd"/>
      <w:r w:rsidRPr="009F5209">
        <w:t>(</w:t>
      </w:r>
      <w:proofErr w:type="gramEnd"/>
      <w:r w:rsidRPr="009F5209">
        <w:t>) для управления потоками и их взаимодействием. Эти механизмы необходимы для решения проблем с состоянием гонки.</w:t>
      </w:r>
    </w:p>
    <w:p w14:paraId="38312B72" w14:textId="77777777" w:rsidR="009F5209" w:rsidRPr="009F5209" w:rsidRDefault="009F5209" w:rsidP="009F5209">
      <w:pPr>
        <w:numPr>
          <w:ilvl w:val="0"/>
          <w:numId w:val="21"/>
        </w:numPr>
      </w:pPr>
      <w:r w:rsidRPr="009F5209">
        <w:t xml:space="preserve">В </w:t>
      </w:r>
      <w:r w:rsidRPr="009F5209">
        <w:rPr>
          <w:b/>
          <w:bCs/>
        </w:rPr>
        <w:t>JavaScript</w:t>
      </w:r>
      <w:r w:rsidRPr="009F5209">
        <w:t xml:space="preserve"> из-за однопоточной модели для синхронизации задач используется асинхронное программирование с промисами, а для параллельных вычислений — веб-</w:t>
      </w:r>
      <w:proofErr w:type="spellStart"/>
      <w:r w:rsidRPr="009F5209">
        <w:t>воркеры</w:t>
      </w:r>
      <w:proofErr w:type="spellEnd"/>
      <w:r w:rsidRPr="009F5209">
        <w:t>.</w:t>
      </w:r>
    </w:p>
    <w:p w14:paraId="515C7646" w14:textId="77777777" w:rsidR="009F5209" w:rsidRPr="009F5209" w:rsidRDefault="009F5209" w:rsidP="009F5209">
      <w:r w:rsidRPr="009F5209">
        <w:t xml:space="preserve">Синхронизация в многозадачных системах имеет ключевое значение для обеспечения безопасности данных и эффективной работы программы, но она требует правильного управления потоками для избегания </w:t>
      </w:r>
      <w:proofErr w:type="spellStart"/>
      <w:r w:rsidRPr="009F5209">
        <w:t>deadlock</w:t>
      </w:r>
      <w:proofErr w:type="spellEnd"/>
      <w:r w:rsidRPr="009F5209">
        <w:t xml:space="preserve"> и других проблем.</w:t>
      </w:r>
    </w:p>
    <w:p w14:paraId="4B2A3DC4" w14:textId="77777777" w:rsidR="009F5209" w:rsidRPr="009F5209" w:rsidRDefault="009F5209" w:rsidP="009F5209"/>
    <w:p w14:paraId="73426CC5" w14:textId="6E382033" w:rsidR="00A84EFE" w:rsidRDefault="00A84EFE" w:rsidP="00293289">
      <w:pPr>
        <w:pStyle w:val="1"/>
        <w:numPr>
          <w:ilvl w:val="0"/>
          <w:numId w:val="4"/>
        </w:numPr>
      </w:pPr>
      <w:r>
        <w:t xml:space="preserve">Многопоточная среда и способы её создания в языках Java, </w:t>
      </w:r>
      <w:proofErr w:type="spellStart"/>
      <w:r>
        <w:t>Kotlin</w:t>
      </w:r>
      <w:proofErr w:type="spellEnd"/>
      <w:r>
        <w:t xml:space="preserve"> и JavaScript.</w:t>
      </w:r>
      <w:r>
        <w:t xml:space="preserve"> </w:t>
      </w:r>
      <w:r>
        <w:t>Примеры её реализации, скриншоты. Достоинства и недостатки.</w:t>
      </w:r>
    </w:p>
    <w:p w14:paraId="3CA9EA9F" w14:textId="77777777" w:rsidR="00B71A35" w:rsidRPr="00B71A35" w:rsidRDefault="00B71A35" w:rsidP="00B71A35">
      <w:r w:rsidRPr="00B71A35">
        <w:rPr>
          <w:b/>
          <w:bCs/>
        </w:rPr>
        <w:t>Многопоточность</w:t>
      </w:r>
      <w:r w:rsidRPr="00B71A35">
        <w:t xml:space="preserve"> позволяет выполнять несколько задач одновременно, что полезно для обработки больших объёмов данных, ускорения работы программ и использования всех ядер процессора. Многопоточные программы могут работать быстрее и более эффективно, чем однопоточные, при условии, что правильно управляются ресурсы и синхронизация.</w:t>
      </w:r>
    </w:p>
    <w:p w14:paraId="5D9AB84A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Java</w:t>
      </w:r>
    </w:p>
    <w:p w14:paraId="139CE99E" w14:textId="77777777" w:rsidR="00B71A35" w:rsidRPr="00B71A35" w:rsidRDefault="00B71A35" w:rsidP="00B71A35">
      <w:r w:rsidRPr="00B71A35">
        <w:t xml:space="preserve">В Java многопоточность можно реализовать с помощью класса </w:t>
      </w:r>
      <w:proofErr w:type="spellStart"/>
      <w:r w:rsidRPr="00B71A35">
        <w:t>Thread</w:t>
      </w:r>
      <w:proofErr w:type="spellEnd"/>
      <w:r w:rsidRPr="00B71A35">
        <w:t xml:space="preserve">, интерфейса </w:t>
      </w:r>
      <w:proofErr w:type="spellStart"/>
      <w:r w:rsidRPr="00B71A35">
        <w:t>Runnable</w:t>
      </w:r>
      <w:proofErr w:type="spellEnd"/>
      <w:r w:rsidRPr="00B71A35">
        <w:t xml:space="preserve">, а также более высокоуровневых конструкций, таких как </w:t>
      </w:r>
      <w:proofErr w:type="spellStart"/>
      <w:r w:rsidRPr="00B71A35">
        <w:t>ExecutorService</w:t>
      </w:r>
      <w:proofErr w:type="spellEnd"/>
      <w:r w:rsidRPr="00B71A35">
        <w:t>.</w:t>
      </w:r>
    </w:p>
    <w:p w14:paraId="05BB1A1C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 xml:space="preserve">Пример создания многопоточности в Java с использованием </w:t>
      </w:r>
      <w:proofErr w:type="spellStart"/>
      <w:r w:rsidRPr="00B71A35">
        <w:rPr>
          <w:b/>
          <w:bCs/>
        </w:rPr>
        <w:t>Thread</w:t>
      </w:r>
      <w:proofErr w:type="spellEnd"/>
      <w:r w:rsidRPr="00B71A35">
        <w:rPr>
          <w:b/>
          <w:bCs/>
        </w:rPr>
        <w:t xml:space="preserve"> и </w:t>
      </w:r>
      <w:proofErr w:type="spellStart"/>
      <w:r w:rsidRPr="00B71A35">
        <w:rPr>
          <w:b/>
          <w:bCs/>
        </w:rPr>
        <w:t>Runnable</w:t>
      </w:r>
      <w:proofErr w:type="spellEnd"/>
      <w:r w:rsidRPr="00B71A35">
        <w:rPr>
          <w:b/>
          <w:bCs/>
        </w:rPr>
        <w:t>:</w:t>
      </w:r>
    </w:p>
    <w:p w14:paraId="0B63C8FD" w14:textId="58EFEF49" w:rsidR="00BB4202" w:rsidRDefault="00BB4202" w:rsidP="00BB4202">
      <w:pPr>
        <w:jc w:val="center"/>
        <w:rPr>
          <w:b/>
          <w:bCs/>
          <w:lang w:val="en-US"/>
        </w:rPr>
      </w:pPr>
      <w:r w:rsidRPr="00BB4202">
        <w:rPr>
          <w:b/>
          <w:bCs/>
          <w:lang w:val="en-US"/>
        </w:rPr>
        <w:drawing>
          <wp:inline distT="0" distB="0" distL="0" distR="0" wp14:anchorId="07BBAB87" wp14:editId="431415D5">
            <wp:extent cx="5040000" cy="1427224"/>
            <wp:effectExtent l="152400" t="152400" r="351155" b="363855"/>
            <wp:docPr id="14105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9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72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52C88A" w14:textId="2A5F8151" w:rsidR="00BB4202" w:rsidRDefault="00DF727C" w:rsidP="00DF727C">
      <w:pPr>
        <w:jc w:val="center"/>
        <w:rPr>
          <w:b/>
          <w:bCs/>
          <w:lang w:val="en-US"/>
        </w:rPr>
      </w:pPr>
      <w:r w:rsidRPr="00DF727C">
        <w:rPr>
          <w:b/>
          <w:bCs/>
          <w:lang w:val="en-US"/>
        </w:rPr>
        <w:drawing>
          <wp:inline distT="0" distB="0" distL="0" distR="0" wp14:anchorId="2CF0DC70" wp14:editId="49D77154">
            <wp:extent cx="5040000" cy="3235955"/>
            <wp:effectExtent l="152400" t="152400" r="370205" b="365125"/>
            <wp:docPr id="2146365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6536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5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17B4CF" w14:textId="707B2AF0" w:rsidR="00DF727C" w:rsidRDefault="00DF727C" w:rsidP="00DF727C">
      <w:pPr>
        <w:jc w:val="center"/>
        <w:rPr>
          <w:b/>
          <w:bCs/>
          <w:lang w:val="en-US"/>
        </w:rPr>
      </w:pPr>
      <w:r w:rsidRPr="00DF727C">
        <w:rPr>
          <w:b/>
          <w:bCs/>
          <w:lang w:val="en-US"/>
        </w:rPr>
        <w:drawing>
          <wp:inline distT="0" distB="0" distL="0" distR="0" wp14:anchorId="402B3A11" wp14:editId="635BA466">
            <wp:extent cx="5040000" cy="1666977"/>
            <wp:effectExtent l="152400" t="152400" r="370205" b="371475"/>
            <wp:docPr id="205756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615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69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263817" w14:textId="0B74656D" w:rsidR="00B71A35" w:rsidRPr="00B71A35" w:rsidRDefault="00B71A35" w:rsidP="00B71A35">
      <w:pPr>
        <w:rPr>
          <w:lang w:val="en-US"/>
        </w:rPr>
      </w:pPr>
      <w:r w:rsidRPr="00B71A35">
        <w:rPr>
          <w:b/>
          <w:bCs/>
        </w:rPr>
        <w:t>Пояснение</w:t>
      </w:r>
      <w:r w:rsidRPr="00B71A35">
        <w:rPr>
          <w:b/>
          <w:bCs/>
          <w:lang w:val="en-US"/>
        </w:rPr>
        <w:t>:</w:t>
      </w:r>
    </w:p>
    <w:p w14:paraId="1C42BBE0" w14:textId="77777777" w:rsidR="00B71A35" w:rsidRPr="00B71A35" w:rsidRDefault="00B71A35" w:rsidP="00B71A35">
      <w:pPr>
        <w:numPr>
          <w:ilvl w:val="0"/>
          <w:numId w:val="22"/>
        </w:numPr>
      </w:pPr>
      <w:r w:rsidRPr="00B71A35">
        <w:t xml:space="preserve">Мы создаём два потока, каждый из которых выполняет метод </w:t>
      </w:r>
      <w:proofErr w:type="spellStart"/>
      <w:proofErr w:type="gramStart"/>
      <w:r w:rsidRPr="00B71A35">
        <w:t>run</w:t>
      </w:r>
      <w:proofErr w:type="spellEnd"/>
      <w:r w:rsidRPr="00B71A35">
        <w:t>(</w:t>
      </w:r>
      <w:proofErr w:type="gramEnd"/>
      <w:r w:rsidRPr="00B71A35">
        <w:t xml:space="preserve">), реализованный в интерфейсе </w:t>
      </w:r>
      <w:proofErr w:type="spellStart"/>
      <w:r w:rsidRPr="00B71A35">
        <w:t>Runnable</w:t>
      </w:r>
      <w:proofErr w:type="spellEnd"/>
      <w:r w:rsidRPr="00B71A35">
        <w:t>.</w:t>
      </w:r>
    </w:p>
    <w:p w14:paraId="472E3B0B" w14:textId="77777777" w:rsidR="00B71A35" w:rsidRPr="00B71A35" w:rsidRDefault="00B71A35" w:rsidP="00B71A35">
      <w:pPr>
        <w:numPr>
          <w:ilvl w:val="0"/>
          <w:numId w:val="22"/>
        </w:numPr>
      </w:pPr>
      <w:r w:rsidRPr="00B71A35">
        <w:t xml:space="preserve">Потоки запускаются с помощью метода </w:t>
      </w:r>
      <w:proofErr w:type="spellStart"/>
      <w:proofErr w:type="gramStart"/>
      <w:r w:rsidRPr="00B71A35">
        <w:t>start</w:t>
      </w:r>
      <w:proofErr w:type="spellEnd"/>
      <w:r w:rsidRPr="00B71A35">
        <w:t>(</w:t>
      </w:r>
      <w:proofErr w:type="gramEnd"/>
      <w:r w:rsidRPr="00B71A35">
        <w:t>).</w:t>
      </w:r>
    </w:p>
    <w:p w14:paraId="539BF773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Достоинства:</w:t>
      </w:r>
    </w:p>
    <w:p w14:paraId="2170EA8B" w14:textId="77777777" w:rsidR="00B71A35" w:rsidRPr="00B71A35" w:rsidRDefault="00B71A35" w:rsidP="00B71A35">
      <w:pPr>
        <w:numPr>
          <w:ilvl w:val="0"/>
          <w:numId w:val="23"/>
        </w:numPr>
      </w:pPr>
      <w:r w:rsidRPr="00B71A35">
        <w:t xml:space="preserve">Полный контроль над потоками через создание объектов </w:t>
      </w:r>
      <w:proofErr w:type="spellStart"/>
      <w:r w:rsidRPr="00B71A35">
        <w:t>Thread</w:t>
      </w:r>
      <w:proofErr w:type="spellEnd"/>
      <w:r w:rsidRPr="00B71A35">
        <w:t xml:space="preserve"> и использование синхронизации.</w:t>
      </w:r>
    </w:p>
    <w:p w14:paraId="03E2A254" w14:textId="77777777" w:rsidR="00B71A35" w:rsidRPr="00B71A35" w:rsidRDefault="00B71A35" w:rsidP="00B71A35">
      <w:pPr>
        <w:numPr>
          <w:ilvl w:val="0"/>
          <w:numId w:val="23"/>
        </w:numPr>
      </w:pPr>
      <w:r w:rsidRPr="00B71A35">
        <w:t>Использование нескольких ядер процессора для параллельных задач.</w:t>
      </w:r>
    </w:p>
    <w:p w14:paraId="287A1D1A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Недостатки:</w:t>
      </w:r>
    </w:p>
    <w:p w14:paraId="6FBB24D7" w14:textId="77777777" w:rsidR="00B71A35" w:rsidRPr="00B71A35" w:rsidRDefault="00B71A35" w:rsidP="00B71A35">
      <w:pPr>
        <w:numPr>
          <w:ilvl w:val="0"/>
          <w:numId w:val="24"/>
        </w:numPr>
      </w:pPr>
      <w:r w:rsidRPr="00B71A35">
        <w:t>Нужно вручную управлять потоками, что увеличивает сложность.</w:t>
      </w:r>
    </w:p>
    <w:p w14:paraId="7981475C" w14:textId="77777777" w:rsidR="00B71A35" w:rsidRPr="00B71A35" w:rsidRDefault="00B71A35" w:rsidP="00B71A35">
      <w:pPr>
        <w:numPr>
          <w:ilvl w:val="0"/>
          <w:numId w:val="24"/>
        </w:numPr>
      </w:pPr>
      <w:r w:rsidRPr="00B71A35">
        <w:t>Проблемы синхронизации данных между потоками, которые могут привести к ошибкам, если не применяются соответствующие методы синхронизации.</w:t>
      </w:r>
    </w:p>
    <w:p w14:paraId="6F9B8CFB" w14:textId="77777777" w:rsidR="00B71A35" w:rsidRPr="00B71A35" w:rsidRDefault="00B71A35" w:rsidP="00B71A35">
      <w:pPr>
        <w:rPr>
          <w:b/>
          <w:bCs/>
        </w:rPr>
      </w:pPr>
      <w:proofErr w:type="spellStart"/>
      <w:r w:rsidRPr="00B71A35">
        <w:rPr>
          <w:b/>
          <w:bCs/>
        </w:rPr>
        <w:t>Kotlin</w:t>
      </w:r>
      <w:proofErr w:type="spellEnd"/>
    </w:p>
    <w:p w14:paraId="3D7C5D10" w14:textId="77777777" w:rsidR="00B71A35" w:rsidRPr="00B71A35" w:rsidRDefault="00B71A35" w:rsidP="00B71A35">
      <w:proofErr w:type="spellStart"/>
      <w:r w:rsidRPr="00B71A35">
        <w:t>Kotlin</w:t>
      </w:r>
      <w:proofErr w:type="spellEnd"/>
      <w:r w:rsidRPr="00B71A35">
        <w:t xml:space="preserve"> использует те же механизмы многозадачности, что и Java, поскольку работает на JVM. Однако он также поддерживает использование </w:t>
      </w:r>
      <w:proofErr w:type="spellStart"/>
      <w:r w:rsidRPr="00B71A35">
        <w:rPr>
          <w:b/>
          <w:bCs/>
        </w:rPr>
        <w:t>корутин</w:t>
      </w:r>
      <w:proofErr w:type="spellEnd"/>
      <w:r w:rsidRPr="00B71A35">
        <w:t xml:space="preserve"> — более лёгкой и удобной альтернативы многопоточности.</w:t>
      </w:r>
    </w:p>
    <w:p w14:paraId="670B0D98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 xml:space="preserve">Пример многозадачности с использованием </w:t>
      </w:r>
      <w:proofErr w:type="spellStart"/>
      <w:r w:rsidRPr="00B71A35">
        <w:rPr>
          <w:b/>
          <w:bCs/>
        </w:rPr>
        <w:t>корутин</w:t>
      </w:r>
      <w:proofErr w:type="spellEnd"/>
      <w:r w:rsidRPr="00B71A35">
        <w:rPr>
          <w:b/>
          <w:bCs/>
        </w:rPr>
        <w:t xml:space="preserve"> в </w:t>
      </w:r>
      <w:proofErr w:type="spellStart"/>
      <w:r w:rsidRPr="00B71A35">
        <w:rPr>
          <w:b/>
          <w:bCs/>
        </w:rPr>
        <w:t>Kotlin</w:t>
      </w:r>
      <w:proofErr w:type="spellEnd"/>
      <w:r w:rsidRPr="00B71A35">
        <w:rPr>
          <w:b/>
          <w:bCs/>
        </w:rPr>
        <w:t>:</w:t>
      </w:r>
    </w:p>
    <w:p w14:paraId="7F968F6B" w14:textId="1881851E" w:rsidR="003A2BD1" w:rsidRDefault="003A2BD1" w:rsidP="003A2BD1">
      <w:pPr>
        <w:jc w:val="center"/>
        <w:rPr>
          <w:b/>
          <w:bCs/>
        </w:rPr>
      </w:pPr>
      <w:r w:rsidRPr="003A2BD1">
        <w:rPr>
          <w:b/>
          <w:bCs/>
        </w:rPr>
        <w:drawing>
          <wp:inline distT="0" distB="0" distL="0" distR="0" wp14:anchorId="3BDC80FA" wp14:editId="521AE961">
            <wp:extent cx="5040000" cy="2766064"/>
            <wp:effectExtent l="152400" t="152400" r="370205" b="358140"/>
            <wp:docPr id="181928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989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60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89C3CE" w14:textId="54AEC0E2" w:rsidR="00773466" w:rsidRDefault="00773466" w:rsidP="00773466">
      <w:pPr>
        <w:jc w:val="center"/>
        <w:rPr>
          <w:b/>
          <w:bCs/>
        </w:rPr>
      </w:pPr>
      <w:r w:rsidRPr="00773466">
        <w:rPr>
          <w:b/>
          <w:bCs/>
        </w:rPr>
        <w:drawing>
          <wp:inline distT="0" distB="0" distL="0" distR="0" wp14:anchorId="4F2A8D4B" wp14:editId="4ABB7ACD">
            <wp:extent cx="4320000" cy="1516595"/>
            <wp:effectExtent l="152400" t="152400" r="366395" b="369570"/>
            <wp:docPr id="119041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367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16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497E76" w14:textId="19E84B1E" w:rsidR="00B71A35" w:rsidRPr="00B71A35" w:rsidRDefault="00B71A35" w:rsidP="00B71A35">
      <w:pPr>
        <w:rPr>
          <w:lang w:val="en-US"/>
        </w:rPr>
      </w:pPr>
      <w:r w:rsidRPr="00B71A35">
        <w:rPr>
          <w:b/>
          <w:bCs/>
        </w:rPr>
        <w:t>Пояснение</w:t>
      </w:r>
      <w:r w:rsidRPr="00B71A35">
        <w:rPr>
          <w:b/>
          <w:bCs/>
          <w:lang w:val="en-US"/>
        </w:rPr>
        <w:t>:</w:t>
      </w:r>
    </w:p>
    <w:p w14:paraId="2C855F7E" w14:textId="77777777" w:rsidR="00B71A35" w:rsidRPr="00B71A35" w:rsidRDefault="00B71A35" w:rsidP="00B71A35">
      <w:pPr>
        <w:numPr>
          <w:ilvl w:val="0"/>
          <w:numId w:val="25"/>
        </w:numPr>
      </w:pPr>
      <w:r w:rsidRPr="00B71A35">
        <w:t xml:space="preserve">В </w:t>
      </w:r>
      <w:proofErr w:type="spellStart"/>
      <w:r w:rsidRPr="00B71A35">
        <w:t>Kotlin</w:t>
      </w:r>
      <w:proofErr w:type="spellEnd"/>
      <w:r w:rsidRPr="00B71A35">
        <w:t xml:space="preserve"> </w:t>
      </w:r>
      <w:proofErr w:type="spellStart"/>
      <w:r w:rsidRPr="00B71A35">
        <w:t>корутины</w:t>
      </w:r>
      <w:proofErr w:type="spellEnd"/>
      <w:r w:rsidRPr="00B71A35">
        <w:t xml:space="preserve"> позволяют легко запускать асинхронные задачи, которые выполняются параллельно.</w:t>
      </w:r>
    </w:p>
    <w:p w14:paraId="13AD2A76" w14:textId="77777777" w:rsidR="00B71A35" w:rsidRPr="00B71A35" w:rsidRDefault="00B71A35" w:rsidP="00B71A35">
      <w:pPr>
        <w:numPr>
          <w:ilvl w:val="0"/>
          <w:numId w:val="25"/>
        </w:numPr>
      </w:pPr>
      <w:proofErr w:type="spellStart"/>
      <w:r w:rsidRPr="00B71A35">
        <w:t>launch</w:t>
      </w:r>
      <w:proofErr w:type="spellEnd"/>
      <w:r w:rsidRPr="00B71A35">
        <w:t xml:space="preserve"> запускает новую </w:t>
      </w:r>
      <w:proofErr w:type="spellStart"/>
      <w:r w:rsidRPr="00B71A35">
        <w:t>корутину</w:t>
      </w:r>
      <w:proofErr w:type="spellEnd"/>
      <w:r w:rsidRPr="00B71A35">
        <w:t>, которая выполняется параллельно с другими.</w:t>
      </w:r>
    </w:p>
    <w:p w14:paraId="7542A17E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Достоинства:</w:t>
      </w:r>
    </w:p>
    <w:p w14:paraId="183A5A8F" w14:textId="77777777" w:rsidR="00B71A35" w:rsidRPr="00B71A35" w:rsidRDefault="00B71A35" w:rsidP="00B71A35">
      <w:pPr>
        <w:numPr>
          <w:ilvl w:val="0"/>
          <w:numId w:val="26"/>
        </w:numPr>
      </w:pPr>
      <w:proofErr w:type="spellStart"/>
      <w:r w:rsidRPr="00B71A35">
        <w:t>Корутины</w:t>
      </w:r>
      <w:proofErr w:type="spellEnd"/>
      <w:r w:rsidRPr="00B71A35">
        <w:t xml:space="preserve"> проще в использовании по сравнению с потоками, особенно при работе с асинхронным кодом.</w:t>
      </w:r>
    </w:p>
    <w:p w14:paraId="11B0D620" w14:textId="77777777" w:rsidR="00B71A35" w:rsidRPr="00B71A35" w:rsidRDefault="00B71A35" w:rsidP="00B71A35">
      <w:pPr>
        <w:numPr>
          <w:ilvl w:val="0"/>
          <w:numId w:val="26"/>
        </w:numPr>
      </w:pPr>
      <w:r w:rsidRPr="00B71A35">
        <w:t>Меньше накладных расходов по сравнению с многопоточностью.</w:t>
      </w:r>
    </w:p>
    <w:p w14:paraId="4813499D" w14:textId="77777777" w:rsidR="00B71A35" w:rsidRPr="00B71A35" w:rsidRDefault="00B71A35" w:rsidP="00B71A35">
      <w:pPr>
        <w:numPr>
          <w:ilvl w:val="0"/>
          <w:numId w:val="26"/>
        </w:numPr>
      </w:pPr>
      <w:r w:rsidRPr="00B71A35">
        <w:t>Лучшая интеграция с многозадачными операциями.</w:t>
      </w:r>
    </w:p>
    <w:p w14:paraId="26FBEA86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Недостатки:</w:t>
      </w:r>
    </w:p>
    <w:p w14:paraId="2960CC08" w14:textId="77777777" w:rsidR="00B71A35" w:rsidRPr="00B71A35" w:rsidRDefault="00B71A35" w:rsidP="00B71A35">
      <w:pPr>
        <w:numPr>
          <w:ilvl w:val="0"/>
          <w:numId w:val="27"/>
        </w:numPr>
      </w:pPr>
      <w:r w:rsidRPr="00B71A35">
        <w:t xml:space="preserve">Параллельность в </w:t>
      </w:r>
      <w:proofErr w:type="spellStart"/>
      <w:r w:rsidRPr="00B71A35">
        <w:t>корутинах</w:t>
      </w:r>
      <w:proofErr w:type="spellEnd"/>
      <w:r w:rsidRPr="00B71A35">
        <w:t xml:space="preserve"> ограничена, и они не могут использовать все возможности многозадачности на уровне процессора.</w:t>
      </w:r>
    </w:p>
    <w:p w14:paraId="01800EF9" w14:textId="77777777" w:rsidR="00B71A35" w:rsidRPr="00B71A35" w:rsidRDefault="00B71A35" w:rsidP="00B71A35">
      <w:pPr>
        <w:numPr>
          <w:ilvl w:val="0"/>
          <w:numId w:val="27"/>
        </w:numPr>
      </w:pPr>
      <w:r w:rsidRPr="00B71A35">
        <w:t xml:space="preserve">Потребность в подключении библиотеки </w:t>
      </w:r>
      <w:proofErr w:type="spellStart"/>
      <w:proofErr w:type="gramStart"/>
      <w:r w:rsidRPr="00B71A35">
        <w:t>kotlinx.coroutines</w:t>
      </w:r>
      <w:proofErr w:type="spellEnd"/>
      <w:proofErr w:type="gramEnd"/>
      <w:r w:rsidRPr="00B71A35">
        <w:t>.</w:t>
      </w:r>
    </w:p>
    <w:p w14:paraId="28CB258C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JavaScript</w:t>
      </w:r>
    </w:p>
    <w:p w14:paraId="146C4374" w14:textId="77777777" w:rsidR="00B71A35" w:rsidRPr="00B71A35" w:rsidRDefault="00B71A35" w:rsidP="00B71A35">
      <w:r w:rsidRPr="00B71A35">
        <w:t xml:space="preserve">JavaScript использует однопоточную модель с </w:t>
      </w:r>
      <w:r w:rsidRPr="00B71A35">
        <w:rPr>
          <w:b/>
          <w:bCs/>
        </w:rPr>
        <w:t>асинхронностью</w:t>
      </w:r>
      <w:r w:rsidRPr="00B71A35">
        <w:t xml:space="preserve"> для выполнения параллельных задач, но для настоящей многозадачности можно использовать </w:t>
      </w:r>
      <w:r w:rsidRPr="00B71A35">
        <w:rPr>
          <w:b/>
          <w:bCs/>
        </w:rPr>
        <w:t>веб-</w:t>
      </w:r>
      <w:proofErr w:type="spellStart"/>
      <w:r w:rsidRPr="00B71A35">
        <w:rPr>
          <w:b/>
          <w:bCs/>
        </w:rPr>
        <w:t>воркеры</w:t>
      </w:r>
      <w:proofErr w:type="spellEnd"/>
      <w:r w:rsidRPr="00B71A35">
        <w:t>. Веб-</w:t>
      </w:r>
      <w:proofErr w:type="spellStart"/>
      <w:r w:rsidRPr="00B71A35">
        <w:t>воркеры</w:t>
      </w:r>
      <w:proofErr w:type="spellEnd"/>
      <w:r w:rsidRPr="00B71A35">
        <w:t xml:space="preserve"> позволяют выполнять код в отдельных потоках, не блокируя основной поток.</w:t>
      </w:r>
    </w:p>
    <w:p w14:paraId="18648515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 xml:space="preserve">Пример многозадачности с использованием промисов и </w:t>
      </w:r>
      <w:proofErr w:type="spellStart"/>
      <w:r w:rsidRPr="00B71A35">
        <w:rPr>
          <w:b/>
          <w:bCs/>
        </w:rPr>
        <w:t>async</w:t>
      </w:r>
      <w:proofErr w:type="spellEnd"/>
      <w:r w:rsidRPr="00B71A35">
        <w:rPr>
          <w:b/>
          <w:bCs/>
        </w:rPr>
        <w:t>/</w:t>
      </w:r>
      <w:proofErr w:type="spellStart"/>
      <w:r w:rsidRPr="00B71A35">
        <w:rPr>
          <w:b/>
          <w:bCs/>
        </w:rPr>
        <w:t>await</w:t>
      </w:r>
      <w:proofErr w:type="spellEnd"/>
      <w:r w:rsidRPr="00B71A35">
        <w:rPr>
          <w:b/>
          <w:bCs/>
        </w:rPr>
        <w:t>:</w:t>
      </w:r>
    </w:p>
    <w:p w14:paraId="6BA961C7" w14:textId="3287907B" w:rsidR="004A75C0" w:rsidRDefault="004A75C0" w:rsidP="004A75C0">
      <w:pPr>
        <w:jc w:val="center"/>
        <w:rPr>
          <w:b/>
          <w:bCs/>
        </w:rPr>
      </w:pPr>
      <w:r w:rsidRPr="004A75C0">
        <w:rPr>
          <w:b/>
          <w:bCs/>
        </w:rPr>
        <w:drawing>
          <wp:inline distT="0" distB="0" distL="0" distR="0" wp14:anchorId="15BE833F" wp14:editId="579690F5">
            <wp:extent cx="5040000" cy="5140413"/>
            <wp:effectExtent l="152400" t="152400" r="370205" b="365125"/>
            <wp:docPr id="50955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580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404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510A96" w14:textId="3F48EC98" w:rsidR="00B71A35" w:rsidRPr="00B71A35" w:rsidRDefault="00B71A35" w:rsidP="00B71A35">
      <w:r w:rsidRPr="00B71A35">
        <w:rPr>
          <w:b/>
          <w:bCs/>
        </w:rPr>
        <w:t>Пояснение:</w:t>
      </w:r>
    </w:p>
    <w:p w14:paraId="550FE05E" w14:textId="77777777" w:rsidR="00B71A35" w:rsidRPr="00B71A35" w:rsidRDefault="00B71A35" w:rsidP="00B71A35">
      <w:pPr>
        <w:numPr>
          <w:ilvl w:val="0"/>
          <w:numId w:val="28"/>
        </w:numPr>
      </w:pPr>
      <w:r w:rsidRPr="00B71A35">
        <w:t xml:space="preserve">Используем промисы для асинхронного выполнения задач. </w:t>
      </w:r>
      <w:proofErr w:type="spellStart"/>
      <w:r w:rsidRPr="00B71A35">
        <w:t>Promise.all</w:t>
      </w:r>
      <w:proofErr w:type="spellEnd"/>
      <w:r w:rsidRPr="00B71A35">
        <w:t xml:space="preserve"> запускает обе задачи одновременно, и они выполняются параллельно.</w:t>
      </w:r>
    </w:p>
    <w:p w14:paraId="5D1F5678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Пример с использованием веб-</w:t>
      </w:r>
      <w:proofErr w:type="spellStart"/>
      <w:r w:rsidRPr="00B71A35">
        <w:rPr>
          <w:b/>
          <w:bCs/>
        </w:rPr>
        <w:t>воркеров</w:t>
      </w:r>
      <w:proofErr w:type="spellEnd"/>
      <w:r w:rsidRPr="00B71A35">
        <w:rPr>
          <w:b/>
          <w:bCs/>
        </w:rPr>
        <w:t>:</w:t>
      </w:r>
    </w:p>
    <w:p w14:paraId="594A9BF6" w14:textId="4A6724E7" w:rsidR="002A5245" w:rsidRDefault="002A5245" w:rsidP="002A5245">
      <w:pPr>
        <w:jc w:val="center"/>
        <w:rPr>
          <w:b/>
          <w:bCs/>
        </w:rPr>
      </w:pPr>
      <w:r w:rsidRPr="002A5245">
        <w:rPr>
          <w:b/>
          <w:bCs/>
        </w:rPr>
        <w:drawing>
          <wp:inline distT="0" distB="0" distL="0" distR="0" wp14:anchorId="71FF8BFB" wp14:editId="1E4AB63A">
            <wp:extent cx="4320000" cy="2990149"/>
            <wp:effectExtent l="152400" t="152400" r="366395" b="363220"/>
            <wp:docPr id="56744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4530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901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A909B0" w14:textId="7839B7BC" w:rsidR="00B71A35" w:rsidRPr="00B71A35" w:rsidRDefault="00B71A35" w:rsidP="00B71A35">
      <w:pPr>
        <w:rPr>
          <w:lang w:val="en-US"/>
        </w:rPr>
      </w:pPr>
      <w:r w:rsidRPr="00B71A35">
        <w:rPr>
          <w:b/>
          <w:bCs/>
        </w:rPr>
        <w:t>Пояснение</w:t>
      </w:r>
      <w:r w:rsidRPr="00B71A35">
        <w:rPr>
          <w:b/>
          <w:bCs/>
          <w:lang w:val="en-US"/>
        </w:rPr>
        <w:t>:</w:t>
      </w:r>
    </w:p>
    <w:p w14:paraId="7BE5A80F" w14:textId="77777777" w:rsidR="00B71A35" w:rsidRPr="00B71A35" w:rsidRDefault="00B71A35" w:rsidP="00B71A35">
      <w:pPr>
        <w:numPr>
          <w:ilvl w:val="0"/>
          <w:numId w:val="29"/>
        </w:numPr>
      </w:pPr>
      <w:r w:rsidRPr="00B71A35">
        <w:t>Веб-</w:t>
      </w:r>
      <w:proofErr w:type="spellStart"/>
      <w:r w:rsidRPr="00B71A35">
        <w:t>воркеры</w:t>
      </w:r>
      <w:proofErr w:type="spellEnd"/>
      <w:r w:rsidRPr="00B71A35">
        <w:t xml:space="preserve"> позволяют запускать код в фоновом потоке, не блокируя основной поток. Мы создаём новый </w:t>
      </w:r>
      <w:proofErr w:type="spellStart"/>
      <w:r w:rsidRPr="00B71A35">
        <w:t>воркер</w:t>
      </w:r>
      <w:proofErr w:type="spellEnd"/>
      <w:r w:rsidRPr="00B71A35">
        <w:t xml:space="preserve"> и передаем ему задачи для выполнения.</w:t>
      </w:r>
    </w:p>
    <w:p w14:paraId="346D42DB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Достоинства:</w:t>
      </w:r>
    </w:p>
    <w:p w14:paraId="5EAAABB1" w14:textId="77777777" w:rsidR="00B71A35" w:rsidRPr="00B71A35" w:rsidRDefault="00B71A35" w:rsidP="00B71A35">
      <w:pPr>
        <w:numPr>
          <w:ilvl w:val="0"/>
          <w:numId w:val="30"/>
        </w:numPr>
      </w:pPr>
      <w:r w:rsidRPr="00B71A35">
        <w:t>Асинхронность позволяет запускать параллельные задачи, не блокируя UI.</w:t>
      </w:r>
    </w:p>
    <w:p w14:paraId="548980DD" w14:textId="77777777" w:rsidR="00B71A35" w:rsidRPr="00B71A35" w:rsidRDefault="00B71A35" w:rsidP="00B71A35">
      <w:pPr>
        <w:numPr>
          <w:ilvl w:val="0"/>
          <w:numId w:val="30"/>
        </w:numPr>
      </w:pPr>
      <w:r w:rsidRPr="00B71A35">
        <w:t>Веб-</w:t>
      </w:r>
      <w:proofErr w:type="spellStart"/>
      <w:r w:rsidRPr="00B71A35">
        <w:t>воркеры</w:t>
      </w:r>
      <w:proofErr w:type="spellEnd"/>
      <w:r w:rsidRPr="00B71A35">
        <w:t xml:space="preserve"> позволяют использовать многозадачность на уровне браузера.</w:t>
      </w:r>
    </w:p>
    <w:p w14:paraId="3A2176C7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Недостатки:</w:t>
      </w:r>
    </w:p>
    <w:p w14:paraId="30D677A0" w14:textId="77777777" w:rsidR="00B71A35" w:rsidRPr="00B71A35" w:rsidRDefault="00B71A35" w:rsidP="00B71A35">
      <w:pPr>
        <w:numPr>
          <w:ilvl w:val="0"/>
          <w:numId w:val="31"/>
        </w:numPr>
      </w:pPr>
      <w:r w:rsidRPr="00B71A35">
        <w:t>Ограниченная поддержка многозадачности по сравнению с многопоточностью в других языках.</w:t>
      </w:r>
    </w:p>
    <w:p w14:paraId="2EB80BF8" w14:textId="77777777" w:rsidR="00B71A35" w:rsidRPr="00B71A35" w:rsidRDefault="00B71A35" w:rsidP="00B71A35">
      <w:pPr>
        <w:numPr>
          <w:ilvl w:val="0"/>
          <w:numId w:val="31"/>
        </w:numPr>
      </w:pPr>
      <w:r w:rsidRPr="00B71A35">
        <w:t>Веб-</w:t>
      </w:r>
      <w:proofErr w:type="spellStart"/>
      <w:r w:rsidRPr="00B71A35">
        <w:t>воркеры</w:t>
      </w:r>
      <w:proofErr w:type="spellEnd"/>
      <w:r w:rsidRPr="00B71A35">
        <w:t xml:space="preserve"> требуют дополнительной настройки и не могут напрямую взаимодействовать с DOM.</w:t>
      </w:r>
    </w:p>
    <w:p w14:paraId="65AFF093" w14:textId="77777777" w:rsidR="00B71A35" w:rsidRPr="00B71A35" w:rsidRDefault="00B71A35" w:rsidP="00B71A35">
      <w:pPr>
        <w:rPr>
          <w:b/>
          <w:bCs/>
        </w:rPr>
      </w:pPr>
      <w:r w:rsidRPr="00B71A35">
        <w:rPr>
          <w:b/>
          <w:bCs/>
        </w:rPr>
        <w:t>Заключение</w:t>
      </w:r>
    </w:p>
    <w:p w14:paraId="29AD1C2F" w14:textId="77777777" w:rsidR="00B71A35" w:rsidRPr="00B71A35" w:rsidRDefault="00B71A35" w:rsidP="00B71A35">
      <w:pPr>
        <w:numPr>
          <w:ilvl w:val="0"/>
          <w:numId w:val="32"/>
        </w:numPr>
      </w:pPr>
      <w:r w:rsidRPr="00B71A35">
        <w:rPr>
          <w:b/>
          <w:bCs/>
        </w:rPr>
        <w:t>Java</w:t>
      </w:r>
      <w:r w:rsidRPr="00B71A35">
        <w:t xml:space="preserve"> и </w:t>
      </w:r>
      <w:proofErr w:type="spellStart"/>
      <w:r w:rsidRPr="00B71A35">
        <w:rPr>
          <w:b/>
          <w:bCs/>
        </w:rPr>
        <w:t>Kotlin</w:t>
      </w:r>
      <w:proofErr w:type="spellEnd"/>
      <w:r w:rsidRPr="00B71A35">
        <w:t xml:space="preserve"> поддерживают традиционную многопоточность, где можно явно создавать и управлять потоками. </w:t>
      </w:r>
      <w:proofErr w:type="spellStart"/>
      <w:r w:rsidRPr="00B71A35">
        <w:t>Kotlin</w:t>
      </w:r>
      <w:proofErr w:type="spellEnd"/>
      <w:r w:rsidRPr="00B71A35">
        <w:t xml:space="preserve"> дополнительно предоставляет </w:t>
      </w:r>
      <w:proofErr w:type="spellStart"/>
      <w:r w:rsidRPr="00B71A35">
        <w:t>корутины</w:t>
      </w:r>
      <w:proofErr w:type="spellEnd"/>
      <w:r w:rsidRPr="00B71A35">
        <w:t xml:space="preserve"> для упрощения многозадачности.</w:t>
      </w:r>
    </w:p>
    <w:p w14:paraId="711EF650" w14:textId="77777777" w:rsidR="00B71A35" w:rsidRPr="00B71A35" w:rsidRDefault="00B71A35" w:rsidP="00B71A35">
      <w:pPr>
        <w:numPr>
          <w:ilvl w:val="0"/>
          <w:numId w:val="32"/>
        </w:numPr>
      </w:pPr>
      <w:r w:rsidRPr="00B71A35">
        <w:rPr>
          <w:b/>
          <w:bCs/>
        </w:rPr>
        <w:t>JavaScript</w:t>
      </w:r>
      <w:r w:rsidRPr="00B71A35">
        <w:t xml:space="preserve"> использует однопоточную модель, но для параллельных задач предоставляет асинхронные функции и веб-</w:t>
      </w:r>
      <w:proofErr w:type="spellStart"/>
      <w:r w:rsidRPr="00B71A35">
        <w:t>воркеры</w:t>
      </w:r>
      <w:proofErr w:type="spellEnd"/>
      <w:r w:rsidRPr="00B71A35">
        <w:t>.</w:t>
      </w:r>
    </w:p>
    <w:p w14:paraId="4BDC4097" w14:textId="77777777" w:rsidR="00B71A35" w:rsidRPr="00B71A35" w:rsidRDefault="00B71A35" w:rsidP="00B71A35">
      <w:pPr>
        <w:numPr>
          <w:ilvl w:val="0"/>
          <w:numId w:val="32"/>
        </w:numPr>
      </w:pPr>
      <w:r w:rsidRPr="00B71A35">
        <w:t xml:space="preserve">В </w:t>
      </w:r>
      <w:r w:rsidRPr="00B71A35">
        <w:rPr>
          <w:b/>
          <w:bCs/>
        </w:rPr>
        <w:t>Java</w:t>
      </w:r>
      <w:r w:rsidRPr="00B71A35">
        <w:t xml:space="preserve"> и </w:t>
      </w:r>
      <w:proofErr w:type="spellStart"/>
      <w:r w:rsidRPr="00B71A35">
        <w:rPr>
          <w:b/>
          <w:bCs/>
        </w:rPr>
        <w:t>Kotlin</w:t>
      </w:r>
      <w:proofErr w:type="spellEnd"/>
      <w:r w:rsidRPr="00B71A35">
        <w:t xml:space="preserve"> многопоточность требует хорошего управления синхронизацией, в то время как в </w:t>
      </w:r>
      <w:r w:rsidRPr="00B71A35">
        <w:rPr>
          <w:b/>
          <w:bCs/>
        </w:rPr>
        <w:t>JavaScript</w:t>
      </w:r>
      <w:r w:rsidRPr="00B71A35">
        <w:t xml:space="preserve"> основной акцент сделан на асинхронные операции и веб-</w:t>
      </w:r>
      <w:proofErr w:type="spellStart"/>
      <w:r w:rsidRPr="00B71A35">
        <w:t>воркеры</w:t>
      </w:r>
      <w:proofErr w:type="spellEnd"/>
      <w:r w:rsidRPr="00B71A35">
        <w:t xml:space="preserve"> для выполнения параллельных задач.</w:t>
      </w:r>
    </w:p>
    <w:p w14:paraId="5BA6BF7D" w14:textId="77777777" w:rsidR="00B71A35" w:rsidRPr="00B71A35" w:rsidRDefault="00B71A35" w:rsidP="00B71A35">
      <w:r w:rsidRPr="00B71A35">
        <w:t>В любом из этих языков важно понимать, как эффективно управлять многозадачностью, чтобы избежать проблем с производительностью и синхронизацией данных.</w:t>
      </w:r>
    </w:p>
    <w:p w14:paraId="307FDD2C" w14:textId="77777777" w:rsidR="00B71A35" w:rsidRPr="00B71A35" w:rsidRDefault="00B71A35" w:rsidP="00B71A35"/>
    <w:p w14:paraId="62AB5D70" w14:textId="7A384840" w:rsidR="00A84EFE" w:rsidRDefault="00A84EFE" w:rsidP="00293289">
      <w:pPr>
        <w:pStyle w:val="1"/>
        <w:numPr>
          <w:ilvl w:val="0"/>
          <w:numId w:val="4"/>
        </w:numPr>
      </w:pPr>
      <w:r>
        <w:t xml:space="preserve">Синхронизация, на базе интерфейса Lock в Java, </w:t>
      </w:r>
      <w:proofErr w:type="spellStart"/>
      <w:r>
        <w:t>Kotlin</w:t>
      </w:r>
      <w:proofErr w:type="spellEnd"/>
      <w:r>
        <w:t xml:space="preserve"> и JavaScript. Функции </w:t>
      </w:r>
      <w:proofErr w:type="spellStart"/>
      <w:r>
        <w:t>Void</w:t>
      </w:r>
      <w:proofErr w:type="spellEnd"/>
      <w:r>
        <w:t xml:space="preserve"> </w:t>
      </w:r>
      <w:proofErr w:type="gramStart"/>
      <w:r>
        <w:t>Lock(</w:t>
      </w:r>
      <w:proofErr w:type="gramEnd"/>
      <w:r>
        <w:t xml:space="preserve">),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Unlock</w:t>
      </w:r>
      <w:proofErr w:type="spellEnd"/>
      <w:r>
        <w:t>(</w:t>
      </w:r>
      <w:proofErr w:type="gramEnd"/>
      <w:r>
        <w:t xml:space="preserve">) и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tryLock</w:t>
      </w:r>
      <w:proofErr w:type="spellEnd"/>
      <w:r>
        <w:t>(</w:t>
      </w:r>
      <w:proofErr w:type="gramEnd"/>
      <w:r>
        <w:t>). Примеры синхронизации, скриншоты.</w:t>
      </w:r>
    </w:p>
    <w:p w14:paraId="06BECEAA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Синхронизация с использованием Lock</w:t>
      </w:r>
    </w:p>
    <w:p w14:paraId="610AF7C5" w14:textId="77777777" w:rsidR="00A03C1D" w:rsidRPr="00A03C1D" w:rsidRDefault="00A03C1D" w:rsidP="00A03C1D">
      <w:r w:rsidRPr="00A03C1D">
        <w:t xml:space="preserve">Интерфейс Lock предоставляет более гибкие и мощные возможности для синхронизации, чем ключевое слово </w:t>
      </w:r>
      <w:proofErr w:type="spellStart"/>
      <w:r w:rsidRPr="00A03C1D">
        <w:t>synchronized</w:t>
      </w:r>
      <w:proofErr w:type="spellEnd"/>
      <w:r w:rsidRPr="00A03C1D">
        <w:t xml:space="preserve"> в Java. Он позволяет получить эксклюзивный доступ к ресурсу и предоставляет дополнительные функции, такие как </w:t>
      </w:r>
      <w:proofErr w:type="spellStart"/>
      <w:proofErr w:type="gramStart"/>
      <w:r w:rsidRPr="00A03C1D">
        <w:t>tryLock</w:t>
      </w:r>
      <w:proofErr w:type="spellEnd"/>
      <w:r w:rsidRPr="00A03C1D">
        <w:t>(</w:t>
      </w:r>
      <w:proofErr w:type="gramEnd"/>
      <w:r w:rsidRPr="00A03C1D">
        <w:t xml:space="preserve">) и </w:t>
      </w:r>
      <w:proofErr w:type="spellStart"/>
      <w:proofErr w:type="gramStart"/>
      <w:r w:rsidRPr="00A03C1D">
        <w:t>unlock</w:t>
      </w:r>
      <w:proofErr w:type="spellEnd"/>
      <w:r w:rsidRPr="00A03C1D">
        <w:t>(</w:t>
      </w:r>
      <w:proofErr w:type="gramEnd"/>
      <w:r w:rsidRPr="00A03C1D">
        <w:t xml:space="preserve">). С помощью этого интерфейса можно избежать блокировок, связанных с состоянием гонки и </w:t>
      </w:r>
      <w:proofErr w:type="spellStart"/>
      <w:r w:rsidRPr="00A03C1D">
        <w:t>дедлоками</w:t>
      </w:r>
      <w:proofErr w:type="spellEnd"/>
      <w:r w:rsidRPr="00A03C1D">
        <w:t>.</w:t>
      </w:r>
    </w:p>
    <w:p w14:paraId="7CD01A41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Java</w:t>
      </w:r>
    </w:p>
    <w:p w14:paraId="568C19B6" w14:textId="77777777" w:rsidR="00A03C1D" w:rsidRPr="00A03C1D" w:rsidRDefault="00A03C1D" w:rsidP="00A03C1D">
      <w:r w:rsidRPr="00A03C1D">
        <w:t xml:space="preserve">В Java интерфейс Lock является частью пакета </w:t>
      </w:r>
      <w:proofErr w:type="spellStart"/>
      <w:proofErr w:type="gramStart"/>
      <w:r w:rsidRPr="00A03C1D">
        <w:t>java.util</w:t>
      </w:r>
      <w:proofErr w:type="gramEnd"/>
      <w:r w:rsidRPr="00A03C1D">
        <w:t>.</w:t>
      </w:r>
      <w:proofErr w:type="gramStart"/>
      <w:r w:rsidRPr="00A03C1D">
        <w:t>concurrent.locks</w:t>
      </w:r>
      <w:proofErr w:type="spellEnd"/>
      <w:proofErr w:type="gramEnd"/>
      <w:r w:rsidRPr="00A03C1D">
        <w:t xml:space="preserve"> и используется для явного управления синхронизацией между потоками. Это позволяет использовать дополнительные возможности, такие как </w:t>
      </w:r>
      <w:proofErr w:type="spellStart"/>
      <w:proofErr w:type="gramStart"/>
      <w:r w:rsidRPr="00A03C1D">
        <w:t>tryLock</w:t>
      </w:r>
      <w:proofErr w:type="spellEnd"/>
      <w:r w:rsidRPr="00A03C1D">
        <w:t>(</w:t>
      </w:r>
      <w:proofErr w:type="gramEnd"/>
      <w:r w:rsidRPr="00A03C1D">
        <w:t>), который пытается захватить блокировку без блокировки потока.</w:t>
      </w:r>
    </w:p>
    <w:p w14:paraId="57C33CBF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Пример синхронизации с использованием Lock в Java:</w:t>
      </w:r>
    </w:p>
    <w:p w14:paraId="267F7B9E" w14:textId="46A49496" w:rsidR="009050BB" w:rsidRDefault="009050BB" w:rsidP="009050BB">
      <w:pPr>
        <w:jc w:val="center"/>
        <w:rPr>
          <w:b/>
          <w:bCs/>
          <w:lang w:val="en-US"/>
        </w:rPr>
      </w:pPr>
      <w:r w:rsidRPr="009050BB">
        <w:rPr>
          <w:b/>
          <w:bCs/>
          <w:lang w:val="en-US"/>
        </w:rPr>
        <w:drawing>
          <wp:inline distT="0" distB="0" distL="0" distR="0" wp14:anchorId="38C64B68" wp14:editId="6F17039B">
            <wp:extent cx="5040000" cy="5806172"/>
            <wp:effectExtent l="152400" t="152400" r="370205" b="366395"/>
            <wp:docPr id="117726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6830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061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680322" w14:textId="4AB11823" w:rsidR="009050BB" w:rsidRDefault="009050BB" w:rsidP="009050BB">
      <w:pPr>
        <w:jc w:val="center"/>
        <w:rPr>
          <w:b/>
          <w:bCs/>
          <w:lang w:val="en-US"/>
        </w:rPr>
      </w:pPr>
      <w:r w:rsidRPr="009050BB">
        <w:rPr>
          <w:b/>
          <w:bCs/>
          <w:lang w:val="en-US"/>
        </w:rPr>
        <w:drawing>
          <wp:inline distT="0" distB="0" distL="0" distR="0" wp14:anchorId="06F7D5CD" wp14:editId="534C59BF">
            <wp:extent cx="5040000" cy="2418803"/>
            <wp:effectExtent l="152400" t="152400" r="370205" b="362585"/>
            <wp:docPr id="213500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374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88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843D54" w14:textId="59E51B2F" w:rsidR="00805C7B" w:rsidRDefault="00805C7B" w:rsidP="00805C7B">
      <w:pPr>
        <w:jc w:val="center"/>
        <w:rPr>
          <w:b/>
          <w:bCs/>
          <w:lang w:val="en-US"/>
        </w:rPr>
      </w:pPr>
      <w:r w:rsidRPr="00805C7B">
        <w:rPr>
          <w:b/>
          <w:bCs/>
          <w:lang w:val="en-US"/>
        </w:rPr>
        <w:drawing>
          <wp:inline distT="0" distB="0" distL="0" distR="0" wp14:anchorId="4550CD04" wp14:editId="71E297BA">
            <wp:extent cx="5040000" cy="1610847"/>
            <wp:effectExtent l="152400" t="152400" r="351155" b="370840"/>
            <wp:docPr id="1606464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446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08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E283DF" w14:textId="61702670" w:rsidR="00A03C1D" w:rsidRPr="00A03C1D" w:rsidRDefault="00A03C1D" w:rsidP="00A03C1D">
      <w:pPr>
        <w:rPr>
          <w:lang w:val="en-US"/>
        </w:rPr>
      </w:pPr>
      <w:r w:rsidRPr="00A03C1D">
        <w:rPr>
          <w:b/>
          <w:bCs/>
        </w:rPr>
        <w:t>Пояснение</w:t>
      </w:r>
      <w:r w:rsidRPr="00A03C1D">
        <w:rPr>
          <w:b/>
          <w:bCs/>
          <w:lang w:val="en-US"/>
        </w:rPr>
        <w:t>:</w:t>
      </w:r>
    </w:p>
    <w:p w14:paraId="2DE9CAFE" w14:textId="77777777" w:rsidR="00A03C1D" w:rsidRPr="00A03C1D" w:rsidRDefault="00A03C1D" w:rsidP="00A03C1D">
      <w:pPr>
        <w:numPr>
          <w:ilvl w:val="0"/>
          <w:numId w:val="33"/>
        </w:numPr>
      </w:pPr>
      <w:proofErr w:type="spellStart"/>
      <w:proofErr w:type="gramStart"/>
      <w:r w:rsidRPr="00A03C1D">
        <w:t>lock.lock</w:t>
      </w:r>
      <w:proofErr w:type="spellEnd"/>
      <w:proofErr w:type="gramEnd"/>
      <w:r w:rsidRPr="00A03C1D">
        <w:t>() — захватывает блокировку.</w:t>
      </w:r>
    </w:p>
    <w:p w14:paraId="7D1D48F6" w14:textId="77777777" w:rsidR="00A03C1D" w:rsidRPr="00A03C1D" w:rsidRDefault="00A03C1D" w:rsidP="00A03C1D">
      <w:pPr>
        <w:numPr>
          <w:ilvl w:val="0"/>
          <w:numId w:val="33"/>
        </w:numPr>
      </w:pPr>
      <w:proofErr w:type="spellStart"/>
      <w:proofErr w:type="gramStart"/>
      <w:r w:rsidRPr="00A03C1D">
        <w:t>lock.unlock</w:t>
      </w:r>
      <w:proofErr w:type="spellEnd"/>
      <w:proofErr w:type="gramEnd"/>
      <w:r w:rsidRPr="00A03C1D">
        <w:t>() — освобождает блокировку.</w:t>
      </w:r>
    </w:p>
    <w:p w14:paraId="67850BA3" w14:textId="77777777" w:rsidR="00A03C1D" w:rsidRPr="00A03C1D" w:rsidRDefault="00A03C1D" w:rsidP="00A03C1D">
      <w:pPr>
        <w:numPr>
          <w:ilvl w:val="0"/>
          <w:numId w:val="33"/>
        </w:numPr>
      </w:pPr>
      <w:proofErr w:type="spellStart"/>
      <w:proofErr w:type="gramStart"/>
      <w:r w:rsidRPr="00A03C1D">
        <w:t>lock.tryLock</w:t>
      </w:r>
      <w:proofErr w:type="spellEnd"/>
      <w:proofErr w:type="gramEnd"/>
      <w:r w:rsidRPr="00A03C1D">
        <w:t>() — пытается захватить блокировку, не блокируя поток, если блокировка уже захвачена другим потоком.</w:t>
      </w:r>
    </w:p>
    <w:p w14:paraId="761C593C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Достоинства:</w:t>
      </w:r>
    </w:p>
    <w:p w14:paraId="389837A7" w14:textId="77777777" w:rsidR="00A03C1D" w:rsidRPr="00A03C1D" w:rsidRDefault="00A03C1D" w:rsidP="00A03C1D">
      <w:pPr>
        <w:numPr>
          <w:ilvl w:val="0"/>
          <w:numId w:val="34"/>
        </w:numPr>
      </w:pPr>
      <w:r w:rsidRPr="00A03C1D">
        <w:t>Гибкость управления блокировками.</w:t>
      </w:r>
    </w:p>
    <w:p w14:paraId="429BC807" w14:textId="77777777" w:rsidR="00A03C1D" w:rsidRPr="00A03C1D" w:rsidRDefault="00A03C1D" w:rsidP="00A03C1D">
      <w:pPr>
        <w:numPr>
          <w:ilvl w:val="0"/>
          <w:numId w:val="34"/>
        </w:numPr>
      </w:pPr>
      <w:r w:rsidRPr="00A03C1D">
        <w:t>Возможность попытки захвата блокировки без блокировки потока.</w:t>
      </w:r>
    </w:p>
    <w:p w14:paraId="6D557D85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Недостатки:</w:t>
      </w:r>
    </w:p>
    <w:p w14:paraId="03BD5460" w14:textId="77777777" w:rsidR="00A03C1D" w:rsidRPr="00A03C1D" w:rsidRDefault="00A03C1D" w:rsidP="00A03C1D">
      <w:pPr>
        <w:numPr>
          <w:ilvl w:val="0"/>
          <w:numId w:val="35"/>
        </w:numPr>
      </w:pPr>
      <w:r w:rsidRPr="00A03C1D">
        <w:t>Потребность в явном управлении блокировками, что может привести к ошибкам, если забыть освободить блокировку.</w:t>
      </w:r>
    </w:p>
    <w:p w14:paraId="115AA07F" w14:textId="77777777" w:rsidR="00A03C1D" w:rsidRPr="00A03C1D" w:rsidRDefault="00A03C1D" w:rsidP="00A03C1D">
      <w:pPr>
        <w:rPr>
          <w:b/>
          <w:bCs/>
        </w:rPr>
      </w:pPr>
      <w:proofErr w:type="spellStart"/>
      <w:r w:rsidRPr="00A03C1D">
        <w:rPr>
          <w:b/>
          <w:bCs/>
        </w:rPr>
        <w:t>Kotlin</w:t>
      </w:r>
      <w:proofErr w:type="spellEnd"/>
    </w:p>
    <w:p w14:paraId="5CCBF5C3" w14:textId="77777777" w:rsidR="00A03C1D" w:rsidRPr="00A03C1D" w:rsidRDefault="00A03C1D" w:rsidP="00A03C1D">
      <w:proofErr w:type="spellStart"/>
      <w:r w:rsidRPr="00A03C1D">
        <w:t>Kotlin</w:t>
      </w:r>
      <w:proofErr w:type="spellEnd"/>
      <w:r w:rsidRPr="00A03C1D">
        <w:t xml:space="preserve"> работает на JVM и использует тот же интерфейс Lock, что и Java. Синхронизация с помощью </w:t>
      </w:r>
      <w:proofErr w:type="spellStart"/>
      <w:r w:rsidRPr="00A03C1D">
        <w:t>ReentrantLock</w:t>
      </w:r>
      <w:proofErr w:type="spellEnd"/>
      <w:r w:rsidRPr="00A03C1D">
        <w:t xml:space="preserve"> в </w:t>
      </w:r>
      <w:proofErr w:type="spellStart"/>
      <w:r w:rsidRPr="00A03C1D">
        <w:t>Kotlin</w:t>
      </w:r>
      <w:proofErr w:type="spellEnd"/>
      <w:r w:rsidRPr="00A03C1D">
        <w:t xml:space="preserve"> аналогична Java.</w:t>
      </w:r>
    </w:p>
    <w:p w14:paraId="17A01A93" w14:textId="77777777" w:rsidR="00A03C1D" w:rsidRDefault="00A03C1D" w:rsidP="00A03C1D">
      <w:pPr>
        <w:rPr>
          <w:b/>
          <w:bCs/>
          <w:lang w:val="en-US"/>
        </w:rPr>
      </w:pPr>
      <w:r w:rsidRPr="00A03C1D">
        <w:rPr>
          <w:b/>
          <w:bCs/>
        </w:rPr>
        <w:t xml:space="preserve">Пример синхронизации с использованием Lock в </w:t>
      </w:r>
      <w:proofErr w:type="spellStart"/>
      <w:r w:rsidRPr="00A03C1D">
        <w:rPr>
          <w:b/>
          <w:bCs/>
        </w:rPr>
        <w:t>Kotlin</w:t>
      </w:r>
      <w:proofErr w:type="spellEnd"/>
      <w:r w:rsidRPr="00A03C1D">
        <w:rPr>
          <w:b/>
          <w:bCs/>
        </w:rPr>
        <w:t>:</w:t>
      </w:r>
    </w:p>
    <w:p w14:paraId="3E6F7CFA" w14:textId="1422DA8F" w:rsidR="00F659D2" w:rsidRDefault="00F659D2" w:rsidP="00F659D2">
      <w:pPr>
        <w:jc w:val="center"/>
        <w:rPr>
          <w:b/>
          <w:bCs/>
          <w:lang w:val="en-US"/>
        </w:rPr>
      </w:pPr>
      <w:r w:rsidRPr="00F659D2">
        <w:rPr>
          <w:b/>
          <w:bCs/>
          <w:lang w:val="en-US"/>
        </w:rPr>
        <w:drawing>
          <wp:inline distT="0" distB="0" distL="0" distR="0" wp14:anchorId="18275959" wp14:editId="3651F6D8">
            <wp:extent cx="5040000" cy="6139313"/>
            <wp:effectExtent l="152400" t="152400" r="370205" b="356870"/>
            <wp:docPr id="125203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222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393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285EBC" w14:textId="4B3BF3F7" w:rsidR="006875C2" w:rsidRDefault="006875C2" w:rsidP="006875C2">
      <w:pPr>
        <w:jc w:val="center"/>
        <w:rPr>
          <w:b/>
          <w:bCs/>
          <w:lang w:val="en-US"/>
        </w:rPr>
      </w:pPr>
      <w:r w:rsidRPr="006875C2">
        <w:rPr>
          <w:b/>
          <w:bCs/>
          <w:lang w:val="en-US"/>
        </w:rPr>
        <w:drawing>
          <wp:inline distT="0" distB="0" distL="0" distR="0" wp14:anchorId="560B19B4" wp14:editId="3793AD5D">
            <wp:extent cx="5040000" cy="2003553"/>
            <wp:effectExtent l="152400" t="152400" r="370205" b="358775"/>
            <wp:docPr id="185910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329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35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65ABBC" w14:textId="25273817" w:rsidR="004F6F8C" w:rsidRPr="00A03C1D" w:rsidRDefault="004F6F8C" w:rsidP="004F6F8C">
      <w:pPr>
        <w:rPr>
          <w:b/>
          <w:bCs/>
          <w:lang w:val="en-US"/>
        </w:rPr>
      </w:pPr>
      <w:r w:rsidRPr="004F6F8C">
        <w:rPr>
          <w:b/>
          <w:bCs/>
          <w:lang w:val="en-US"/>
        </w:rPr>
        <w:drawing>
          <wp:inline distT="0" distB="0" distL="0" distR="0" wp14:anchorId="6C9F95CE" wp14:editId="607E4235">
            <wp:extent cx="5040000" cy="1558032"/>
            <wp:effectExtent l="152400" t="152400" r="370205" b="366395"/>
            <wp:docPr id="1414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94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580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22AFA5" w14:textId="77777777" w:rsidR="00A03C1D" w:rsidRPr="00A03C1D" w:rsidRDefault="00A03C1D" w:rsidP="00A03C1D">
      <w:pPr>
        <w:rPr>
          <w:lang w:val="en-US"/>
        </w:rPr>
      </w:pPr>
      <w:r w:rsidRPr="00A03C1D">
        <w:rPr>
          <w:b/>
          <w:bCs/>
        </w:rPr>
        <w:t>Пояснение</w:t>
      </w:r>
      <w:r w:rsidRPr="00A03C1D">
        <w:rPr>
          <w:b/>
          <w:bCs/>
          <w:lang w:val="en-US"/>
        </w:rPr>
        <w:t>:</w:t>
      </w:r>
    </w:p>
    <w:p w14:paraId="43B93F82" w14:textId="77777777" w:rsidR="00A03C1D" w:rsidRPr="00A03C1D" w:rsidRDefault="00A03C1D" w:rsidP="00A03C1D">
      <w:pPr>
        <w:numPr>
          <w:ilvl w:val="0"/>
          <w:numId w:val="36"/>
        </w:numPr>
      </w:pPr>
      <w:r w:rsidRPr="00A03C1D">
        <w:t xml:space="preserve">В </w:t>
      </w:r>
      <w:proofErr w:type="spellStart"/>
      <w:r w:rsidRPr="00A03C1D">
        <w:t>Kotlin</w:t>
      </w:r>
      <w:proofErr w:type="spellEnd"/>
      <w:r w:rsidRPr="00A03C1D">
        <w:t xml:space="preserve"> синхронизация с использованием </w:t>
      </w:r>
      <w:proofErr w:type="spellStart"/>
      <w:r w:rsidRPr="00A03C1D">
        <w:t>ReentrantLock</w:t>
      </w:r>
      <w:proofErr w:type="spellEnd"/>
      <w:r w:rsidRPr="00A03C1D">
        <w:t xml:space="preserve"> работает точно так же, как и в Java, с использованием методов </w:t>
      </w:r>
      <w:proofErr w:type="spellStart"/>
      <w:proofErr w:type="gramStart"/>
      <w:r w:rsidRPr="00A03C1D">
        <w:t>lock</w:t>
      </w:r>
      <w:proofErr w:type="spellEnd"/>
      <w:r w:rsidRPr="00A03C1D">
        <w:t>(</w:t>
      </w:r>
      <w:proofErr w:type="gramEnd"/>
      <w:r w:rsidRPr="00A03C1D">
        <w:t xml:space="preserve">), </w:t>
      </w:r>
      <w:proofErr w:type="spellStart"/>
      <w:proofErr w:type="gramStart"/>
      <w:r w:rsidRPr="00A03C1D">
        <w:t>unlock</w:t>
      </w:r>
      <w:proofErr w:type="spellEnd"/>
      <w:r w:rsidRPr="00A03C1D">
        <w:t>(</w:t>
      </w:r>
      <w:proofErr w:type="gramEnd"/>
      <w:r w:rsidRPr="00A03C1D">
        <w:t xml:space="preserve">), и </w:t>
      </w:r>
      <w:proofErr w:type="spellStart"/>
      <w:proofErr w:type="gramStart"/>
      <w:r w:rsidRPr="00A03C1D">
        <w:t>tryLock</w:t>
      </w:r>
      <w:proofErr w:type="spellEnd"/>
      <w:r w:rsidRPr="00A03C1D">
        <w:t>(</w:t>
      </w:r>
      <w:proofErr w:type="gramEnd"/>
      <w:r w:rsidRPr="00A03C1D">
        <w:t>).</w:t>
      </w:r>
    </w:p>
    <w:p w14:paraId="34C62DBA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Достоинства:</w:t>
      </w:r>
    </w:p>
    <w:p w14:paraId="31D507B2" w14:textId="77777777" w:rsidR="00A03C1D" w:rsidRPr="00A03C1D" w:rsidRDefault="00A03C1D" w:rsidP="00A03C1D">
      <w:pPr>
        <w:numPr>
          <w:ilvl w:val="0"/>
          <w:numId w:val="37"/>
        </w:numPr>
      </w:pPr>
      <w:r w:rsidRPr="00A03C1D">
        <w:t>Простота в использовании и совместимость с Java.</w:t>
      </w:r>
    </w:p>
    <w:p w14:paraId="54950A4F" w14:textId="77777777" w:rsidR="00A03C1D" w:rsidRPr="00A03C1D" w:rsidRDefault="00A03C1D" w:rsidP="00A03C1D">
      <w:pPr>
        <w:numPr>
          <w:ilvl w:val="0"/>
          <w:numId w:val="37"/>
        </w:numPr>
      </w:pPr>
      <w:r w:rsidRPr="00A03C1D">
        <w:t>Поддержка гибкой синхронизации.</w:t>
      </w:r>
    </w:p>
    <w:p w14:paraId="74B95FF3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Недостатки:</w:t>
      </w:r>
    </w:p>
    <w:p w14:paraId="06A2D2A9" w14:textId="77777777" w:rsidR="00A03C1D" w:rsidRPr="00A03C1D" w:rsidRDefault="00A03C1D" w:rsidP="00A03C1D">
      <w:pPr>
        <w:numPr>
          <w:ilvl w:val="0"/>
          <w:numId w:val="38"/>
        </w:numPr>
      </w:pPr>
      <w:r w:rsidRPr="00A03C1D">
        <w:t>Точно такие же риски, как и в Java, связанные с неверным управлением блокировками.</w:t>
      </w:r>
    </w:p>
    <w:p w14:paraId="2F7847BB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JavaScript</w:t>
      </w:r>
    </w:p>
    <w:p w14:paraId="34649C76" w14:textId="77777777" w:rsidR="00A03C1D" w:rsidRPr="00A03C1D" w:rsidRDefault="00A03C1D" w:rsidP="00A03C1D">
      <w:r w:rsidRPr="00A03C1D">
        <w:t xml:space="preserve">JavaScript не поддерживает многопоточность на уровне самого языка, так как использует однопоточную модель исполнения. Однако для выполнения параллельных задач можно использовать </w:t>
      </w:r>
      <w:r w:rsidRPr="00A03C1D">
        <w:rPr>
          <w:b/>
          <w:bCs/>
        </w:rPr>
        <w:t>веб-</w:t>
      </w:r>
      <w:proofErr w:type="spellStart"/>
      <w:r w:rsidRPr="00A03C1D">
        <w:rPr>
          <w:b/>
          <w:bCs/>
        </w:rPr>
        <w:t>воркеры</w:t>
      </w:r>
      <w:proofErr w:type="spellEnd"/>
      <w:r w:rsidRPr="00A03C1D">
        <w:t xml:space="preserve"> или асинхронные операции. Веб-</w:t>
      </w:r>
      <w:proofErr w:type="spellStart"/>
      <w:r w:rsidRPr="00A03C1D">
        <w:t>воркеры</w:t>
      </w:r>
      <w:proofErr w:type="spellEnd"/>
      <w:r w:rsidRPr="00A03C1D">
        <w:t xml:space="preserve"> не используют явных блокировок, как в многопоточных языках, но можно создавать синхронизацию на уровне сообщений между потоками.</w:t>
      </w:r>
    </w:p>
    <w:p w14:paraId="12D3384E" w14:textId="77777777" w:rsidR="00A03C1D" w:rsidRDefault="00A03C1D" w:rsidP="00A03C1D">
      <w:pPr>
        <w:rPr>
          <w:b/>
          <w:bCs/>
        </w:rPr>
      </w:pPr>
      <w:r w:rsidRPr="00A03C1D">
        <w:rPr>
          <w:b/>
          <w:bCs/>
        </w:rPr>
        <w:t>Пример синхронизации с использованием веб-</w:t>
      </w:r>
      <w:proofErr w:type="spellStart"/>
      <w:r w:rsidRPr="00A03C1D">
        <w:rPr>
          <w:b/>
          <w:bCs/>
        </w:rPr>
        <w:t>воркеров</w:t>
      </w:r>
      <w:proofErr w:type="spellEnd"/>
      <w:r w:rsidRPr="00A03C1D">
        <w:rPr>
          <w:b/>
          <w:bCs/>
        </w:rPr>
        <w:t xml:space="preserve"> в JavaScript:</w:t>
      </w:r>
    </w:p>
    <w:p w14:paraId="7BFA06C7" w14:textId="70B27641" w:rsidR="0009318D" w:rsidRPr="00A03C1D" w:rsidRDefault="0009318D" w:rsidP="0009318D">
      <w:pPr>
        <w:jc w:val="center"/>
        <w:rPr>
          <w:b/>
          <w:bCs/>
        </w:rPr>
      </w:pPr>
      <w:r w:rsidRPr="0009318D">
        <w:rPr>
          <w:b/>
          <w:bCs/>
        </w:rPr>
        <w:drawing>
          <wp:inline distT="0" distB="0" distL="0" distR="0" wp14:anchorId="096F8199" wp14:editId="40A32D7A">
            <wp:extent cx="5040000" cy="4539638"/>
            <wp:effectExtent l="152400" t="152400" r="370205" b="356235"/>
            <wp:docPr id="133935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388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96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70D99C" w14:textId="77777777" w:rsidR="00A03C1D" w:rsidRPr="00A03C1D" w:rsidRDefault="00A03C1D" w:rsidP="00A03C1D">
      <w:r w:rsidRPr="00A03C1D">
        <w:rPr>
          <w:b/>
          <w:bCs/>
        </w:rPr>
        <w:t>Пояснение:</w:t>
      </w:r>
    </w:p>
    <w:p w14:paraId="5F58E6F9" w14:textId="77777777" w:rsidR="00A03C1D" w:rsidRPr="00A03C1D" w:rsidRDefault="00A03C1D" w:rsidP="00A03C1D">
      <w:pPr>
        <w:numPr>
          <w:ilvl w:val="0"/>
          <w:numId w:val="39"/>
        </w:numPr>
      </w:pPr>
      <w:r w:rsidRPr="00A03C1D">
        <w:t>В JavaScript блокировки и синхронизация потоков обычно не используются, потому что многозадачность решается через асинхронные операции, промисы и веб-</w:t>
      </w:r>
      <w:proofErr w:type="spellStart"/>
      <w:r w:rsidRPr="00A03C1D">
        <w:t>воркеры</w:t>
      </w:r>
      <w:proofErr w:type="spellEnd"/>
      <w:r w:rsidRPr="00A03C1D">
        <w:t>.</w:t>
      </w:r>
    </w:p>
    <w:p w14:paraId="70A1CC39" w14:textId="77777777" w:rsidR="00A03C1D" w:rsidRPr="00A03C1D" w:rsidRDefault="00A03C1D" w:rsidP="00A03C1D">
      <w:pPr>
        <w:numPr>
          <w:ilvl w:val="0"/>
          <w:numId w:val="39"/>
        </w:numPr>
      </w:pPr>
      <w:r w:rsidRPr="00A03C1D">
        <w:t>Веб-</w:t>
      </w:r>
      <w:proofErr w:type="spellStart"/>
      <w:r w:rsidRPr="00A03C1D">
        <w:t>воркеры</w:t>
      </w:r>
      <w:proofErr w:type="spellEnd"/>
      <w:r w:rsidRPr="00A03C1D">
        <w:t xml:space="preserve"> могут обмениваться сообщениями, но не требуют явных блокировок.</w:t>
      </w:r>
    </w:p>
    <w:p w14:paraId="0A24AAE2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Достоинства:</w:t>
      </w:r>
    </w:p>
    <w:p w14:paraId="3BBC6376" w14:textId="77777777" w:rsidR="00A03C1D" w:rsidRPr="00A03C1D" w:rsidRDefault="00A03C1D" w:rsidP="00A03C1D">
      <w:pPr>
        <w:numPr>
          <w:ilvl w:val="0"/>
          <w:numId w:val="40"/>
        </w:numPr>
      </w:pPr>
      <w:r w:rsidRPr="00A03C1D">
        <w:t>Простота в использовании.</w:t>
      </w:r>
    </w:p>
    <w:p w14:paraId="45408B05" w14:textId="77777777" w:rsidR="00A03C1D" w:rsidRPr="00A03C1D" w:rsidRDefault="00A03C1D" w:rsidP="00A03C1D">
      <w:pPr>
        <w:numPr>
          <w:ilvl w:val="0"/>
          <w:numId w:val="40"/>
        </w:numPr>
      </w:pPr>
      <w:r w:rsidRPr="00A03C1D">
        <w:t>Прекрасно подходит для задач, не требующих жёсткой синхронизации данных.</w:t>
      </w:r>
    </w:p>
    <w:p w14:paraId="582220E5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Недостатки:</w:t>
      </w:r>
    </w:p>
    <w:p w14:paraId="3054E87B" w14:textId="77777777" w:rsidR="00A03C1D" w:rsidRPr="00A03C1D" w:rsidRDefault="00A03C1D" w:rsidP="00A03C1D">
      <w:pPr>
        <w:numPr>
          <w:ilvl w:val="0"/>
          <w:numId w:val="41"/>
        </w:numPr>
      </w:pPr>
      <w:r w:rsidRPr="00A03C1D">
        <w:t>Отсутствие встроенной поддержки многопоточности и синхронизации в стандартном коде.</w:t>
      </w:r>
    </w:p>
    <w:p w14:paraId="446770C1" w14:textId="77777777" w:rsidR="00A03C1D" w:rsidRPr="00A03C1D" w:rsidRDefault="00A03C1D" w:rsidP="00A03C1D">
      <w:pPr>
        <w:numPr>
          <w:ilvl w:val="0"/>
          <w:numId w:val="41"/>
        </w:numPr>
      </w:pPr>
      <w:r w:rsidRPr="00A03C1D">
        <w:t>Управление параллельностью ограничено механизмом сообщений.</w:t>
      </w:r>
    </w:p>
    <w:p w14:paraId="4F5D6D2F" w14:textId="77777777" w:rsidR="00A03C1D" w:rsidRPr="00A03C1D" w:rsidRDefault="00A03C1D" w:rsidP="00A03C1D">
      <w:pPr>
        <w:rPr>
          <w:b/>
          <w:bCs/>
        </w:rPr>
      </w:pPr>
      <w:r w:rsidRPr="00A03C1D">
        <w:rPr>
          <w:b/>
          <w:bCs/>
        </w:rPr>
        <w:t>Заключение</w:t>
      </w:r>
    </w:p>
    <w:p w14:paraId="4E329271" w14:textId="77777777" w:rsidR="00A03C1D" w:rsidRPr="00A03C1D" w:rsidRDefault="00A03C1D" w:rsidP="00A03C1D">
      <w:pPr>
        <w:numPr>
          <w:ilvl w:val="0"/>
          <w:numId w:val="42"/>
        </w:numPr>
      </w:pPr>
      <w:r w:rsidRPr="00A03C1D">
        <w:rPr>
          <w:b/>
          <w:bCs/>
        </w:rPr>
        <w:t>Java</w:t>
      </w:r>
      <w:r w:rsidRPr="00A03C1D">
        <w:t xml:space="preserve"> и </w:t>
      </w:r>
      <w:proofErr w:type="spellStart"/>
      <w:r w:rsidRPr="00A03C1D">
        <w:rPr>
          <w:b/>
          <w:bCs/>
        </w:rPr>
        <w:t>Kotlin</w:t>
      </w:r>
      <w:proofErr w:type="spellEnd"/>
      <w:r w:rsidRPr="00A03C1D">
        <w:t xml:space="preserve"> используют интерфейс Lock с методами </w:t>
      </w:r>
      <w:proofErr w:type="spellStart"/>
      <w:proofErr w:type="gramStart"/>
      <w:r w:rsidRPr="00A03C1D">
        <w:t>lock</w:t>
      </w:r>
      <w:proofErr w:type="spellEnd"/>
      <w:r w:rsidRPr="00A03C1D">
        <w:t>(</w:t>
      </w:r>
      <w:proofErr w:type="gramEnd"/>
      <w:r w:rsidRPr="00A03C1D">
        <w:t xml:space="preserve">), </w:t>
      </w:r>
      <w:proofErr w:type="spellStart"/>
      <w:proofErr w:type="gramStart"/>
      <w:r w:rsidRPr="00A03C1D">
        <w:t>unlock</w:t>
      </w:r>
      <w:proofErr w:type="spellEnd"/>
      <w:r w:rsidRPr="00A03C1D">
        <w:t>(</w:t>
      </w:r>
      <w:proofErr w:type="gramEnd"/>
      <w:r w:rsidRPr="00A03C1D">
        <w:t xml:space="preserve">) и </w:t>
      </w:r>
      <w:proofErr w:type="spellStart"/>
      <w:proofErr w:type="gramStart"/>
      <w:r w:rsidRPr="00A03C1D">
        <w:t>tryLock</w:t>
      </w:r>
      <w:proofErr w:type="spellEnd"/>
      <w:r w:rsidRPr="00A03C1D">
        <w:t>(</w:t>
      </w:r>
      <w:proofErr w:type="gramEnd"/>
      <w:r w:rsidRPr="00A03C1D">
        <w:t>) для более гибкой синхронизации потоков.</w:t>
      </w:r>
    </w:p>
    <w:p w14:paraId="0528E840" w14:textId="77777777" w:rsidR="00A03C1D" w:rsidRPr="00A03C1D" w:rsidRDefault="00A03C1D" w:rsidP="00A03C1D">
      <w:pPr>
        <w:numPr>
          <w:ilvl w:val="1"/>
          <w:numId w:val="42"/>
        </w:numPr>
      </w:pPr>
      <w:proofErr w:type="spellStart"/>
      <w:proofErr w:type="gramStart"/>
      <w:r w:rsidRPr="00A03C1D">
        <w:t>lock</w:t>
      </w:r>
      <w:proofErr w:type="spellEnd"/>
      <w:r w:rsidRPr="00A03C1D">
        <w:t>(</w:t>
      </w:r>
      <w:proofErr w:type="gramEnd"/>
      <w:r w:rsidRPr="00A03C1D">
        <w:t>) блокирует доступ к ресурсу.</w:t>
      </w:r>
    </w:p>
    <w:p w14:paraId="0D6281A5" w14:textId="77777777" w:rsidR="00A03C1D" w:rsidRPr="00A03C1D" w:rsidRDefault="00A03C1D" w:rsidP="00A03C1D">
      <w:pPr>
        <w:numPr>
          <w:ilvl w:val="1"/>
          <w:numId w:val="42"/>
        </w:numPr>
      </w:pPr>
      <w:proofErr w:type="spellStart"/>
      <w:proofErr w:type="gramStart"/>
      <w:r w:rsidRPr="00A03C1D">
        <w:t>unlock</w:t>
      </w:r>
      <w:proofErr w:type="spellEnd"/>
      <w:r w:rsidRPr="00A03C1D">
        <w:t>(</w:t>
      </w:r>
      <w:proofErr w:type="gramEnd"/>
      <w:r w:rsidRPr="00A03C1D">
        <w:t>) освобождает блокировку.</w:t>
      </w:r>
    </w:p>
    <w:p w14:paraId="171458BB" w14:textId="77777777" w:rsidR="00A03C1D" w:rsidRPr="00A03C1D" w:rsidRDefault="00A03C1D" w:rsidP="00A03C1D">
      <w:pPr>
        <w:numPr>
          <w:ilvl w:val="1"/>
          <w:numId w:val="42"/>
        </w:numPr>
      </w:pPr>
      <w:proofErr w:type="spellStart"/>
      <w:proofErr w:type="gramStart"/>
      <w:r w:rsidRPr="00A03C1D">
        <w:t>tryLock</w:t>
      </w:r>
      <w:proofErr w:type="spellEnd"/>
      <w:r w:rsidRPr="00A03C1D">
        <w:t>(</w:t>
      </w:r>
      <w:proofErr w:type="gramEnd"/>
      <w:r w:rsidRPr="00A03C1D">
        <w:t>) пытается захватить блокировку без блокировки потока, если блокировка уже занята.</w:t>
      </w:r>
    </w:p>
    <w:p w14:paraId="029CC3D9" w14:textId="77777777" w:rsidR="00A03C1D" w:rsidRPr="00A03C1D" w:rsidRDefault="00A03C1D" w:rsidP="00A03C1D">
      <w:pPr>
        <w:numPr>
          <w:ilvl w:val="0"/>
          <w:numId w:val="42"/>
        </w:numPr>
      </w:pPr>
      <w:r w:rsidRPr="00A03C1D">
        <w:t xml:space="preserve">В </w:t>
      </w:r>
      <w:r w:rsidRPr="00A03C1D">
        <w:rPr>
          <w:b/>
          <w:bCs/>
        </w:rPr>
        <w:t>JavaScript</w:t>
      </w:r>
      <w:r w:rsidRPr="00A03C1D">
        <w:t xml:space="preserve"> синхронизация не поддерживается напрямую, поскольку язык использует однопоточную модель с асинхронностью и веб-</w:t>
      </w:r>
      <w:proofErr w:type="spellStart"/>
      <w:r w:rsidRPr="00A03C1D">
        <w:t>воркерами</w:t>
      </w:r>
      <w:proofErr w:type="spellEnd"/>
      <w:r w:rsidRPr="00A03C1D">
        <w:t xml:space="preserve"> для параллельного выполнения.</w:t>
      </w:r>
    </w:p>
    <w:p w14:paraId="5311FB00" w14:textId="77777777" w:rsidR="00A03C1D" w:rsidRPr="00A03C1D" w:rsidRDefault="00A03C1D" w:rsidP="00A03C1D">
      <w:pPr>
        <w:numPr>
          <w:ilvl w:val="0"/>
          <w:numId w:val="42"/>
        </w:numPr>
      </w:pPr>
      <w:r w:rsidRPr="00A03C1D">
        <w:rPr>
          <w:b/>
          <w:bCs/>
        </w:rPr>
        <w:t>Java</w:t>
      </w:r>
      <w:r w:rsidRPr="00A03C1D">
        <w:t xml:space="preserve"> и </w:t>
      </w:r>
      <w:proofErr w:type="spellStart"/>
      <w:r w:rsidRPr="00A03C1D">
        <w:rPr>
          <w:b/>
          <w:bCs/>
        </w:rPr>
        <w:t>Kotlin</w:t>
      </w:r>
      <w:proofErr w:type="spellEnd"/>
      <w:r w:rsidRPr="00A03C1D">
        <w:t xml:space="preserve"> предлагают более гибкие и мощные механизмы синхронизации, но они требуют внимательного контроля за блокировками, чтобы избежать ошибок и </w:t>
      </w:r>
      <w:proofErr w:type="spellStart"/>
      <w:r w:rsidRPr="00A03C1D">
        <w:t>дедлоков</w:t>
      </w:r>
      <w:proofErr w:type="spellEnd"/>
      <w:r w:rsidRPr="00A03C1D">
        <w:t>.</w:t>
      </w:r>
    </w:p>
    <w:p w14:paraId="73D71E6B" w14:textId="77777777" w:rsidR="00A03C1D" w:rsidRPr="00A03C1D" w:rsidRDefault="00A03C1D" w:rsidP="00A03C1D">
      <w:pPr>
        <w:numPr>
          <w:ilvl w:val="0"/>
          <w:numId w:val="42"/>
        </w:numPr>
      </w:pPr>
      <w:r w:rsidRPr="00A03C1D">
        <w:t xml:space="preserve">В </w:t>
      </w:r>
      <w:r w:rsidRPr="00A03C1D">
        <w:rPr>
          <w:b/>
          <w:bCs/>
        </w:rPr>
        <w:t>JavaScript</w:t>
      </w:r>
      <w:r w:rsidRPr="00A03C1D">
        <w:t xml:space="preserve"> синхронизация не требуется так часто, но веб-</w:t>
      </w:r>
      <w:proofErr w:type="spellStart"/>
      <w:r w:rsidRPr="00A03C1D">
        <w:t>воркеры</w:t>
      </w:r>
      <w:proofErr w:type="spellEnd"/>
      <w:r w:rsidRPr="00A03C1D">
        <w:t xml:space="preserve"> обеспечивают возможность параллельного выполнения задач.</w:t>
      </w:r>
    </w:p>
    <w:p w14:paraId="7D471FB0" w14:textId="77777777" w:rsidR="00A03C1D" w:rsidRPr="00A03C1D" w:rsidRDefault="00A03C1D" w:rsidP="00A03C1D"/>
    <w:p w14:paraId="3C0BB5DC" w14:textId="1BEA2E6C" w:rsidR="00A84EFE" w:rsidRDefault="00A84EFE" w:rsidP="00293289">
      <w:pPr>
        <w:pStyle w:val="1"/>
        <w:numPr>
          <w:ilvl w:val="0"/>
          <w:numId w:val="4"/>
        </w:numPr>
      </w:pPr>
      <w:r>
        <w:t xml:space="preserve">Достоинства и недостатки синхронизации потоков в Java, </w:t>
      </w:r>
      <w:proofErr w:type="spellStart"/>
      <w:r>
        <w:t>Kotlin</w:t>
      </w:r>
      <w:proofErr w:type="spellEnd"/>
      <w:r>
        <w:t xml:space="preserve"> и JavaScript.</w:t>
      </w:r>
      <w:r>
        <w:t xml:space="preserve"> </w:t>
      </w:r>
      <w:r>
        <w:t>Сравнение скриншотов. Проблемы, преимущества и недостатки</w:t>
      </w:r>
      <w:r w:rsidR="00EB3E42">
        <w:t>.</w:t>
      </w:r>
    </w:p>
    <w:p w14:paraId="4E1FD4A0" w14:textId="77777777" w:rsidR="00EB3E42" w:rsidRPr="00EB3E42" w:rsidRDefault="00EB3E42" w:rsidP="00EB3E42">
      <w:pPr>
        <w:rPr>
          <w:b/>
          <w:bCs/>
        </w:rPr>
      </w:pPr>
      <w:r w:rsidRPr="00EB3E42">
        <w:rPr>
          <w:b/>
          <w:bCs/>
        </w:rPr>
        <w:t>Java</w:t>
      </w:r>
    </w:p>
    <w:p w14:paraId="362CDDBC" w14:textId="77777777" w:rsidR="00EB3E42" w:rsidRPr="00EB3E42" w:rsidRDefault="00EB3E42" w:rsidP="00EB3E42">
      <w:r w:rsidRPr="00EB3E42">
        <w:rPr>
          <w:b/>
          <w:bCs/>
        </w:rPr>
        <w:t>Преимущества:</w:t>
      </w:r>
    </w:p>
    <w:p w14:paraId="72434671" w14:textId="77777777" w:rsidR="00EB3E42" w:rsidRPr="00EB3E42" w:rsidRDefault="00EB3E42" w:rsidP="00EB3E42">
      <w:pPr>
        <w:numPr>
          <w:ilvl w:val="0"/>
          <w:numId w:val="43"/>
        </w:numPr>
      </w:pPr>
      <w:r w:rsidRPr="00EB3E42">
        <w:t>Чёткий контроль доступа к ресурсам (</w:t>
      </w:r>
      <w:proofErr w:type="spellStart"/>
      <w:r w:rsidRPr="00EB3E42">
        <w:t>synchronized</w:t>
      </w:r>
      <w:proofErr w:type="spellEnd"/>
      <w:r w:rsidRPr="00EB3E42">
        <w:t>, Lock)</w:t>
      </w:r>
    </w:p>
    <w:p w14:paraId="19F25264" w14:textId="77777777" w:rsidR="00EB3E42" w:rsidRPr="00EB3E42" w:rsidRDefault="00EB3E42" w:rsidP="00EB3E42">
      <w:pPr>
        <w:numPr>
          <w:ilvl w:val="0"/>
          <w:numId w:val="43"/>
        </w:numPr>
      </w:pPr>
      <w:r w:rsidRPr="00EB3E42">
        <w:t>Мощные инструменты (</w:t>
      </w:r>
      <w:proofErr w:type="spellStart"/>
      <w:r w:rsidRPr="00EB3E42">
        <w:t>ReentrantLock</w:t>
      </w:r>
      <w:proofErr w:type="spellEnd"/>
      <w:r w:rsidRPr="00EB3E42">
        <w:t xml:space="preserve">, </w:t>
      </w:r>
      <w:proofErr w:type="spellStart"/>
      <w:r w:rsidRPr="00EB3E42">
        <w:t>ReadWriteLock</w:t>
      </w:r>
      <w:proofErr w:type="spellEnd"/>
      <w:r w:rsidRPr="00EB3E42">
        <w:t>)</w:t>
      </w:r>
    </w:p>
    <w:p w14:paraId="004F8B31" w14:textId="77777777" w:rsidR="00EB3E42" w:rsidRPr="00EB3E42" w:rsidRDefault="00EB3E42" w:rsidP="00EB3E42">
      <w:pPr>
        <w:numPr>
          <w:ilvl w:val="0"/>
          <w:numId w:val="43"/>
        </w:numPr>
      </w:pPr>
      <w:r w:rsidRPr="00EB3E42">
        <w:lastRenderedPageBreak/>
        <w:t>Поддержка многопоточности на уровне языка</w:t>
      </w:r>
    </w:p>
    <w:p w14:paraId="069B8782" w14:textId="77777777" w:rsidR="00EB3E42" w:rsidRPr="00EB3E42" w:rsidRDefault="00EB3E42" w:rsidP="00EB3E42">
      <w:r w:rsidRPr="00EB3E42">
        <w:rPr>
          <w:b/>
          <w:bCs/>
        </w:rPr>
        <w:t>Недостатки:</w:t>
      </w:r>
    </w:p>
    <w:p w14:paraId="17AA3C41" w14:textId="77777777" w:rsidR="00EB3E42" w:rsidRPr="00EB3E42" w:rsidRDefault="00EB3E42" w:rsidP="00EB3E42">
      <w:pPr>
        <w:numPr>
          <w:ilvl w:val="0"/>
          <w:numId w:val="44"/>
        </w:numPr>
      </w:pPr>
      <w:r w:rsidRPr="00EB3E42">
        <w:t xml:space="preserve">Риск </w:t>
      </w:r>
      <w:proofErr w:type="spellStart"/>
      <w:r w:rsidRPr="00EB3E42">
        <w:t>дедлоков</w:t>
      </w:r>
      <w:proofErr w:type="spellEnd"/>
    </w:p>
    <w:p w14:paraId="78D64A09" w14:textId="77777777" w:rsidR="00EB3E42" w:rsidRPr="00EB3E42" w:rsidRDefault="00EB3E42" w:rsidP="00EB3E42">
      <w:pPr>
        <w:numPr>
          <w:ilvl w:val="0"/>
          <w:numId w:val="44"/>
        </w:numPr>
      </w:pPr>
      <w:r w:rsidRPr="00EB3E42">
        <w:t>Потеря производительности из-за блокировок</w:t>
      </w:r>
    </w:p>
    <w:p w14:paraId="4FE32CAC" w14:textId="77777777" w:rsidR="00EB3E42" w:rsidRPr="00EB3E42" w:rsidRDefault="00EB3E42" w:rsidP="00EB3E42">
      <w:pPr>
        <w:numPr>
          <w:ilvl w:val="0"/>
          <w:numId w:val="44"/>
        </w:numPr>
      </w:pPr>
      <w:r w:rsidRPr="00EB3E42">
        <w:t>Сложность отладки многопоточного кода</w:t>
      </w:r>
    </w:p>
    <w:p w14:paraId="5935AC35" w14:textId="77777777" w:rsidR="00EB3E42" w:rsidRPr="00EB3E42" w:rsidRDefault="00EB3E42" w:rsidP="00EB3E42">
      <w:r w:rsidRPr="00EB3E42">
        <w:rPr>
          <w:b/>
          <w:bCs/>
        </w:rPr>
        <w:t>Проблемы:</w:t>
      </w:r>
    </w:p>
    <w:p w14:paraId="7B1C5267" w14:textId="77777777" w:rsidR="00EB3E42" w:rsidRPr="00EB3E42" w:rsidRDefault="00EB3E42" w:rsidP="00EB3E42">
      <w:pPr>
        <w:numPr>
          <w:ilvl w:val="0"/>
          <w:numId w:val="45"/>
        </w:numPr>
      </w:pPr>
      <w:r w:rsidRPr="00EB3E42">
        <w:t>Гонки данных при неправильной синхронизации</w:t>
      </w:r>
    </w:p>
    <w:p w14:paraId="089241DE" w14:textId="77777777" w:rsidR="00EB3E42" w:rsidRPr="00EB3E42" w:rsidRDefault="00EB3E42" w:rsidP="00EB3E42">
      <w:pPr>
        <w:numPr>
          <w:ilvl w:val="0"/>
          <w:numId w:val="45"/>
        </w:numPr>
      </w:pPr>
      <w:r w:rsidRPr="00EB3E42">
        <w:t xml:space="preserve">Зависания при </w:t>
      </w:r>
      <w:proofErr w:type="spellStart"/>
      <w:r w:rsidRPr="00EB3E42">
        <w:t>дедлоках</w:t>
      </w:r>
      <w:proofErr w:type="spellEnd"/>
    </w:p>
    <w:p w14:paraId="6DF58C48" w14:textId="77777777" w:rsidR="00EB3E42" w:rsidRPr="00EB3E42" w:rsidRDefault="00EB3E42" w:rsidP="00EB3E42">
      <w:pPr>
        <w:numPr>
          <w:ilvl w:val="0"/>
          <w:numId w:val="45"/>
        </w:numPr>
      </w:pPr>
      <w:r w:rsidRPr="00EB3E42">
        <w:t>Избыточная блокировка снижает масштабируемость</w:t>
      </w:r>
    </w:p>
    <w:p w14:paraId="00138D90" w14:textId="77777777" w:rsidR="00EB3E42" w:rsidRPr="00EB3E42" w:rsidRDefault="00EB3E42" w:rsidP="00EB3E42">
      <w:pPr>
        <w:rPr>
          <w:b/>
          <w:bCs/>
        </w:rPr>
      </w:pPr>
      <w:proofErr w:type="spellStart"/>
      <w:r w:rsidRPr="00EB3E42">
        <w:rPr>
          <w:b/>
          <w:bCs/>
        </w:rPr>
        <w:t>Kotlin</w:t>
      </w:r>
      <w:proofErr w:type="spellEnd"/>
    </w:p>
    <w:p w14:paraId="092A73E7" w14:textId="77777777" w:rsidR="00EB3E42" w:rsidRPr="00EB3E42" w:rsidRDefault="00EB3E42" w:rsidP="00EB3E42">
      <w:r w:rsidRPr="00EB3E42">
        <w:rPr>
          <w:b/>
          <w:bCs/>
        </w:rPr>
        <w:t>Преимущества:</w:t>
      </w:r>
    </w:p>
    <w:p w14:paraId="3CAD2D4D" w14:textId="77777777" w:rsidR="00EB3E42" w:rsidRPr="00EB3E42" w:rsidRDefault="00EB3E42" w:rsidP="00EB3E42">
      <w:pPr>
        <w:numPr>
          <w:ilvl w:val="0"/>
          <w:numId w:val="46"/>
        </w:numPr>
      </w:pPr>
      <w:r w:rsidRPr="00EB3E42">
        <w:t>Использует JVM-механизмы Java</w:t>
      </w:r>
    </w:p>
    <w:p w14:paraId="5AAFB5F0" w14:textId="77777777" w:rsidR="00EB3E42" w:rsidRPr="00EB3E42" w:rsidRDefault="00EB3E42" w:rsidP="00EB3E42">
      <w:pPr>
        <w:numPr>
          <w:ilvl w:val="0"/>
          <w:numId w:val="46"/>
        </w:numPr>
      </w:pPr>
      <w:proofErr w:type="spellStart"/>
      <w:r w:rsidRPr="00EB3E42">
        <w:t>Корутины</w:t>
      </w:r>
      <w:proofErr w:type="spellEnd"/>
      <w:r w:rsidRPr="00EB3E42">
        <w:t xml:space="preserve"> позволяют писать безопасный асинхронный код без блокировок</w:t>
      </w:r>
    </w:p>
    <w:p w14:paraId="21E38D15" w14:textId="77777777" w:rsidR="00EB3E42" w:rsidRPr="00EB3E42" w:rsidRDefault="00EB3E42" w:rsidP="00EB3E42">
      <w:pPr>
        <w:numPr>
          <w:ilvl w:val="0"/>
          <w:numId w:val="46"/>
        </w:numPr>
      </w:pPr>
      <w:r w:rsidRPr="00EB3E42">
        <w:t>Упрощает параллелизм</w:t>
      </w:r>
    </w:p>
    <w:p w14:paraId="31A830C0" w14:textId="77777777" w:rsidR="00EB3E42" w:rsidRPr="00EB3E42" w:rsidRDefault="00EB3E42" w:rsidP="00EB3E42">
      <w:r w:rsidRPr="00EB3E42">
        <w:rPr>
          <w:b/>
          <w:bCs/>
        </w:rPr>
        <w:t>Недостатки:</w:t>
      </w:r>
    </w:p>
    <w:p w14:paraId="1C631297" w14:textId="77777777" w:rsidR="00EB3E42" w:rsidRPr="00EB3E42" w:rsidRDefault="00EB3E42" w:rsidP="00EB3E42">
      <w:pPr>
        <w:numPr>
          <w:ilvl w:val="0"/>
          <w:numId w:val="47"/>
        </w:numPr>
      </w:pPr>
      <w:r w:rsidRPr="00EB3E42">
        <w:t xml:space="preserve">Неочевидное поведение при сочетании </w:t>
      </w:r>
      <w:proofErr w:type="spellStart"/>
      <w:r w:rsidRPr="00EB3E42">
        <w:t>корутин</w:t>
      </w:r>
      <w:proofErr w:type="spellEnd"/>
      <w:r w:rsidRPr="00EB3E42">
        <w:t xml:space="preserve"> и потоков</w:t>
      </w:r>
    </w:p>
    <w:p w14:paraId="1FCCE05B" w14:textId="77777777" w:rsidR="00EB3E42" w:rsidRPr="00EB3E42" w:rsidRDefault="00EB3E42" w:rsidP="00EB3E42">
      <w:pPr>
        <w:numPr>
          <w:ilvl w:val="0"/>
          <w:numId w:val="47"/>
        </w:numPr>
      </w:pPr>
      <w:r w:rsidRPr="00EB3E42">
        <w:t>Нужно тщательно контролировать доступ к общим ресурсам</w:t>
      </w:r>
    </w:p>
    <w:p w14:paraId="11C7D110" w14:textId="77777777" w:rsidR="00EB3E42" w:rsidRPr="00EB3E42" w:rsidRDefault="00EB3E42" w:rsidP="00EB3E42">
      <w:r w:rsidRPr="00EB3E42">
        <w:rPr>
          <w:b/>
          <w:bCs/>
        </w:rPr>
        <w:t>Проблемы:</w:t>
      </w:r>
    </w:p>
    <w:p w14:paraId="39AC09A9" w14:textId="77777777" w:rsidR="00EB3E42" w:rsidRPr="00EB3E42" w:rsidRDefault="00EB3E42" w:rsidP="00EB3E42">
      <w:pPr>
        <w:numPr>
          <w:ilvl w:val="0"/>
          <w:numId w:val="48"/>
        </w:numPr>
      </w:pPr>
      <w:r w:rsidRPr="00EB3E42">
        <w:t xml:space="preserve">Ошибки из-за смешения потоков и </w:t>
      </w:r>
      <w:proofErr w:type="spellStart"/>
      <w:r w:rsidRPr="00EB3E42">
        <w:t>корутин</w:t>
      </w:r>
      <w:proofErr w:type="spellEnd"/>
    </w:p>
    <w:p w14:paraId="17FB70BD" w14:textId="77777777" w:rsidR="00EB3E42" w:rsidRPr="00EB3E42" w:rsidRDefault="00EB3E42" w:rsidP="00EB3E42">
      <w:pPr>
        <w:numPr>
          <w:ilvl w:val="0"/>
          <w:numId w:val="48"/>
        </w:numPr>
      </w:pPr>
      <w:r w:rsidRPr="00EB3E42">
        <w:t>Потенциальные гонки данных без изоляции состояний</w:t>
      </w:r>
    </w:p>
    <w:p w14:paraId="2420BC0F" w14:textId="77777777" w:rsidR="00EB3E42" w:rsidRPr="00EB3E42" w:rsidRDefault="00EB3E42" w:rsidP="00EB3E42">
      <w:pPr>
        <w:rPr>
          <w:b/>
          <w:bCs/>
        </w:rPr>
      </w:pPr>
      <w:r w:rsidRPr="00EB3E42">
        <w:rPr>
          <w:b/>
          <w:bCs/>
        </w:rPr>
        <w:t>JavaScript</w:t>
      </w:r>
    </w:p>
    <w:p w14:paraId="16DB442C" w14:textId="77777777" w:rsidR="00EB3E42" w:rsidRPr="00EB3E42" w:rsidRDefault="00EB3E42" w:rsidP="00EB3E42">
      <w:r w:rsidRPr="00EB3E42">
        <w:rPr>
          <w:b/>
          <w:bCs/>
        </w:rPr>
        <w:t>Преимущества:</w:t>
      </w:r>
    </w:p>
    <w:p w14:paraId="74D312B7" w14:textId="77777777" w:rsidR="00EB3E42" w:rsidRPr="00EB3E42" w:rsidRDefault="00EB3E42" w:rsidP="00EB3E42">
      <w:pPr>
        <w:numPr>
          <w:ilvl w:val="0"/>
          <w:numId w:val="49"/>
        </w:numPr>
      </w:pPr>
      <w:r w:rsidRPr="00EB3E42">
        <w:t xml:space="preserve">Асинхронность без потоков (через </w:t>
      </w:r>
      <w:proofErr w:type="spellStart"/>
      <w:r w:rsidRPr="00EB3E42">
        <w:t>Promise</w:t>
      </w:r>
      <w:proofErr w:type="spellEnd"/>
      <w:r w:rsidRPr="00EB3E42">
        <w:t xml:space="preserve">, </w:t>
      </w:r>
      <w:proofErr w:type="spellStart"/>
      <w:r w:rsidRPr="00EB3E42">
        <w:t>async</w:t>
      </w:r>
      <w:proofErr w:type="spellEnd"/>
      <w:r w:rsidRPr="00EB3E42">
        <w:t>/</w:t>
      </w:r>
      <w:proofErr w:type="spellStart"/>
      <w:r w:rsidRPr="00EB3E42">
        <w:t>await</w:t>
      </w:r>
      <w:proofErr w:type="spellEnd"/>
      <w:r w:rsidRPr="00EB3E42">
        <w:t>)</w:t>
      </w:r>
    </w:p>
    <w:p w14:paraId="6081E24D" w14:textId="77777777" w:rsidR="00EB3E42" w:rsidRPr="00EB3E42" w:rsidRDefault="00EB3E42" w:rsidP="00EB3E42">
      <w:pPr>
        <w:numPr>
          <w:ilvl w:val="0"/>
          <w:numId w:val="49"/>
        </w:numPr>
      </w:pPr>
      <w:r w:rsidRPr="00EB3E42">
        <w:t>Однопоточная модель упрощает синхронизацию</w:t>
      </w:r>
    </w:p>
    <w:p w14:paraId="71D38C7F" w14:textId="77777777" w:rsidR="00EB3E42" w:rsidRPr="00EB3E42" w:rsidRDefault="00EB3E42" w:rsidP="00EB3E42">
      <w:pPr>
        <w:numPr>
          <w:ilvl w:val="0"/>
          <w:numId w:val="49"/>
        </w:numPr>
      </w:pPr>
      <w:r w:rsidRPr="00EB3E42">
        <w:t>Веб-</w:t>
      </w:r>
      <w:proofErr w:type="spellStart"/>
      <w:r w:rsidRPr="00EB3E42">
        <w:t>воркеры</w:t>
      </w:r>
      <w:proofErr w:type="spellEnd"/>
      <w:r w:rsidRPr="00EB3E42">
        <w:t xml:space="preserve"> для параллельной обработки</w:t>
      </w:r>
    </w:p>
    <w:p w14:paraId="5BC1CCE3" w14:textId="77777777" w:rsidR="00EB3E42" w:rsidRPr="00EB3E42" w:rsidRDefault="00EB3E42" w:rsidP="00EB3E42">
      <w:r w:rsidRPr="00EB3E42">
        <w:rPr>
          <w:b/>
          <w:bCs/>
        </w:rPr>
        <w:t>Недостатки:</w:t>
      </w:r>
    </w:p>
    <w:p w14:paraId="34DDF7E8" w14:textId="77777777" w:rsidR="00EB3E42" w:rsidRPr="00EB3E42" w:rsidRDefault="00EB3E42" w:rsidP="00EB3E42">
      <w:pPr>
        <w:numPr>
          <w:ilvl w:val="0"/>
          <w:numId w:val="50"/>
        </w:numPr>
      </w:pPr>
      <w:r w:rsidRPr="00EB3E42">
        <w:t>Отсутствие настоящей многопоточности</w:t>
      </w:r>
    </w:p>
    <w:p w14:paraId="427C5825" w14:textId="77777777" w:rsidR="00EB3E42" w:rsidRPr="00EB3E42" w:rsidRDefault="00EB3E42" w:rsidP="00EB3E42">
      <w:pPr>
        <w:numPr>
          <w:ilvl w:val="0"/>
          <w:numId w:val="50"/>
        </w:numPr>
      </w:pPr>
      <w:r w:rsidRPr="00EB3E42">
        <w:t xml:space="preserve">Нет встроенных средств синхронизации между </w:t>
      </w:r>
      <w:proofErr w:type="spellStart"/>
      <w:r w:rsidRPr="00EB3E42">
        <w:t>воркерами</w:t>
      </w:r>
      <w:proofErr w:type="spellEnd"/>
    </w:p>
    <w:p w14:paraId="374E6D9E" w14:textId="77777777" w:rsidR="00EB3E42" w:rsidRPr="00EB3E42" w:rsidRDefault="00EB3E42" w:rsidP="00EB3E42">
      <w:r w:rsidRPr="00EB3E42">
        <w:rPr>
          <w:b/>
          <w:bCs/>
        </w:rPr>
        <w:t>Проблемы:</w:t>
      </w:r>
    </w:p>
    <w:p w14:paraId="56D008A2" w14:textId="77777777" w:rsidR="00EB3E42" w:rsidRPr="00EB3E42" w:rsidRDefault="00EB3E42" w:rsidP="00EB3E42">
      <w:pPr>
        <w:numPr>
          <w:ilvl w:val="0"/>
          <w:numId w:val="51"/>
        </w:numPr>
      </w:pPr>
      <w:r w:rsidRPr="00EB3E42">
        <w:t>Трудности в отладке асинхронного кода</w:t>
      </w:r>
    </w:p>
    <w:p w14:paraId="05E81E93" w14:textId="77777777" w:rsidR="00EB3E42" w:rsidRPr="00EB3E42" w:rsidRDefault="00EB3E42" w:rsidP="00EB3E42">
      <w:pPr>
        <w:numPr>
          <w:ilvl w:val="0"/>
          <w:numId w:val="51"/>
        </w:numPr>
      </w:pPr>
      <w:r w:rsidRPr="00EB3E42">
        <w:t xml:space="preserve">Гонки данных при обмене сообщениями между </w:t>
      </w:r>
      <w:proofErr w:type="spellStart"/>
      <w:r w:rsidRPr="00EB3E42">
        <w:t>воркерами</w:t>
      </w:r>
      <w:proofErr w:type="spellEnd"/>
    </w:p>
    <w:p w14:paraId="34E99A36" w14:textId="77777777" w:rsidR="00EB3E42" w:rsidRPr="00EB3E42" w:rsidRDefault="00EB3E42" w:rsidP="00EB3E42">
      <w:pPr>
        <w:rPr>
          <w:b/>
          <w:bCs/>
        </w:rPr>
      </w:pPr>
      <w:r w:rsidRPr="00EB3E42">
        <w:rPr>
          <w:b/>
          <w:bCs/>
        </w:rPr>
        <w:t>Вывод</w:t>
      </w:r>
    </w:p>
    <w:p w14:paraId="00CDD4ED" w14:textId="77777777" w:rsidR="00EB3E42" w:rsidRPr="00EB3E42" w:rsidRDefault="00EB3E42" w:rsidP="00EB3E42">
      <w:pPr>
        <w:numPr>
          <w:ilvl w:val="0"/>
          <w:numId w:val="52"/>
        </w:numPr>
      </w:pPr>
      <w:r w:rsidRPr="00EB3E42">
        <w:rPr>
          <w:b/>
          <w:bCs/>
        </w:rPr>
        <w:t>Java</w:t>
      </w:r>
      <w:r w:rsidRPr="00EB3E42">
        <w:t xml:space="preserve"> — мощный, но требует осторожности и опыта.</w:t>
      </w:r>
    </w:p>
    <w:p w14:paraId="736E2A43" w14:textId="77777777" w:rsidR="00EB3E42" w:rsidRPr="00EB3E42" w:rsidRDefault="00EB3E42" w:rsidP="00EB3E42">
      <w:pPr>
        <w:numPr>
          <w:ilvl w:val="0"/>
          <w:numId w:val="52"/>
        </w:numPr>
      </w:pPr>
      <w:proofErr w:type="spellStart"/>
      <w:r w:rsidRPr="00EB3E42">
        <w:rPr>
          <w:b/>
          <w:bCs/>
        </w:rPr>
        <w:t>Kotlin</w:t>
      </w:r>
      <w:proofErr w:type="spellEnd"/>
      <w:r w:rsidRPr="00EB3E42">
        <w:t xml:space="preserve"> — удобен за счёт </w:t>
      </w:r>
      <w:proofErr w:type="spellStart"/>
      <w:r w:rsidRPr="00EB3E42">
        <w:t>корутин</w:t>
      </w:r>
      <w:proofErr w:type="spellEnd"/>
      <w:r w:rsidRPr="00EB3E42">
        <w:t>, но сочетание с потоками требует внимания.</w:t>
      </w:r>
    </w:p>
    <w:p w14:paraId="645845F3" w14:textId="77777777" w:rsidR="00EB3E42" w:rsidRPr="00EB3E42" w:rsidRDefault="00EB3E42" w:rsidP="00EB3E42">
      <w:pPr>
        <w:numPr>
          <w:ilvl w:val="0"/>
          <w:numId w:val="52"/>
        </w:numPr>
      </w:pPr>
      <w:r w:rsidRPr="00EB3E42">
        <w:rPr>
          <w:b/>
          <w:bCs/>
        </w:rPr>
        <w:t>JavaScript</w:t>
      </w:r>
      <w:r w:rsidRPr="00EB3E42">
        <w:t xml:space="preserve"> — безопасен по умолчанию благодаря </w:t>
      </w:r>
      <w:proofErr w:type="spellStart"/>
      <w:r w:rsidRPr="00EB3E42">
        <w:t>однопоточности</w:t>
      </w:r>
      <w:proofErr w:type="spellEnd"/>
      <w:r w:rsidRPr="00EB3E42">
        <w:t>, но ограничен в возможностях параллелизма.</w:t>
      </w:r>
    </w:p>
    <w:p w14:paraId="5EE6B136" w14:textId="77777777" w:rsidR="00EB3E42" w:rsidRPr="00EB3E42" w:rsidRDefault="00EB3E42" w:rsidP="00EB3E42"/>
    <w:p w14:paraId="2CF5A18A" w14:textId="795428BA" w:rsidR="004C34BB" w:rsidRPr="00B843A9" w:rsidRDefault="00A84EFE" w:rsidP="003A3612">
      <w:pPr>
        <w:pStyle w:val="1"/>
        <w:numPr>
          <w:ilvl w:val="0"/>
          <w:numId w:val="4"/>
        </w:numPr>
      </w:pPr>
      <w:r>
        <w:t>Самостоятельное изучение самой свежей научной литературы (научных статей,</w:t>
      </w:r>
      <w:r>
        <w:t xml:space="preserve"> </w:t>
      </w:r>
      <w:r>
        <w:t>монографий, учебников 2021 – 2025 годов издания) по теме занятия.</w:t>
      </w:r>
    </w:p>
    <w:sectPr w:rsidR="004C34BB" w:rsidRPr="00B843A9" w:rsidSect="00D80873">
      <w:headerReference w:type="even" r:id="rId96"/>
      <w:headerReference w:type="default" r:id="rId97"/>
      <w:footerReference w:type="even" r:id="rId98"/>
      <w:footerReference w:type="default" r:id="rId99"/>
      <w:headerReference w:type="first" r:id="rId100"/>
      <w:footerReference w:type="first" r:id="rId101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5B5BD" w14:textId="77777777" w:rsidR="00776A30" w:rsidRDefault="00776A30" w:rsidP="00791B52">
      <w:r>
        <w:separator/>
      </w:r>
    </w:p>
  </w:endnote>
  <w:endnote w:type="continuationSeparator" w:id="0">
    <w:p w14:paraId="747E8C4B" w14:textId="77777777" w:rsidR="00776A30" w:rsidRDefault="00776A30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78E4" w14:textId="77777777" w:rsidR="00F81E1D" w:rsidRDefault="00F81E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EndPr/>
    <w:sdtContent>
      <w:p w14:paraId="111A1451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8A1548" w14:textId="77777777" w:rsidR="00791B52" w:rsidRDefault="00791B52" w:rsidP="00FA77FD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81D9D" w14:textId="77777777" w:rsidR="00791B52" w:rsidRDefault="00791B52" w:rsidP="00791B52">
    <w:pPr>
      <w:pStyle w:val="a8"/>
      <w:ind w:firstLine="0"/>
      <w:jc w:val="center"/>
    </w:pPr>
    <w:proofErr w:type="spellStart"/>
    <w:r>
      <w:t>Ростов</w:t>
    </w:r>
    <w:proofErr w:type="spellEnd"/>
    <w:r>
      <w:t>-на-Дону</w:t>
    </w:r>
  </w:p>
  <w:p w14:paraId="7304E6E0" w14:textId="77777777" w:rsidR="00791B52" w:rsidRDefault="00791B52" w:rsidP="00791B52">
    <w:pPr>
      <w:pStyle w:val="a8"/>
      <w:ind w:firstLine="0"/>
      <w:jc w:val="center"/>
    </w:pPr>
    <w:r>
      <w:t>202</w:t>
    </w:r>
    <w:r w:rsidR="00F81E1D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A5548" w14:textId="77777777" w:rsidR="00776A30" w:rsidRDefault="00776A30" w:rsidP="00791B52">
      <w:r>
        <w:separator/>
      </w:r>
    </w:p>
  </w:footnote>
  <w:footnote w:type="continuationSeparator" w:id="0">
    <w:p w14:paraId="6671724F" w14:textId="77777777" w:rsidR="00776A30" w:rsidRDefault="00776A30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71A0" w14:textId="77777777" w:rsidR="00F81E1D" w:rsidRDefault="00F81E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0367F" w14:textId="77777777" w:rsidR="00791B52" w:rsidRDefault="00791B52" w:rsidP="00791B52">
    <w:pPr>
      <w:pStyle w:val="a6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3172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BB6049B" wp14:editId="00DB8B99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ACD"/>
    <w:multiLevelType w:val="multilevel"/>
    <w:tmpl w:val="9786908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62B"/>
    <w:multiLevelType w:val="multilevel"/>
    <w:tmpl w:val="3D182F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350"/>
    <w:multiLevelType w:val="multilevel"/>
    <w:tmpl w:val="69346E5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6246"/>
    <w:multiLevelType w:val="multilevel"/>
    <w:tmpl w:val="6140673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" w15:restartNumberingAfterBreak="0">
    <w:nsid w:val="107A419F"/>
    <w:multiLevelType w:val="multilevel"/>
    <w:tmpl w:val="F0D4B2A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1C6C83"/>
    <w:multiLevelType w:val="multilevel"/>
    <w:tmpl w:val="045EF00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7" w15:restartNumberingAfterBreak="0">
    <w:nsid w:val="1E030762"/>
    <w:multiLevelType w:val="multilevel"/>
    <w:tmpl w:val="1280318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8" w15:restartNumberingAfterBreak="0">
    <w:nsid w:val="1E625D31"/>
    <w:multiLevelType w:val="multilevel"/>
    <w:tmpl w:val="3E54984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9" w15:restartNumberingAfterBreak="0">
    <w:nsid w:val="223B6907"/>
    <w:multiLevelType w:val="multilevel"/>
    <w:tmpl w:val="47807C4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776B0"/>
    <w:multiLevelType w:val="multilevel"/>
    <w:tmpl w:val="56F8000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11" w15:restartNumberingAfterBreak="0">
    <w:nsid w:val="2354746F"/>
    <w:multiLevelType w:val="multilevel"/>
    <w:tmpl w:val="C40C9C5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F6ED8"/>
    <w:multiLevelType w:val="multilevel"/>
    <w:tmpl w:val="EDDCA87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34E10"/>
    <w:multiLevelType w:val="multilevel"/>
    <w:tmpl w:val="E45AD688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F338C"/>
    <w:multiLevelType w:val="multilevel"/>
    <w:tmpl w:val="AD94811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01529"/>
    <w:multiLevelType w:val="multilevel"/>
    <w:tmpl w:val="90AC865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80752"/>
    <w:multiLevelType w:val="multilevel"/>
    <w:tmpl w:val="2FFAE05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18" w15:restartNumberingAfterBreak="0">
    <w:nsid w:val="36977FEB"/>
    <w:multiLevelType w:val="multilevel"/>
    <w:tmpl w:val="4C0CC09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445AE"/>
    <w:multiLevelType w:val="multilevel"/>
    <w:tmpl w:val="816A3ED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41F0B"/>
    <w:multiLevelType w:val="hybridMultilevel"/>
    <w:tmpl w:val="FEA6BA4E"/>
    <w:lvl w:ilvl="0" w:tplc="C0F881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746481"/>
    <w:multiLevelType w:val="multilevel"/>
    <w:tmpl w:val="FE9C5D2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A179E"/>
    <w:multiLevelType w:val="multilevel"/>
    <w:tmpl w:val="91CA90E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992"/>
        </w:tabs>
        <w:ind w:left="284" w:firstLine="708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23" w15:restartNumberingAfterBreak="0">
    <w:nsid w:val="3CED14C8"/>
    <w:multiLevelType w:val="multilevel"/>
    <w:tmpl w:val="BB702D2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81DF0"/>
    <w:multiLevelType w:val="multilevel"/>
    <w:tmpl w:val="F010425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25" w15:restartNumberingAfterBreak="0">
    <w:nsid w:val="3E202241"/>
    <w:multiLevelType w:val="multilevel"/>
    <w:tmpl w:val="E8E88CB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113B2"/>
    <w:multiLevelType w:val="multilevel"/>
    <w:tmpl w:val="586EE7E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36099"/>
    <w:multiLevelType w:val="multilevel"/>
    <w:tmpl w:val="1ADEF80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866CF"/>
    <w:multiLevelType w:val="multilevel"/>
    <w:tmpl w:val="9426F23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29" w15:restartNumberingAfterBreak="0">
    <w:nsid w:val="469F1395"/>
    <w:multiLevelType w:val="multilevel"/>
    <w:tmpl w:val="DE7490F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266F2"/>
    <w:multiLevelType w:val="hybridMultilevel"/>
    <w:tmpl w:val="5B4A8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25729A7"/>
    <w:multiLevelType w:val="multilevel"/>
    <w:tmpl w:val="0DBC33F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32" w15:restartNumberingAfterBreak="0">
    <w:nsid w:val="537B4C33"/>
    <w:multiLevelType w:val="multilevel"/>
    <w:tmpl w:val="D9BA666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3" w15:restartNumberingAfterBreak="0">
    <w:nsid w:val="540349CE"/>
    <w:multiLevelType w:val="multilevel"/>
    <w:tmpl w:val="963E4B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F43BF"/>
    <w:multiLevelType w:val="multilevel"/>
    <w:tmpl w:val="49A8213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037EE"/>
    <w:multiLevelType w:val="multilevel"/>
    <w:tmpl w:val="80164DB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A5F83"/>
    <w:multiLevelType w:val="multilevel"/>
    <w:tmpl w:val="BC906A6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C41E1"/>
    <w:multiLevelType w:val="multilevel"/>
    <w:tmpl w:val="E856BD2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D07F8"/>
    <w:multiLevelType w:val="multilevel"/>
    <w:tmpl w:val="8A78A5E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C5F5F"/>
    <w:multiLevelType w:val="multilevel"/>
    <w:tmpl w:val="CC0EB64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0" w15:restartNumberingAfterBreak="0">
    <w:nsid w:val="5FC25552"/>
    <w:multiLevelType w:val="multilevel"/>
    <w:tmpl w:val="B6962E7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992"/>
        </w:tabs>
        <w:ind w:left="284" w:firstLine="708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41" w15:restartNumberingAfterBreak="0">
    <w:nsid w:val="62C439C6"/>
    <w:multiLevelType w:val="multilevel"/>
    <w:tmpl w:val="2EA271F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2" w15:restartNumberingAfterBreak="0">
    <w:nsid w:val="62C568DE"/>
    <w:multiLevelType w:val="multilevel"/>
    <w:tmpl w:val="EEA4A9F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91A90"/>
    <w:multiLevelType w:val="multilevel"/>
    <w:tmpl w:val="6868C84A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4" w15:restartNumberingAfterBreak="0">
    <w:nsid w:val="64FE3693"/>
    <w:multiLevelType w:val="multilevel"/>
    <w:tmpl w:val="79F08F2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404CA"/>
    <w:multiLevelType w:val="multilevel"/>
    <w:tmpl w:val="9F0C241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6" w15:restartNumberingAfterBreak="0">
    <w:nsid w:val="705E165F"/>
    <w:multiLevelType w:val="multilevel"/>
    <w:tmpl w:val="AE84AAEA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92838"/>
    <w:multiLevelType w:val="multilevel"/>
    <w:tmpl w:val="713A380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992"/>
        </w:tabs>
        <w:ind w:left="284" w:firstLine="708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48" w15:restartNumberingAfterBreak="0">
    <w:nsid w:val="7B0671F6"/>
    <w:multiLevelType w:val="multilevel"/>
    <w:tmpl w:val="516C354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9" w15:restartNumberingAfterBreak="0">
    <w:nsid w:val="7B8C06D4"/>
    <w:multiLevelType w:val="multilevel"/>
    <w:tmpl w:val="830E125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50" w15:restartNumberingAfterBreak="0">
    <w:nsid w:val="7D841389"/>
    <w:multiLevelType w:val="multilevel"/>
    <w:tmpl w:val="B5D09E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51" w15:restartNumberingAfterBreak="0">
    <w:nsid w:val="7FBB0261"/>
    <w:multiLevelType w:val="multilevel"/>
    <w:tmpl w:val="B6F8F7A8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num w:numId="1" w16cid:durableId="1628513436">
    <w:abstractNumId w:val="12"/>
  </w:num>
  <w:num w:numId="2" w16cid:durableId="831137436">
    <w:abstractNumId w:val="5"/>
  </w:num>
  <w:num w:numId="3" w16cid:durableId="917203973">
    <w:abstractNumId w:val="30"/>
  </w:num>
  <w:num w:numId="4" w16cid:durableId="632906945">
    <w:abstractNumId w:val="20"/>
  </w:num>
  <w:num w:numId="5" w16cid:durableId="452016743">
    <w:abstractNumId w:val="28"/>
  </w:num>
  <w:num w:numId="6" w16cid:durableId="2006282531">
    <w:abstractNumId w:val="31"/>
  </w:num>
  <w:num w:numId="7" w16cid:durableId="968244048">
    <w:abstractNumId w:val="10"/>
  </w:num>
  <w:num w:numId="8" w16cid:durableId="1004091573">
    <w:abstractNumId w:val="24"/>
  </w:num>
  <w:num w:numId="9" w16cid:durableId="1106270735">
    <w:abstractNumId w:val="22"/>
  </w:num>
  <w:num w:numId="10" w16cid:durableId="1167329749">
    <w:abstractNumId w:val="21"/>
  </w:num>
  <w:num w:numId="11" w16cid:durableId="461583952">
    <w:abstractNumId w:val="38"/>
  </w:num>
  <w:num w:numId="12" w16cid:durableId="715393686">
    <w:abstractNumId w:val="42"/>
  </w:num>
  <w:num w:numId="13" w16cid:durableId="491992748">
    <w:abstractNumId w:val="26"/>
  </w:num>
  <w:num w:numId="14" w16cid:durableId="1259218873">
    <w:abstractNumId w:val="9"/>
  </w:num>
  <w:num w:numId="15" w16cid:durableId="1915773503">
    <w:abstractNumId w:val="6"/>
  </w:num>
  <w:num w:numId="16" w16cid:durableId="287441203">
    <w:abstractNumId w:val="47"/>
  </w:num>
  <w:num w:numId="17" w16cid:durableId="1335106028">
    <w:abstractNumId w:val="25"/>
  </w:num>
  <w:num w:numId="18" w16cid:durableId="443694096">
    <w:abstractNumId w:val="43"/>
  </w:num>
  <w:num w:numId="19" w16cid:durableId="764768682">
    <w:abstractNumId w:val="48"/>
  </w:num>
  <w:num w:numId="20" w16cid:durableId="1613169543">
    <w:abstractNumId w:val="45"/>
  </w:num>
  <w:num w:numId="21" w16cid:durableId="1047728785">
    <w:abstractNumId w:val="50"/>
  </w:num>
  <w:num w:numId="22" w16cid:durableId="707527813">
    <w:abstractNumId w:val="34"/>
  </w:num>
  <w:num w:numId="23" w16cid:durableId="1245186442">
    <w:abstractNumId w:val="11"/>
  </w:num>
  <w:num w:numId="24" w16cid:durableId="1881476972">
    <w:abstractNumId w:val="18"/>
  </w:num>
  <w:num w:numId="25" w16cid:durableId="312683744">
    <w:abstractNumId w:val="37"/>
  </w:num>
  <w:num w:numId="26" w16cid:durableId="569534078">
    <w:abstractNumId w:val="23"/>
  </w:num>
  <w:num w:numId="27" w16cid:durableId="1381049962">
    <w:abstractNumId w:val="27"/>
  </w:num>
  <w:num w:numId="28" w16cid:durableId="308097758">
    <w:abstractNumId w:val="44"/>
  </w:num>
  <w:num w:numId="29" w16cid:durableId="209345397">
    <w:abstractNumId w:val="19"/>
  </w:num>
  <w:num w:numId="30" w16cid:durableId="527916497">
    <w:abstractNumId w:val="33"/>
  </w:num>
  <w:num w:numId="31" w16cid:durableId="476994617">
    <w:abstractNumId w:val="39"/>
  </w:num>
  <w:num w:numId="32" w16cid:durableId="2128619555">
    <w:abstractNumId w:val="17"/>
  </w:num>
  <w:num w:numId="33" w16cid:durableId="1770274712">
    <w:abstractNumId w:val="0"/>
  </w:num>
  <w:num w:numId="34" w16cid:durableId="2103455932">
    <w:abstractNumId w:val="36"/>
  </w:num>
  <w:num w:numId="35" w16cid:durableId="1322584608">
    <w:abstractNumId w:val="41"/>
  </w:num>
  <w:num w:numId="36" w16cid:durableId="565267027">
    <w:abstractNumId w:val="15"/>
  </w:num>
  <w:num w:numId="37" w16cid:durableId="37047158">
    <w:abstractNumId w:val="4"/>
  </w:num>
  <w:num w:numId="38" w16cid:durableId="580452666">
    <w:abstractNumId w:val="16"/>
  </w:num>
  <w:num w:numId="39" w16cid:durableId="205678896">
    <w:abstractNumId w:val="14"/>
  </w:num>
  <w:num w:numId="40" w16cid:durableId="1209806514">
    <w:abstractNumId w:val="7"/>
  </w:num>
  <w:num w:numId="41" w16cid:durableId="1098480069">
    <w:abstractNumId w:val="13"/>
  </w:num>
  <w:num w:numId="42" w16cid:durableId="1858691457">
    <w:abstractNumId w:val="40"/>
  </w:num>
  <w:num w:numId="43" w16cid:durableId="828014414">
    <w:abstractNumId w:val="1"/>
  </w:num>
  <w:num w:numId="44" w16cid:durableId="499008972">
    <w:abstractNumId w:val="8"/>
  </w:num>
  <w:num w:numId="45" w16cid:durableId="459615947">
    <w:abstractNumId w:val="35"/>
  </w:num>
  <w:num w:numId="46" w16cid:durableId="1862009845">
    <w:abstractNumId w:val="32"/>
  </w:num>
  <w:num w:numId="47" w16cid:durableId="8721485">
    <w:abstractNumId w:val="3"/>
  </w:num>
  <w:num w:numId="48" w16cid:durableId="691302106">
    <w:abstractNumId w:val="49"/>
  </w:num>
  <w:num w:numId="49" w16cid:durableId="1805656825">
    <w:abstractNumId w:val="51"/>
  </w:num>
  <w:num w:numId="50" w16cid:durableId="1230649485">
    <w:abstractNumId w:val="46"/>
  </w:num>
  <w:num w:numId="51" w16cid:durableId="1815944220">
    <w:abstractNumId w:val="29"/>
  </w:num>
  <w:num w:numId="52" w16cid:durableId="971210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AA"/>
    <w:rsid w:val="00001429"/>
    <w:rsid w:val="00010A2D"/>
    <w:rsid w:val="00020393"/>
    <w:rsid w:val="00021F33"/>
    <w:rsid w:val="00043264"/>
    <w:rsid w:val="00053F88"/>
    <w:rsid w:val="0005494C"/>
    <w:rsid w:val="00057D3F"/>
    <w:rsid w:val="000721EE"/>
    <w:rsid w:val="00074681"/>
    <w:rsid w:val="00084D2E"/>
    <w:rsid w:val="0009318D"/>
    <w:rsid w:val="000B4F43"/>
    <w:rsid w:val="000C5EE3"/>
    <w:rsid w:val="000D1F5C"/>
    <w:rsid w:val="000E04C5"/>
    <w:rsid w:val="000F12D7"/>
    <w:rsid w:val="001002A9"/>
    <w:rsid w:val="00114458"/>
    <w:rsid w:val="0013301C"/>
    <w:rsid w:val="001343E1"/>
    <w:rsid w:val="00141A11"/>
    <w:rsid w:val="00141BAE"/>
    <w:rsid w:val="00142FD7"/>
    <w:rsid w:val="001448B0"/>
    <w:rsid w:val="0015011C"/>
    <w:rsid w:val="00154B96"/>
    <w:rsid w:val="00161D53"/>
    <w:rsid w:val="00172AC2"/>
    <w:rsid w:val="001954AE"/>
    <w:rsid w:val="00196DEE"/>
    <w:rsid w:val="001A06F6"/>
    <w:rsid w:val="001A2AC3"/>
    <w:rsid w:val="001A5286"/>
    <w:rsid w:val="001B3D50"/>
    <w:rsid w:val="001C3B5A"/>
    <w:rsid w:val="001C5F27"/>
    <w:rsid w:val="001D0518"/>
    <w:rsid w:val="001D4C34"/>
    <w:rsid w:val="001E2421"/>
    <w:rsid w:val="001E7D8F"/>
    <w:rsid w:val="001F06F4"/>
    <w:rsid w:val="001F113E"/>
    <w:rsid w:val="0021558D"/>
    <w:rsid w:val="00227A6D"/>
    <w:rsid w:val="00253762"/>
    <w:rsid w:val="00254A4D"/>
    <w:rsid w:val="002557EA"/>
    <w:rsid w:val="00276893"/>
    <w:rsid w:val="00291AAA"/>
    <w:rsid w:val="00293289"/>
    <w:rsid w:val="00293686"/>
    <w:rsid w:val="002A5245"/>
    <w:rsid w:val="002B3FF4"/>
    <w:rsid w:val="002C0E47"/>
    <w:rsid w:val="002C21B3"/>
    <w:rsid w:val="002E6503"/>
    <w:rsid w:val="002F412F"/>
    <w:rsid w:val="002F537D"/>
    <w:rsid w:val="00321465"/>
    <w:rsid w:val="00324848"/>
    <w:rsid w:val="003337B3"/>
    <w:rsid w:val="003462E2"/>
    <w:rsid w:val="00346972"/>
    <w:rsid w:val="00346CA9"/>
    <w:rsid w:val="00347FEF"/>
    <w:rsid w:val="00362E38"/>
    <w:rsid w:val="003665B1"/>
    <w:rsid w:val="003761CC"/>
    <w:rsid w:val="0039658A"/>
    <w:rsid w:val="003A2BD1"/>
    <w:rsid w:val="003A3612"/>
    <w:rsid w:val="003A5B34"/>
    <w:rsid w:val="003A60B2"/>
    <w:rsid w:val="003E625A"/>
    <w:rsid w:val="003F1934"/>
    <w:rsid w:val="003F5D05"/>
    <w:rsid w:val="00400572"/>
    <w:rsid w:val="004125DA"/>
    <w:rsid w:val="0042150B"/>
    <w:rsid w:val="00422FE1"/>
    <w:rsid w:val="00451C14"/>
    <w:rsid w:val="00462973"/>
    <w:rsid w:val="00462E2A"/>
    <w:rsid w:val="00464318"/>
    <w:rsid w:val="00497F2B"/>
    <w:rsid w:val="004A0B5E"/>
    <w:rsid w:val="004A6D40"/>
    <w:rsid w:val="004A75C0"/>
    <w:rsid w:val="004B728C"/>
    <w:rsid w:val="004C34BB"/>
    <w:rsid w:val="004D5CCF"/>
    <w:rsid w:val="004E18E7"/>
    <w:rsid w:val="004F503A"/>
    <w:rsid w:val="004F66AA"/>
    <w:rsid w:val="004F6F8C"/>
    <w:rsid w:val="005030A9"/>
    <w:rsid w:val="005124D6"/>
    <w:rsid w:val="00514C91"/>
    <w:rsid w:val="0052207E"/>
    <w:rsid w:val="005349D5"/>
    <w:rsid w:val="00534C21"/>
    <w:rsid w:val="00573428"/>
    <w:rsid w:val="00584303"/>
    <w:rsid w:val="00585724"/>
    <w:rsid w:val="005B029C"/>
    <w:rsid w:val="005C5B2F"/>
    <w:rsid w:val="005D7489"/>
    <w:rsid w:val="005E3B3B"/>
    <w:rsid w:val="005E6040"/>
    <w:rsid w:val="00603D22"/>
    <w:rsid w:val="0060470C"/>
    <w:rsid w:val="00606234"/>
    <w:rsid w:val="006161FE"/>
    <w:rsid w:val="006222C3"/>
    <w:rsid w:val="00626B08"/>
    <w:rsid w:val="006539D2"/>
    <w:rsid w:val="006571C2"/>
    <w:rsid w:val="00672F9E"/>
    <w:rsid w:val="0068278A"/>
    <w:rsid w:val="006875C2"/>
    <w:rsid w:val="006A101F"/>
    <w:rsid w:val="006B41FA"/>
    <w:rsid w:val="006C18EF"/>
    <w:rsid w:val="006C6DE5"/>
    <w:rsid w:val="00703060"/>
    <w:rsid w:val="00705C82"/>
    <w:rsid w:val="00714BC2"/>
    <w:rsid w:val="00715E9D"/>
    <w:rsid w:val="007249A8"/>
    <w:rsid w:val="00734EF8"/>
    <w:rsid w:val="00745011"/>
    <w:rsid w:val="00752F2A"/>
    <w:rsid w:val="00754B6C"/>
    <w:rsid w:val="007657A6"/>
    <w:rsid w:val="00765E75"/>
    <w:rsid w:val="00773466"/>
    <w:rsid w:val="00776A30"/>
    <w:rsid w:val="007800B8"/>
    <w:rsid w:val="00791B52"/>
    <w:rsid w:val="007B366A"/>
    <w:rsid w:val="007B39A0"/>
    <w:rsid w:val="007B6EA5"/>
    <w:rsid w:val="007E2DC3"/>
    <w:rsid w:val="007E3786"/>
    <w:rsid w:val="007F4D09"/>
    <w:rsid w:val="00805C7B"/>
    <w:rsid w:val="00811F6F"/>
    <w:rsid w:val="00813D6A"/>
    <w:rsid w:val="00851B42"/>
    <w:rsid w:val="00857723"/>
    <w:rsid w:val="0086551E"/>
    <w:rsid w:val="00872333"/>
    <w:rsid w:val="00875599"/>
    <w:rsid w:val="008A3E5B"/>
    <w:rsid w:val="008A4137"/>
    <w:rsid w:val="008C1609"/>
    <w:rsid w:val="008C1A57"/>
    <w:rsid w:val="008C3BB7"/>
    <w:rsid w:val="008C5CAD"/>
    <w:rsid w:val="008D0A2E"/>
    <w:rsid w:val="008E114C"/>
    <w:rsid w:val="009050BB"/>
    <w:rsid w:val="00940E55"/>
    <w:rsid w:val="0094560B"/>
    <w:rsid w:val="0097678D"/>
    <w:rsid w:val="009779CD"/>
    <w:rsid w:val="00994FE2"/>
    <w:rsid w:val="009A0024"/>
    <w:rsid w:val="009D3625"/>
    <w:rsid w:val="009D4CBF"/>
    <w:rsid w:val="009E1FA8"/>
    <w:rsid w:val="009E59B2"/>
    <w:rsid w:val="009F5209"/>
    <w:rsid w:val="00A03C1D"/>
    <w:rsid w:val="00A1260B"/>
    <w:rsid w:val="00A143B5"/>
    <w:rsid w:val="00A17794"/>
    <w:rsid w:val="00A2298E"/>
    <w:rsid w:val="00A276E1"/>
    <w:rsid w:val="00A340E2"/>
    <w:rsid w:val="00A528A4"/>
    <w:rsid w:val="00A53CE7"/>
    <w:rsid w:val="00A82513"/>
    <w:rsid w:val="00A839C9"/>
    <w:rsid w:val="00A84EFE"/>
    <w:rsid w:val="00A97E0B"/>
    <w:rsid w:val="00AD06A1"/>
    <w:rsid w:val="00AD4844"/>
    <w:rsid w:val="00AD4DCE"/>
    <w:rsid w:val="00AE5571"/>
    <w:rsid w:val="00AF3DDD"/>
    <w:rsid w:val="00B10F7E"/>
    <w:rsid w:val="00B13A77"/>
    <w:rsid w:val="00B164B8"/>
    <w:rsid w:val="00B3034A"/>
    <w:rsid w:val="00B41839"/>
    <w:rsid w:val="00B43B43"/>
    <w:rsid w:val="00B47A6C"/>
    <w:rsid w:val="00B521CC"/>
    <w:rsid w:val="00B55F47"/>
    <w:rsid w:val="00B71A35"/>
    <w:rsid w:val="00B806BD"/>
    <w:rsid w:val="00B81D75"/>
    <w:rsid w:val="00B843A9"/>
    <w:rsid w:val="00B95823"/>
    <w:rsid w:val="00BB4202"/>
    <w:rsid w:val="00BB7B87"/>
    <w:rsid w:val="00BC0793"/>
    <w:rsid w:val="00BD472E"/>
    <w:rsid w:val="00BD4EF5"/>
    <w:rsid w:val="00BD54DF"/>
    <w:rsid w:val="00BE77F8"/>
    <w:rsid w:val="00BF4B04"/>
    <w:rsid w:val="00BF5608"/>
    <w:rsid w:val="00C02B90"/>
    <w:rsid w:val="00C05FFF"/>
    <w:rsid w:val="00C14062"/>
    <w:rsid w:val="00C23E12"/>
    <w:rsid w:val="00C43A2F"/>
    <w:rsid w:val="00C65B9D"/>
    <w:rsid w:val="00C81981"/>
    <w:rsid w:val="00C94E1C"/>
    <w:rsid w:val="00C95A5D"/>
    <w:rsid w:val="00CA1279"/>
    <w:rsid w:val="00CA3D03"/>
    <w:rsid w:val="00CA7C18"/>
    <w:rsid w:val="00CC2739"/>
    <w:rsid w:val="00CE50C5"/>
    <w:rsid w:val="00D025D2"/>
    <w:rsid w:val="00D20022"/>
    <w:rsid w:val="00D20919"/>
    <w:rsid w:val="00D37EEF"/>
    <w:rsid w:val="00D61533"/>
    <w:rsid w:val="00D73C52"/>
    <w:rsid w:val="00D80873"/>
    <w:rsid w:val="00D9782E"/>
    <w:rsid w:val="00DA2A92"/>
    <w:rsid w:val="00DD4D04"/>
    <w:rsid w:val="00DF727C"/>
    <w:rsid w:val="00DF7484"/>
    <w:rsid w:val="00E0645A"/>
    <w:rsid w:val="00E5106C"/>
    <w:rsid w:val="00E6497F"/>
    <w:rsid w:val="00E651E5"/>
    <w:rsid w:val="00E6727D"/>
    <w:rsid w:val="00E80254"/>
    <w:rsid w:val="00E92722"/>
    <w:rsid w:val="00EA1464"/>
    <w:rsid w:val="00EA16A4"/>
    <w:rsid w:val="00EA5FC3"/>
    <w:rsid w:val="00EB3CE2"/>
    <w:rsid w:val="00EB3E42"/>
    <w:rsid w:val="00EB7944"/>
    <w:rsid w:val="00EC0E56"/>
    <w:rsid w:val="00EC75A3"/>
    <w:rsid w:val="00ED64F5"/>
    <w:rsid w:val="00F050A6"/>
    <w:rsid w:val="00F3024B"/>
    <w:rsid w:val="00F3245B"/>
    <w:rsid w:val="00F511F2"/>
    <w:rsid w:val="00F659D2"/>
    <w:rsid w:val="00F81E1D"/>
    <w:rsid w:val="00F91ABC"/>
    <w:rsid w:val="00F94BA8"/>
    <w:rsid w:val="00FA23D3"/>
    <w:rsid w:val="00FA4C51"/>
    <w:rsid w:val="00FA77FD"/>
    <w:rsid w:val="00FD7264"/>
    <w:rsid w:val="00FD7654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787AF"/>
  <w15:chartTrackingRefBased/>
  <w15:docId w15:val="{ACB2FD94-DF6A-4D9D-96F8-BC475649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4E1C"/>
    <w:pPr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D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A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C94E1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84D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71A3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footer" Target="footer2.xml"/><Relationship Id="rId10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136</TotalTime>
  <Pages>3</Pages>
  <Words>4362</Words>
  <Characters>24869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209</cp:revision>
  <dcterms:created xsi:type="dcterms:W3CDTF">2025-05-12T20:29:00Z</dcterms:created>
  <dcterms:modified xsi:type="dcterms:W3CDTF">2025-05-12T22:45:00Z</dcterms:modified>
</cp:coreProperties>
</file>