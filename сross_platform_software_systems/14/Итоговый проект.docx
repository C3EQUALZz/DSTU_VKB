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D39A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17C574F1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0D240BA9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3ADFF829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3D40055A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5C1A19F9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0633BD9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29FBDE3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E895493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57E6EC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E6BDCC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B0158A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DB36F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7CBC02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E986886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6A242C4A" w14:textId="77777777" w:rsidR="0054724A" w:rsidRDefault="00791B52" w:rsidP="004E18E7">
      <w:pPr>
        <w:ind w:firstLine="0"/>
        <w:jc w:val="center"/>
        <w:rPr>
          <w:bCs/>
          <w:spacing w:val="2"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1</w:t>
      </w:r>
      <w:r w:rsidR="0054724A">
        <w:rPr>
          <w:b/>
          <w:bCs/>
          <w:sz w:val="32"/>
          <w:szCs w:val="32"/>
        </w:rPr>
        <w:t>4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</w:p>
    <w:p w14:paraId="27EE9EEB" w14:textId="2BF40D02" w:rsidR="00791B52" w:rsidRPr="0054724A" w:rsidRDefault="0054724A" w:rsidP="004E18E7">
      <w:pPr>
        <w:ind w:firstLine="0"/>
        <w:jc w:val="center"/>
        <w:rPr>
          <w:bCs/>
          <w:sz w:val="32"/>
          <w:szCs w:val="32"/>
        </w:rPr>
      </w:pPr>
      <w:r w:rsidRPr="0054724A">
        <w:rPr>
          <w:bCs/>
          <w:spacing w:val="2"/>
          <w:sz w:val="32"/>
          <w:szCs w:val="32"/>
        </w:rPr>
        <w:t xml:space="preserve">по </w:t>
      </w:r>
      <w:r>
        <w:rPr>
          <w:spacing w:val="2"/>
          <w:sz w:val="32"/>
          <w:szCs w:val="32"/>
        </w:rPr>
        <w:t>дисциплине: «Кроссплатформенные программные системы»</w:t>
      </w:r>
      <w:r w:rsidR="00791B52" w:rsidRPr="0054724A">
        <w:rPr>
          <w:b/>
          <w:bCs/>
          <w:spacing w:val="2"/>
          <w:sz w:val="32"/>
          <w:szCs w:val="32"/>
        </w:rPr>
        <w:t xml:space="preserve"> </w:t>
      </w:r>
    </w:p>
    <w:p w14:paraId="085366BB" w14:textId="03C048D8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54724A">
        <w:rPr>
          <w:sz w:val="32"/>
          <w:szCs w:val="32"/>
        </w:rPr>
        <w:t>Реализация системы авторизации и аутентификации в защищённом веб-приложении с применением кроссплатформенных языков</w:t>
      </w:r>
      <w:r w:rsidRPr="0086551E">
        <w:rPr>
          <w:sz w:val="32"/>
          <w:szCs w:val="32"/>
        </w:rPr>
        <w:t>»</w:t>
      </w:r>
    </w:p>
    <w:p w14:paraId="0298C0B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927045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8DDD30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0F65D9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671F2E0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7E9E3200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3C7F66F9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ВКБ41</w:t>
            </w:r>
          </w:p>
        </w:tc>
      </w:tr>
      <w:tr w:rsidR="00791B52" w:rsidRPr="0086551E" w14:paraId="5D381DE1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F11826" w14:textId="6D3A1DCE" w:rsidR="00931068" w:rsidRPr="0086551E" w:rsidRDefault="00791B52" w:rsidP="00931068">
            <w:pPr>
              <w:ind w:firstLine="0"/>
              <w:jc w:val="center"/>
              <w:rPr>
                <w:szCs w:val="24"/>
              </w:rPr>
            </w:pPr>
            <w:r w:rsidRPr="0086551E">
              <w:rPr>
                <w:szCs w:val="24"/>
              </w:rPr>
              <w:t>Якушевский Сергей Сергеевич</w:t>
            </w:r>
          </w:p>
        </w:tc>
      </w:tr>
      <w:tr w:rsidR="00931068" w:rsidRPr="0086551E" w14:paraId="44BFAF7F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EE8A4" w14:textId="3E907EBA" w:rsidR="00931068" w:rsidRPr="0086551E" w:rsidRDefault="00617DDB" w:rsidP="0093106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Пересада Никита</w:t>
            </w:r>
          </w:p>
        </w:tc>
      </w:tr>
      <w:tr w:rsidR="00617DDB" w:rsidRPr="0086551E" w14:paraId="3AB02DF1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91B3EB" w14:textId="43DA70BB" w:rsidR="00617DDB" w:rsidRDefault="00617DDB" w:rsidP="0093106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Савин Александр</w:t>
            </w:r>
          </w:p>
        </w:tc>
      </w:tr>
      <w:tr w:rsidR="00617DDB" w:rsidRPr="0086551E" w14:paraId="16F3AC73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048875" w14:textId="46E9430A" w:rsidR="00617DDB" w:rsidRDefault="00617DDB" w:rsidP="00617DD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Сац Никита</w:t>
            </w:r>
          </w:p>
        </w:tc>
      </w:tr>
      <w:tr w:rsidR="00791B52" w:rsidRPr="0086551E" w14:paraId="276D0188" w14:textId="77777777" w:rsidTr="00791B52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DF23CB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  <w:tr w:rsidR="00791B52" w:rsidRPr="0086551E" w14:paraId="10F2E96F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1BE08FA2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Проверил: </w:t>
            </w:r>
          </w:p>
        </w:tc>
      </w:tr>
      <w:tr w:rsidR="00791B52" w:rsidRPr="0086551E" w14:paraId="4D266583" w14:textId="77777777" w:rsidTr="00791B52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F207E9" w14:textId="17B29239" w:rsidR="00626AE4" w:rsidRPr="00574444" w:rsidRDefault="0054724A" w:rsidP="00574444">
            <w:pPr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Черкесова Лариса Владимировна</w:t>
            </w:r>
          </w:p>
        </w:tc>
      </w:tr>
      <w:tr w:rsidR="00791B52" w:rsidRPr="0086551E" w14:paraId="0FF91D17" w14:textId="77777777" w:rsidTr="00791B52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1133B2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62DDC4A2" w14:textId="77777777" w:rsidR="00791B52" w:rsidRDefault="00791B52" w:rsidP="00791B52"/>
    <w:p w14:paraId="70CD6D6A" w14:textId="77777777" w:rsidR="004C34BB" w:rsidRDefault="004C34BB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13EB714C" w14:textId="2E2AA124" w:rsidR="00FA77FD" w:rsidRDefault="004C34BB" w:rsidP="004C34BB">
      <w:r>
        <w:lastRenderedPageBreak/>
        <w:t>Цель работы:</w:t>
      </w:r>
      <w:r w:rsidR="005C18CF">
        <w:t xml:space="preserve"> закрепить </w:t>
      </w:r>
      <w:r w:rsidR="00400D56">
        <w:t>практические навыки и умения в использовании кроссплатформенных языков программирования</w:t>
      </w:r>
      <w:r w:rsidR="0042058A">
        <w:t>.</w:t>
      </w:r>
    </w:p>
    <w:p w14:paraId="7AE7543C" w14:textId="62F33EEF" w:rsidR="0042058A" w:rsidRDefault="0042058A" w:rsidP="004C34BB">
      <w:r>
        <w:t>Задание:</w:t>
      </w:r>
    </w:p>
    <w:p w14:paraId="41A2E3F3" w14:textId="6C99B2D3" w:rsidR="0042058A" w:rsidRDefault="0042058A" w:rsidP="004C34BB">
      <w:r>
        <w:t>Реализовать программный продукт с использованием кроссплатформенных языков программирования.</w:t>
      </w:r>
    </w:p>
    <w:p w14:paraId="22F3E212" w14:textId="678CD13A" w:rsidR="0042058A" w:rsidRDefault="0042058A" w:rsidP="004C34BB">
      <w:r>
        <w:t>Ход работы:</w:t>
      </w:r>
    </w:p>
    <w:p w14:paraId="4B1B4E4C" w14:textId="5BAF5624" w:rsidR="00A2445B" w:rsidRDefault="0042058A" w:rsidP="00A2445B">
      <w:pPr>
        <w:rPr>
          <w:lang w:val="en-US"/>
        </w:rPr>
      </w:pPr>
      <w:r>
        <w:t xml:space="preserve">В ходе программной реализации было создано примитивное веб-приложение на базе </w:t>
      </w:r>
      <w:r w:rsidR="00A2445B">
        <w:t xml:space="preserve">семейства фреймворков </w:t>
      </w:r>
      <w:r w:rsidR="00A2445B">
        <w:rPr>
          <w:lang w:val="en-US"/>
        </w:rPr>
        <w:t>Spring</w:t>
      </w:r>
      <w:r w:rsidR="00A2445B" w:rsidRPr="00A2445B">
        <w:t xml:space="preserve"> </w:t>
      </w:r>
      <w:r w:rsidR="00A2445B">
        <w:rPr>
          <w:lang w:val="en-US"/>
        </w:rPr>
        <w:t>Framework</w:t>
      </w:r>
      <w:r w:rsidR="00A2445B" w:rsidRPr="00A2445B">
        <w:t xml:space="preserve">. </w:t>
      </w:r>
      <w:r w:rsidR="00A2445B">
        <w:t>Были подключены такие модули, как</w:t>
      </w:r>
      <w:r w:rsidR="00A2445B">
        <w:rPr>
          <w:lang w:val="en-US"/>
        </w:rPr>
        <w:t>:</w:t>
      </w:r>
    </w:p>
    <w:p w14:paraId="439C81F6" w14:textId="546DB75A" w:rsidR="00A2445B" w:rsidRPr="00A2445B" w:rsidRDefault="00A2445B" w:rsidP="00951669">
      <w:pPr>
        <w:pStyle w:val="ac"/>
        <w:numPr>
          <w:ilvl w:val="0"/>
          <w:numId w:val="3"/>
        </w:numPr>
      </w:pPr>
      <w:r w:rsidRPr="00951669">
        <w:rPr>
          <w:lang w:val="en-US"/>
        </w:rPr>
        <w:t>Spring</w:t>
      </w:r>
      <w:r w:rsidRPr="00A2445B">
        <w:t xml:space="preserve"> </w:t>
      </w:r>
      <w:r w:rsidRPr="00951669">
        <w:rPr>
          <w:lang w:val="en-US"/>
        </w:rPr>
        <w:t>Boot</w:t>
      </w:r>
      <w:r w:rsidRPr="00A2445B">
        <w:t xml:space="preserve"> </w:t>
      </w:r>
      <w:r>
        <w:t xml:space="preserve">для определения приложения в контексте фреймвора </w:t>
      </w:r>
      <w:r w:rsidRPr="00951669">
        <w:rPr>
          <w:lang w:val="en-US"/>
        </w:rPr>
        <w:t>Spring</w:t>
      </w:r>
      <w:r w:rsidRPr="00A2445B">
        <w:t>;</w:t>
      </w:r>
    </w:p>
    <w:p w14:paraId="717DBF88" w14:textId="2945352A" w:rsidR="00A2445B" w:rsidRPr="00A2445B" w:rsidRDefault="00A2445B" w:rsidP="00A2445B">
      <w:pPr>
        <w:pStyle w:val="ac"/>
        <w:numPr>
          <w:ilvl w:val="0"/>
          <w:numId w:val="3"/>
        </w:numPr>
      </w:pPr>
      <w:r>
        <w:rPr>
          <w:lang w:val="en-US"/>
        </w:rPr>
        <w:t>Spring</w:t>
      </w:r>
      <w:r w:rsidRPr="00A2445B">
        <w:t xml:space="preserve"> </w:t>
      </w:r>
      <w:r>
        <w:rPr>
          <w:lang w:val="en-US"/>
        </w:rPr>
        <w:t>Data</w:t>
      </w:r>
      <w:r w:rsidRPr="00A2445B">
        <w:t xml:space="preserve"> </w:t>
      </w:r>
      <w:r>
        <w:rPr>
          <w:lang w:val="en-US"/>
        </w:rPr>
        <w:t>JPA</w:t>
      </w:r>
      <w:r w:rsidRPr="00A2445B">
        <w:t xml:space="preserve"> </w:t>
      </w:r>
      <w:r>
        <w:t>для</w:t>
      </w:r>
      <w:r w:rsidRPr="00A2445B">
        <w:t xml:space="preserve"> </w:t>
      </w:r>
      <w:r>
        <w:t xml:space="preserve">подключения базы данных (конкретно – </w:t>
      </w:r>
      <w:r>
        <w:rPr>
          <w:lang w:val="en-US"/>
        </w:rPr>
        <w:t>PostgreSQL</w:t>
      </w:r>
      <w:r w:rsidRPr="00A2445B">
        <w:t>);</w:t>
      </w:r>
    </w:p>
    <w:p w14:paraId="51DB2BB0" w14:textId="0E897708" w:rsidR="00A2445B" w:rsidRPr="00D676DB" w:rsidRDefault="00A2445B" w:rsidP="00A2445B">
      <w:pPr>
        <w:pStyle w:val="ac"/>
        <w:numPr>
          <w:ilvl w:val="0"/>
          <w:numId w:val="3"/>
        </w:numPr>
      </w:pPr>
      <w:r>
        <w:rPr>
          <w:lang w:val="en-US"/>
        </w:rPr>
        <w:t>Spring</w:t>
      </w:r>
      <w:r w:rsidRPr="00A2445B">
        <w:t xml:space="preserve"> </w:t>
      </w:r>
      <w:r>
        <w:rPr>
          <w:lang w:val="en-US"/>
        </w:rPr>
        <w:t>Security</w:t>
      </w:r>
      <w:r w:rsidRPr="00A2445B">
        <w:t xml:space="preserve"> </w:t>
      </w:r>
      <w:r>
        <w:t>для реализации защищённого соединения и безопасных процессов регистрации и аутентификации</w:t>
      </w:r>
      <w:r w:rsidR="005B0D32" w:rsidRPr="005B0D32">
        <w:t>;</w:t>
      </w:r>
    </w:p>
    <w:p w14:paraId="134FDDC3" w14:textId="35A728FE" w:rsidR="00DA0FE3" w:rsidRPr="00564F45" w:rsidRDefault="00DA0FE3" w:rsidP="00D676DB">
      <w:pPr>
        <w:pStyle w:val="ac"/>
        <w:numPr>
          <w:ilvl w:val="0"/>
          <w:numId w:val="3"/>
        </w:numPr>
      </w:pPr>
      <w:r w:rsidRPr="00D676DB">
        <w:rPr>
          <w:lang w:val="en-US"/>
        </w:rPr>
        <w:t>Spring</w:t>
      </w:r>
      <w:r w:rsidRPr="00DA0FE3">
        <w:t xml:space="preserve"> </w:t>
      </w:r>
      <w:r w:rsidRPr="00D676DB">
        <w:rPr>
          <w:lang w:val="en-US"/>
        </w:rPr>
        <w:t>ThymeLeaf</w:t>
      </w:r>
      <w:r w:rsidRPr="00DA0FE3">
        <w:t xml:space="preserve"> </w:t>
      </w:r>
      <w:r>
        <w:t xml:space="preserve">для удобного структурирования веб-страниц запросов и ответов в виде </w:t>
      </w:r>
      <w:r w:rsidRPr="00D676DB">
        <w:rPr>
          <w:lang w:val="en-US"/>
        </w:rPr>
        <w:t>h</w:t>
      </w:r>
      <w:r w:rsidR="00CD2AF7">
        <w:rPr>
          <w:lang w:val="en-US"/>
        </w:rPr>
        <w:t>m</w:t>
      </w:r>
      <w:r w:rsidRPr="00D676DB">
        <w:rPr>
          <w:lang w:val="en-US"/>
        </w:rPr>
        <w:t>l</w:t>
      </w:r>
      <w:r w:rsidRPr="00DA0FE3">
        <w:t>-</w:t>
      </w:r>
      <w:r>
        <w:t>страниц</w:t>
      </w:r>
      <w:r w:rsidR="005B0D32" w:rsidRPr="005B0D32">
        <w:t>.</w:t>
      </w:r>
    </w:p>
    <w:p w14:paraId="3CD8C4DB" w14:textId="004CF11A" w:rsidR="00135EEA" w:rsidRPr="00CD2AF7" w:rsidRDefault="00564F45" w:rsidP="00CD2AF7">
      <w:r>
        <w:t xml:space="preserve">Процессы аутентификации и авторизации были </w:t>
      </w:r>
      <w:r w:rsidR="00EF3D9B">
        <w:t xml:space="preserve">основаны на применении технологии </w:t>
      </w:r>
      <w:r w:rsidR="00EF3D9B">
        <w:rPr>
          <w:lang w:val="en-US"/>
        </w:rPr>
        <w:t>jwt</w:t>
      </w:r>
      <w:r w:rsidR="00EF3D9B" w:rsidRPr="00EF3D9B">
        <w:t xml:space="preserve"> </w:t>
      </w:r>
      <w:r w:rsidR="00EF3D9B">
        <w:t>–</w:t>
      </w:r>
      <w:r w:rsidR="00EF3D9B" w:rsidRPr="00EF3D9B">
        <w:t xml:space="preserve"> </w:t>
      </w:r>
      <w:r w:rsidR="00EF3D9B">
        <w:rPr>
          <w:lang w:val="en-US"/>
        </w:rPr>
        <w:t>json</w:t>
      </w:r>
      <w:r w:rsidR="00EF3D9B" w:rsidRPr="00EF3D9B">
        <w:t xml:space="preserve"> </w:t>
      </w:r>
      <w:r w:rsidR="00EF3D9B">
        <w:rPr>
          <w:lang w:val="en-US"/>
        </w:rPr>
        <w:t>web</w:t>
      </w:r>
      <w:r w:rsidR="00EF3D9B" w:rsidRPr="00EF3D9B">
        <w:t xml:space="preserve"> </w:t>
      </w:r>
      <w:r w:rsidR="00EF3D9B">
        <w:rPr>
          <w:lang w:val="en-US"/>
        </w:rPr>
        <w:t>token</w:t>
      </w:r>
      <w:r w:rsidR="00135EEA" w:rsidRPr="00135EEA">
        <w:t>.</w:t>
      </w:r>
    </w:p>
    <w:p w14:paraId="774038A3" w14:textId="7213B2D8" w:rsidR="00401CD3" w:rsidRDefault="00401CD3" w:rsidP="00CD2AF7">
      <w:r>
        <w:t>JWT (JSON Web Token) — это компактный и URL-безопасный способ передачи информации между двумя сторонами в виде JSON-объекта. Чаще всего используется для авторизации и обмена данными между клиентом и сервером.</w:t>
      </w:r>
    </w:p>
    <w:p w14:paraId="59A74008" w14:textId="1CAB5EB9" w:rsidR="00401CD3" w:rsidRDefault="00401CD3" w:rsidP="00CD2AF7">
      <w:r>
        <w:t>Основная структура JWT:</w:t>
      </w:r>
    </w:p>
    <w:p w14:paraId="00505D3C" w14:textId="77777777" w:rsidR="00401CD3" w:rsidRDefault="00401CD3" w:rsidP="00401CD3">
      <w:r>
        <w:t>JWT состоит из трёх частей, разделённых точками:</w:t>
      </w:r>
    </w:p>
    <w:p w14:paraId="35923041" w14:textId="01AA1C56" w:rsidR="00401CD3" w:rsidRPr="00574444" w:rsidRDefault="00401CD3" w:rsidP="00CD2AF7">
      <w:pPr>
        <w:jc w:val="center"/>
      </w:pPr>
      <w:proofErr w:type="gramStart"/>
      <w:r>
        <w:t>xxxxx.yyyyy</w:t>
      </w:r>
      <w:proofErr w:type="gramEnd"/>
      <w:r>
        <w:t>.zzzzz</w:t>
      </w:r>
    </w:p>
    <w:p w14:paraId="4451FFCF" w14:textId="1F1D552F" w:rsidR="00401CD3" w:rsidRDefault="00401CD3" w:rsidP="00401CD3">
      <w:r>
        <w:t>1.</w:t>
      </w:r>
      <w:r w:rsidR="00CD2AF7">
        <w:t xml:space="preserve"> </w:t>
      </w:r>
      <w:r>
        <w:t>Header (заголовок — указывает тип токена и алгоритм подписи:</w:t>
      </w:r>
    </w:p>
    <w:p w14:paraId="05CE0C30" w14:textId="77777777" w:rsidR="00401CD3" w:rsidRPr="00574444" w:rsidRDefault="00401CD3" w:rsidP="00401CD3">
      <w:r w:rsidRPr="00574444">
        <w:t>{</w:t>
      </w:r>
    </w:p>
    <w:p w14:paraId="4CB640EA" w14:textId="77777777" w:rsidR="00401CD3" w:rsidRPr="00574444" w:rsidRDefault="00401CD3" w:rsidP="00401CD3">
      <w:r w:rsidRPr="00574444">
        <w:t xml:space="preserve">  "</w:t>
      </w:r>
      <w:r w:rsidRPr="00401CD3">
        <w:rPr>
          <w:lang w:val="en-US"/>
        </w:rPr>
        <w:t>alg</w:t>
      </w:r>
      <w:r w:rsidRPr="00574444">
        <w:t>": "</w:t>
      </w:r>
      <w:r w:rsidRPr="00401CD3">
        <w:rPr>
          <w:lang w:val="en-US"/>
        </w:rPr>
        <w:t>HS</w:t>
      </w:r>
      <w:r w:rsidRPr="00574444">
        <w:t>256",</w:t>
      </w:r>
    </w:p>
    <w:p w14:paraId="06E522AF" w14:textId="77777777" w:rsidR="00401CD3" w:rsidRPr="00574444" w:rsidRDefault="00401CD3" w:rsidP="00401CD3">
      <w:r w:rsidRPr="00574444">
        <w:t xml:space="preserve">  "</w:t>
      </w:r>
      <w:r w:rsidRPr="00401CD3">
        <w:rPr>
          <w:lang w:val="en-US"/>
        </w:rPr>
        <w:t>typ</w:t>
      </w:r>
      <w:r w:rsidRPr="00574444">
        <w:t>": "</w:t>
      </w:r>
      <w:r w:rsidRPr="00401CD3">
        <w:rPr>
          <w:lang w:val="en-US"/>
        </w:rPr>
        <w:t>JWT</w:t>
      </w:r>
      <w:r w:rsidRPr="00574444">
        <w:t>"</w:t>
      </w:r>
    </w:p>
    <w:p w14:paraId="1F70469A" w14:textId="77777777" w:rsidR="00401CD3" w:rsidRDefault="00401CD3" w:rsidP="00401CD3">
      <w:r>
        <w:t>}</w:t>
      </w:r>
    </w:p>
    <w:p w14:paraId="177D73BD" w14:textId="77777777" w:rsidR="00401CD3" w:rsidRDefault="00401CD3" w:rsidP="00401CD3"/>
    <w:p w14:paraId="42CDE5A3" w14:textId="17FA5483" w:rsidR="00401CD3" w:rsidRDefault="00401CD3" w:rsidP="00401CD3">
      <w:r>
        <w:t>2. Payload (полезная нагрузка) — содержит пользовательские данные (claims):</w:t>
      </w:r>
    </w:p>
    <w:p w14:paraId="5AC90796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>{</w:t>
      </w:r>
    </w:p>
    <w:p w14:paraId="6D34F6EE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"sub": "1234567890",</w:t>
      </w:r>
    </w:p>
    <w:p w14:paraId="23F208D1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"name": "John Doe",</w:t>
      </w:r>
    </w:p>
    <w:p w14:paraId="1748F340" w14:textId="77777777" w:rsidR="00401CD3" w:rsidRPr="00574444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</w:t>
      </w:r>
      <w:r w:rsidRPr="00574444">
        <w:rPr>
          <w:lang w:val="en-US"/>
        </w:rPr>
        <w:t>"role": "admin",</w:t>
      </w:r>
    </w:p>
    <w:p w14:paraId="64A89000" w14:textId="77777777" w:rsidR="00401CD3" w:rsidRDefault="00401CD3" w:rsidP="00401CD3">
      <w:r w:rsidRPr="00574444">
        <w:rPr>
          <w:lang w:val="en-US"/>
        </w:rPr>
        <w:t xml:space="preserve">  </w:t>
      </w:r>
      <w:r>
        <w:t>"exp": 1715989200</w:t>
      </w:r>
    </w:p>
    <w:p w14:paraId="07C42F93" w14:textId="6E15F59D" w:rsidR="00401CD3" w:rsidRPr="00574444" w:rsidRDefault="00401CD3" w:rsidP="00CD2AF7">
      <w:r>
        <w:t>}</w:t>
      </w:r>
    </w:p>
    <w:p w14:paraId="0C61C411" w14:textId="2EBBEEEA" w:rsidR="00401CD3" w:rsidRDefault="00401CD3" w:rsidP="00401CD3">
      <w:r>
        <w:t>3. Signature (подпись) — создаётся с помощью секрета (или приватного ключа) и используется для проверки подлинности:</w:t>
      </w:r>
    </w:p>
    <w:p w14:paraId="2AB28D90" w14:textId="6E2ED11B" w:rsidR="00401CD3" w:rsidRPr="00CD2AF7" w:rsidRDefault="00401CD3" w:rsidP="00CD2AF7">
      <w:pPr>
        <w:rPr>
          <w:lang w:val="en-US"/>
        </w:rPr>
      </w:pPr>
      <w:r w:rsidRPr="00401CD3">
        <w:rPr>
          <w:lang w:val="en-US"/>
        </w:rPr>
        <w:t>HMACSHA256(base64UrlEncode(header) + "." + base64UrlEncode(payload), secret)</w:t>
      </w:r>
    </w:p>
    <w:p w14:paraId="1CFBE2CF" w14:textId="53FD749E" w:rsidR="00401CD3" w:rsidRPr="00574444" w:rsidRDefault="00401CD3" w:rsidP="00CD2AF7">
      <w:r>
        <w:lastRenderedPageBreak/>
        <w:t>Принцип работы:</w:t>
      </w:r>
    </w:p>
    <w:p w14:paraId="0638E94F" w14:textId="77777777" w:rsidR="00401CD3" w:rsidRDefault="00401CD3" w:rsidP="00401CD3">
      <w:r>
        <w:t>1. Клиент логинится → сервер проверяет логин/пароль.</w:t>
      </w:r>
    </w:p>
    <w:p w14:paraId="505B2176" w14:textId="77777777" w:rsidR="00401CD3" w:rsidRDefault="00401CD3" w:rsidP="00401CD3">
      <w:r>
        <w:t>2. Сервер генерирует JWT и отдаёт клиенту.</w:t>
      </w:r>
    </w:p>
    <w:p w14:paraId="531F9AAF" w14:textId="77777777" w:rsidR="00401CD3" w:rsidRDefault="00401CD3" w:rsidP="00401CD3">
      <w:r>
        <w:t>3. Клиент отправляет JWT в заголовке Authorization:</w:t>
      </w:r>
    </w:p>
    <w:p w14:paraId="61E6F8FC" w14:textId="3CB05CC7" w:rsidR="00401CD3" w:rsidRDefault="00401CD3" w:rsidP="006743A8">
      <w:pPr>
        <w:jc w:val="center"/>
      </w:pPr>
      <w:r>
        <w:t>Authorization: Bearer &lt;jwt&gt;</w:t>
      </w:r>
    </w:p>
    <w:p w14:paraId="6BE14143" w14:textId="77777777" w:rsidR="00401CD3" w:rsidRDefault="00401CD3" w:rsidP="00401CD3">
      <w:r>
        <w:t>4. Сервер валидирует JWT на каждом запросе.</w:t>
      </w:r>
    </w:p>
    <w:p w14:paraId="747C356A" w14:textId="37944393" w:rsidR="00401CD3" w:rsidRPr="00931068" w:rsidRDefault="00401CD3" w:rsidP="00DA6357">
      <w:pPr>
        <w:ind w:firstLine="708"/>
      </w:pPr>
      <w:r>
        <w:t>Пример (на Java с использованием jjwt):</w:t>
      </w:r>
    </w:p>
    <w:p w14:paraId="60BC8CA8" w14:textId="77777777" w:rsidR="00C00C6E" w:rsidRPr="00931068" w:rsidRDefault="00C00C6E" w:rsidP="00DA6357">
      <w:pPr>
        <w:ind w:firstLine="708"/>
      </w:pPr>
    </w:p>
    <w:p w14:paraId="3B478D39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>String jwt = Jwts.builder()</w:t>
      </w:r>
    </w:p>
    <w:p w14:paraId="4301A257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.setSubject</w:t>
      </w:r>
      <w:proofErr w:type="gramEnd"/>
      <w:r w:rsidRPr="00401CD3">
        <w:rPr>
          <w:lang w:val="en-US"/>
        </w:rPr>
        <w:t>("user123")</w:t>
      </w:r>
    </w:p>
    <w:p w14:paraId="30BDCD41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.claim</w:t>
      </w:r>
      <w:proofErr w:type="gramEnd"/>
      <w:r w:rsidRPr="00401CD3">
        <w:rPr>
          <w:lang w:val="en-US"/>
        </w:rPr>
        <w:t>("role", "admin")</w:t>
      </w:r>
    </w:p>
    <w:p w14:paraId="7C7814CB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.setExpiration</w:t>
      </w:r>
      <w:proofErr w:type="gramEnd"/>
      <w:r w:rsidRPr="00401CD3">
        <w:rPr>
          <w:lang w:val="en-US"/>
        </w:rPr>
        <w:t xml:space="preserve">(new </w:t>
      </w:r>
      <w:proofErr w:type="gramStart"/>
      <w:r w:rsidRPr="00401CD3">
        <w:rPr>
          <w:lang w:val="en-US"/>
        </w:rPr>
        <w:t>Date(</w:t>
      </w:r>
      <w:proofErr w:type="gramEnd"/>
      <w:r w:rsidRPr="00401CD3">
        <w:rPr>
          <w:lang w:val="en-US"/>
        </w:rPr>
        <w:t>System.currentTimeMillis() + 3600000))</w:t>
      </w:r>
    </w:p>
    <w:p w14:paraId="25C2BC50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.signWith</w:t>
      </w:r>
      <w:proofErr w:type="gramEnd"/>
      <w:r w:rsidRPr="00401CD3">
        <w:rPr>
          <w:lang w:val="en-US"/>
        </w:rPr>
        <w:t>(SignatureAlgorithm.HS256, secretKey)</w:t>
      </w:r>
    </w:p>
    <w:p w14:paraId="3ABF199C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.compact</w:t>
      </w:r>
      <w:proofErr w:type="gramEnd"/>
      <w:r w:rsidRPr="00401CD3">
        <w:rPr>
          <w:lang w:val="en-US"/>
        </w:rPr>
        <w:t>();</w:t>
      </w:r>
    </w:p>
    <w:p w14:paraId="35E934CE" w14:textId="77777777" w:rsidR="00401CD3" w:rsidRPr="00401CD3" w:rsidRDefault="00401CD3" w:rsidP="00C00C6E">
      <w:pPr>
        <w:ind w:firstLine="0"/>
        <w:rPr>
          <w:lang w:val="en-US"/>
        </w:rPr>
      </w:pPr>
    </w:p>
    <w:p w14:paraId="4E9B88F8" w14:textId="77777777" w:rsidR="00401CD3" w:rsidRPr="00401CD3" w:rsidRDefault="00401CD3" w:rsidP="00401CD3">
      <w:pPr>
        <w:rPr>
          <w:lang w:val="en-US"/>
        </w:rPr>
      </w:pPr>
      <w:r>
        <w:t>Проверка</w:t>
      </w:r>
      <w:r w:rsidRPr="00401CD3">
        <w:rPr>
          <w:lang w:val="en-US"/>
        </w:rPr>
        <w:t xml:space="preserve"> </w:t>
      </w:r>
      <w:r>
        <w:t>токена</w:t>
      </w:r>
      <w:r w:rsidRPr="00401CD3">
        <w:rPr>
          <w:lang w:val="en-US"/>
        </w:rPr>
        <w:t>:</w:t>
      </w:r>
    </w:p>
    <w:p w14:paraId="3FE26C88" w14:textId="77777777" w:rsidR="00401CD3" w:rsidRPr="00401CD3" w:rsidRDefault="00401CD3" w:rsidP="00401CD3">
      <w:pPr>
        <w:rPr>
          <w:lang w:val="en-US"/>
        </w:rPr>
      </w:pPr>
    </w:p>
    <w:p w14:paraId="4CCF0DA7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>Claims claims = Jwts.parser()</w:t>
      </w:r>
    </w:p>
    <w:p w14:paraId="3E4B90F7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.setSigningKey</w:t>
      </w:r>
      <w:proofErr w:type="gramEnd"/>
      <w:r w:rsidRPr="00401CD3">
        <w:rPr>
          <w:lang w:val="en-US"/>
        </w:rPr>
        <w:t>(secretKey)</w:t>
      </w:r>
    </w:p>
    <w:p w14:paraId="740530A4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.parseClaimsJws</w:t>
      </w:r>
      <w:proofErr w:type="gramEnd"/>
      <w:r w:rsidRPr="00401CD3">
        <w:rPr>
          <w:lang w:val="en-US"/>
        </w:rPr>
        <w:t>(token)</w:t>
      </w:r>
    </w:p>
    <w:p w14:paraId="0627E66A" w14:textId="77777777" w:rsidR="00401CD3" w:rsidRPr="00401CD3" w:rsidRDefault="00401CD3" w:rsidP="00401CD3">
      <w:pPr>
        <w:rPr>
          <w:lang w:val="en-US"/>
        </w:rPr>
      </w:pPr>
      <w:r w:rsidRPr="00401CD3">
        <w:rPr>
          <w:lang w:val="en-US"/>
        </w:rPr>
        <w:t xml:space="preserve">    </w:t>
      </w:r>
      <w:proofErr w:type="gramStart"/>
      <w:r w:rsidRPr="00401CD3">
        <w:rPr>
          <w:lang w:val="en-US"/>
        </w:rPr>
        <w:t>.getBody</w:t>
      </w:r>
      <w:proofErr w:type="gramEnd"/>
      <w:r w:rsidRPr="00401CD3">
        <w:rPr>
          <w:lang w:val="en-US"/>
        </w:rPr>
        <w:t>();</w:t>
      </w:r>
    </w:p>
    <w:p w14:paraId="3A876489" w14:textId="77777777" w:rsidR="00401CD3" w:rsidRPr="00931068" w:rsidRDefault="00401CD3" w:rsidP="00CD2AF7">
      <w:pPr>
        <w:ind w:firstLine="0"/>
        <w:rPr>
          <w:lang w:val="en-US"/>
        </w:rPr>
      </w:pPr>
    </w:p>
    <w:p w14:paraId="7055ED22" w14:textId="06A2ED11" w:rsidR="00401CD3" w:rsidRDefault="00401CD3" w:rsidP="00CD2AF7">
      <w:r>
        <w:t>Преимущества:</w:t>
      </w:r>
    </w:p>
    <w:p w14:paraId="2B772B43" w14:textId="24DF73D1" w:rsidR="00401CD3" w:rsidRDefault="00401CD3" w:rsidP="00CD2AF7">
      <w:pPr>
        <w:pStyle w:val="ac"/>
        <w:numPr>
          <w:ilvl w:val="0"/>
          <w:numId w:val="3"/>
        </w:numPr>
      </w:pPr>
      <w:r>
        <w:t>Не требует сессий на сервере.</w:t>
      </w:r>
    </w:p>
    <w:p w14:paraId="15C37133" w14:textId="2B6AD877" w:rsidR="00401CD3" w:rsidRDefault="00401CD3" w:rsidP="00CD2AF7">
      <w:pPr>
        <w:pStyle w:val="ac"/>
        <w:numPr>
          <w:ilvl w:val="0"/>
          <w:numId w:val="3"/>
        </w:numPr>
      </w:pPr>
      <w:r>
        <w:t>Удобен для масштабирования (особенно в микросервисах).</w:t>
      </w:r>
    </w:p>
    <w:p w14:paraId="277E3C3C" w14:textId="3CFF2845" w:rsidR="00401CD3" w:rsidRDefault="00401CD3" w:rsidP="00CD2AF7">
      <w:pPr>
        <w:pStyle w:val="ac"/>
        <w:numPr>
          <w:ilvl w:val="0"/>
          <w:numId w:val="3"/>
        </w:numPr>
      </w:pPr>
      <w:r>
        <w:t>Можно хранить любые данные в payload.</w:t>
      </w:r>
    </w:p>
    <w:p w14:paraId="24B000B2" w14:textId="1766856C" w:rsidR="00401CD3" w:rsidRDefault="00401CD3" w:rsidP="00CD2AF7">
      <w:pPr>
        <w:pStyle w:val="ac"/>
        <w:numPr>
          <w:ilvl w:val="0"/>
          <w:numId w:val="3"/>
        </w:numPr>
      </w:pPr>
      <w:r>
        <w:t>Недостатки:</w:t>
      </w:r>
    </w:p>
    <w:p w14:paraId="0F17750C" w14:textId="47B49877" w:rsidR="00401CD3" w:rsidRDefault="00401CD3" w:rsidP="00CD2AF7">
      <w:pPr>
        <w:pStyle w:val="ac"/>
        <w:numPr>
          <w:ilvl w:val="0"/>
          <w:numId w:val="3"/>
        </w:numPr>
      </w:pPr>
      <w:r>
        <w:t>Payload можно расшифровать (без секрета) — нельзя класть туда чувствительные данные.</w:t>
      </w:r>
    </w:p>
    <w:p w14:paraId="11F212AC" w14:textId="0D6EA0FD" w:rsidR="00401CD3" w:rsidRDefault="00401CD3" w:rsidP="00CD2AF7">
      <w:pPr>
        <w:pStyle w:val="ac"/>
        <w:numPr>
          <w:ilvl w:val="0"/>
          <w:numId w:val="3"/>
        </w:numPr>
      </w:pPr>
      <w:r>
        <w:t>Размер токена больше, чем у session ID.</w:t>
      </w:r>
    </w:p>
    <w:p w14:paraId="0EC304A3" w14:textId="18C54542" w:rsidR="00401CD3" w:rsidRPr="00154D45" w:rsidRDefault="00401CD3" w:rsidP="00CD2AF7">
      <w:pPr>
        <w:pStyle w:val="ac"/>
        <w:numPr>
          <w:ilvl w:val="0"/>
          <w:numId w:val="3"/>
        </w:numPr>
      </w:pPr>
      <w:r>
        <w:t>Нельзя легко отозвать токен до окончания срока действия (если не хранить его в БД/чёрных списках).</w:t>
      </w:r>
    </w:p>
    <w:p w14:paraId="32F5E8B1" w14:textId="1A236AF5" w:rsidR="00154D45" w:rsidRPr="00931068" w:rsidRDefault="00154D45">
      <w:pPr>
        <w:widowControl/>
        <w:autoSpaceDE/>
        <w:autoSpaceDN/>
        <w:spacing w:after="160" w:line="259" w:lineRule="auto"/>
        <w:ind w:firstLine="0"/>
        <w:jc w:val="left"/>
        <w:rPr>
          <w:rFonts w:eastAsiaTheme="minorHAnsi"/>
          <w:szCs w:val="28"/>
        </w:rPr>
      </w:pPr>
      <w:r w:rsidRPr="00931068">
        <w:br w:type="page"/>
      </w:r>
    </w:p>
    <w:p w14:paraId="16594F79" w14:textId="77777777" w:rsidR="00F333F7" w:rsidRDefault="00F333F7" w:rsidP="00F333F7">
      <w:pPr>
        <w:pStyle w:val="ac"/>
        <w:keepNext/>
        <w:ind w:left="709"/>
        <w:jc w:val="center"/>
      </w:pPr>
      <w:r w:rsidRPr="00F333F7">
        <w:rPr>
          <w:noProof/>
        </w:rPr>
        <w:lastRenderedPageBreak/>
        <w:drawing>
          <wp:inline distT="0" distB="0" distL="0" distR="0" wp14:anchorId="7AFED8B3" wp14:editId="71F1F7DE">
            <wp:extent cx="5040000" cy="5088000"/>
            <wp:effectExtent l="152400" t="152400" r="370205" b="360680"/>
            <wp:docPr id="78823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8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4D6C3" w14:textId="1C2F7753" w:rsidR="00154D45" w:rsidRDefault="00F333F7" w:rsidP="00F333F7">
      <w:pPr>
        <w:pStyle w:val="ad"/>
        <w:jc w:val="center"/>
      </w:pPr>
      <w:r>
        <w:t xml:space="preserve">Рисунок </w:t>
      </w:r>
      <w:fldSimple w:instr=" SEQ Рисунок \* ARABIC ">
        <w:r w:rsidR="00276740">
          <w:rPr>
            <w:noProof/>
          </w:rPr>
          <w:t>1</w:t>
        </w:r>
      </w:fldSimple>
      <w:r>
        <w:t xml:space="preserve"> – структура проекта</w:t>
      </w:r>
    </w:p>
    <w:p w14:paraId="6C817455" w14:textId="32403EB6" w:rsidR="00C70EC1" w:rsidRPr="00D949CD" w:rsidRDefault="00C70EC1" w:rsidP="00C70EC1">
      <w:r>
        <w:rPr>
          <w:lang w:val="en-US"/>
        </w:rPr>
        <w:t>AuthController</w:t>
      </w:r>
      <w:r w:rsidR="00D949CD">
        <w:t xml:space="preserve"> (необходим для отправки клиенту </w:t>
      </w:r>
      <w:r w:rsidR="00D949CD">
        <w:rPr>
          <w:lang w:val="en-US"/>
        </w:rPr>
        <w:t>html</w:t>
      </w:r>
      <w:r w:rsidR="00D949CD" w:rsidRPr="00D949CD">
        <w:t>-</w:t>
      </w:r>
      <w:r w:rsidR="00D949CD">
        <w:t>шаблонов входа и регистрации)</w:t>
      </w:r>
      <w:r w:rsidRPr="00D949CD">
        <w:t>:</w:t>
      </w:r>
    </w:p>
    <w:p w14:paraId="2D08980D" w14:textId="77777777" w:rsidR="00C70EC1" w:rsidRPr="00C70EC1" w:rsidRDefault="00C70EC1" w:rsidP="00C70E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dstu.csae.secure.doc.controller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stereotype.Controller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org.springframework.web.bind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annotation.GetMapping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@Controller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AuthController 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@GetMapping(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"/signin"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loginPage(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"signin"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@GetMapping(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"/signup"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registerPage(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"signup"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BC1864C" w14:textId="77777777" w:rsidR="00C70EC1" w:rsidRPr="00C70EC1" w:rsidRDefault="00C70EC1" w:rsidP="00C70EC1">
      <w:pPr>
        <w:rPr>
          <w:lang w:val="en-US"/>
        </w:rPr>
      </w:pPr>
    </w:p>
    <w:p w14:paraId="4A6638C4" w14:textId="58ABEEF8" w:rsidR="004C34BB" w:rsidRPr="00DC1206" w:rsidRDefault="00C70EC1" w:rsidP="00401CD3">
      <w:r>
        <w:rPr>
          <w:lang w:val="en-US"/>
        </w:rPr>
        <w:t>SecurityController</w:t>
      </w:r>
      <w:r w:rsidR="00DC1206" w:rsidRPr="00DC1206">
        <w:t xml:space="preserve"> (</w:t>
      </w:r>
      <w:r w:rsidR="00DC1206">
        <w:t>необходим для обработки запросов на вход и регистрациию)</w:t>
      </w:r>
      <w:r w:rsidRPr="00DC1206">
        <w:t>:</w:t>
      </w:r>
    </w:p>
    <w:p w14:paraId="691CF2E2" w14:textId="77777777" w:rsidR="00C70EC1" w:rsidRPr="00C70EC1" w:rsidRDefault="00C70EC1" w:rsidP="00C70E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dstu.csae.secure.doc.controller;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dstu.csae.secure.doc.dto.SigninRequest;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dstu.csae.secure.doc.dto.SignupRequest;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dstu.csae.secure.doc.model.Account;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dstu.csae.secure.doc.repository.AccountRepository;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dstu.csae.secure.doc.security.JwtCore;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org.springframework.beans.factory.annotation.Autowired;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org.springframework.http.HttpStatus;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org.springframework.http.ResponseEntity;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org.springframework.security.authentication.AuthenticationManager;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org.springframework.security.authentication.BadCredentialsException;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org.springframework.security.authentication.UsernamePasswordAuthenticationToken;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org.springframework.security.core.Authentication;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org.springframework.security.core.context.SecurityContextHolder;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org.springframework.security.crypto.password.PasswordEncoder;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org.springframework.web.bind.annotation.PostMapping;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org.springframework.web.bind.annotation.RequestBody;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org.springframework.web.bind.annotation.RequestMapping;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org.springframework.web.bind.annotation.RestController;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java.time.LocalDateTime;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@RestController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@RequestMapping(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"/auth"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SecurityController 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AccountRepository accountRepository;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PasswordEncoder passwordEncoder;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AuthenticationManager authenticationManager;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JwtCore jwtCore;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setAccountRepository(AccountRepository accountRepository){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.accountRepository = accountRepository;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setPasswordEncoder(PasswordEncoder passwordEncoder){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.passwordEncoder = passwordEncoder;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setAuthenticationManager(AuthenticationManager authenticationManager){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.authenticationManager = authenticationManager;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setJwtCore(JwtCore jwtCore){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.jwtCore = jwtCore;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@PostMapping(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"/signin"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ResponseEntity&lt;?&gt; signin(@RequestBody SigninRequest signinRequest){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Authentication authentication =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authentication = authenticationManager.authenticate(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UsernamePasswordAuthenticationToken(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signinRequest.getLogin(),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signinRequest.getPassword())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(BadCredentialsException ex){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ResponseEntity&lt;&gt;(HttpStatus.UNAUTHORIZED);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SecurityContextHolder.getContext().setAuthentication(authentication);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String jwt = jwtCore.generateToken(authentication);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ResponseEntity.</w:t>
      </w:r>
      <w:r w:rsidRPr="00C70EC1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ru-RU"/>
        </w:rPr>
        <w:t>ok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(jwt);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@PostMapping(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"/signup"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ResponseEntity&lt;?&gt; signup(@RequestBody SignupRequest signupRequest){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(accountRepository.existsByLogin(signupRequest.getLogin())){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ResponseEntity.status(HttpStatus.BAD_REQUEST).body(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Выберите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другое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имя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пользователя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(accountRepository.existsByPhone(signupRequest.getPhone())){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ResponseEntity.status(HttpStatus.BAD_REQUEST).body(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таким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номером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телефона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уже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зарегистрирован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(accountRepository.existsByEmail(signupRequest.getEmail())){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ResponseEntity.status(HttpStatus.BAD_REQUEST).body(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такой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почтой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уже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зарегистрирован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String hashed = passwordEncoder.encode(signupRequest.getPassword());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 account =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Account();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account.setLogin(signupRequest.getLogin());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account.setPasswordHash(hashed);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account.setEmail(signupRequest.getEmail());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account.setPhone(signupRequest.getPhone());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account.setCreatedAt(LocalDateTime.now());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accountRepository.save(account);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0EC1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ResponseEntity.ok(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успешно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0EC1">
        <w:rPr>
          <w:rFonts w:ascii="Courier New" w:hAnsi="Courier New" w:cs="Courier New"/>
          <w:color w:val="6AAB73"/>
          <w:sz w:val="20"/>
          <w:szCs w:val="20"/>
          <w:lang w:eastAsia="ru-RU"/>
        </w:rPr>
        <w:t>зарегистрирован</w:t>
      </w:r>
      <w:r w:rsidRPr="00C70EC1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70EC1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A3D187D" w14:textId="72080681" w:rsidR="00C70EC1" w:rsidRPr="00931068" w:rsidRDefault="009365E9" w:rsidP="00401CD3">
      <w:pPr>
        <w:rPr>
          <w:lang w:val="en-US"/>
        </w:rPr>
      </w:pPr>
      <w:r>
        <w:rPr>
          <w:lang w:val="en-US"/>
        </w:rPr>
        <w:t>Sign</w:t>
      </w:r>
      <w:r w:rsidR="006B4FF9">
        <w:rPr>
          <w:lang w:val="en-US"/>
        </w:rPr>
        <w:t>in</w:t>
      </w:r>
      <w:r>
        <w:rPr>
          <w:lang w:val="en-US"/>
        </w:rPr>
        <w:t>Request</w:t>
      </w:r>
      <w:r w:rsidR="005E54A6" w:rsidRPr="00931068">
        <w:rPr>
          <w:lang w:val="en-US"/>
        </w:rPr>
        <w:t xml:space="preserve"> (</w:t>
      </w:r>
      <w:r w:rsidR="005E54A6">
        <w:t>определяет</w:t>
      </w:r>
      <w:r w:rsidR="005E54A6" w:rsidRPr="00931068">
        <w:rPr>
          <w:lang w:val="en-US"/>
        </w:rPr>
        <w:t xml:space="preserve"> </w:t>
      </w:r>
      <w:r w:rsidR="005E54A6">
        <w:t>шаблон</w:t>
      </w:r>
      <w:r w:rsidR="005E54A6" w:rsidRPr="00931068">
        <w:rPr>
          <w:lang w:val="en-US"/>
        </w:rPr>
        <w:t xml:space="preserve"> </w:t>
      </w:r>
      <w:r w:rsidR="005E54A6">
        <w:t>данных</w:t>
      </w:r>
      <w:r w:rsidR="005E54A6" w:rsidRPr="00931068">
        <w:rPr>
          <w:lang w:val="en-US"/>
        </w:rPr>
        <w:t xml:space="preserve"> </w:t>
      </w:r>
      <w:r w:rsidR="005E54A6">
        <w:t>для</w:t>
      </w:r>
      <w:r w:rsidR="005E54A6" w:rsidRPr="00931068">
        <w:rPr>
          <w:lang w:val="en-US"/>
        </w:rPr>
        <w:t xml:space="preserve"> </w:t>
      </w:r>
      <w:r w:rsidR="005E54A6">
        <w:t>аутентификации</w:t>
      </w:r>
      <w:r w:rsidR="005E54A6" w:rsidRPr="00931068">
        <w:rPr>
          <w:lang w:val="en-US"/>
        </w:rPr>
        <w:t>)</w:t>
      </w:r>
      <w:r w:rsidRPr="00931068">
        <w:rPr>
          <w:lang w:val="en-US"/>
        </w:rPr>
        <w:t>:</w:t>
      </w:r>
    </w:p>
    <w:p w14:paraId="1BC3C2C4" w14:textId="77777777" w:rsidR="009365E9" w:rsidRPr="009365E9" w:rsidRDefault="009365E9" w:rsidP="009365E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9365E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dstu.csae.secure.doc.dto;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365E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9365E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Data</w:t>
      </w:r>
      <w:proofErr w:type="gramEnd"/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9365E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@Data</w:t>
      </w:r>
      <w:r w:rsidRPr="009365E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</w:r>
      <w:r w:rsidRPr="009365E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SigninRequest {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365E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9365E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login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365E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9365E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password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9365E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85FB6B3" w14:textId="50F8F838" w:rsidR="009365E9" w:rsidRPr="00931068" w:rsidRDefault="006B4FF9" w:rsidP="00401CD3">
      <w:pPr>
        <w:rPr>
          <w:lang w:val="en-US"/>
        </w:rPr>
      </w:pPr>
      <w:r>
        <w:rPr>
          <w:lang w:val="en-US"/>
        </w:rPr>
        <w:t>SignupRequest</w:t>
      </w:r>
      <w:r w:rsidR="00167355" w:rsidRPr="00931068">
        <w:rPr>
          <w:lang w:val="en-US"/>
        </w:rPr>
        <w:t xml:space="preserve"> (</w:t>
      </w:r>
      <w:r w:rsidR="00167355">
        <w:t>определяет</w:t>
      </w:r>
      <w:r w:rsidR="00167355" w:rsidRPr="00931068">
        <w:rPr>
          <w:lang w:val="en-US"/>
        </w:rPr>
        <w:t xml:space="preserve"> </w:t>
      </w:r>
      <w:r w:rsidR="00167355">
        <w:t>шаблон</w:t>
      </w:r>
      <w:r w:rsidR="00167355" w:rsidRPr="00931068">
        <w:rPr>
          <w:lang w:val="en-US"/>
        </w:rPr>
        <w:t xml:space="preserve"> </w:t>
      </w:r>
      <w:r w:rsidR="00167355">
        <w:t>данных</w:t>
      </w:r>
      <w:r w:rsidR="00167355" w:rsidRPr="00931068">
        <w:rPr>
          <w:lang w:val="en-US"/>
        </w:rPr>
        <w:t xml:space="preserve"> </w:t>
      </w:r>
      <w:r w:rsidR="00167355">
        <w:t>для</w:t>
      </w:r>
      <w:r w:rsidR="00167355" w:rsidRPr="00931068">
        <w:rPr>
          <w:lang w:val="en-US"/>
        </w:rPr>
        <w:t xml:space="preserve"> </w:t>
      </w:r>
      <w:r w:rsidR="00167355">
        <w:t>регистрации</w:t>
      </w:r>
      <w:r w:rsidR="00167355" w:rsidRPr="00931068">
        <w:rPr>
          <w:lang w:val="en-US"/>
        </w:rPr>
        <w:t>)</w:t>
      </w:r>
      <w:r w:rsidRPr="00931068">
        <w:rPr>
          <w:lang w:val="en-US"/>
        </w:rPr>
        <w:t>:</w:t>
      </w:r>
    </w:p>
    <w:p w14:paraId="5351C4D3" w14:textId="77777777" w:rsidR="006B4FF9" w:rsidRPr="006B4FF9" w:rsidRDefault="006B4FF9" w:rsidP="006B4FF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dstu.csae.secure.doc.dto;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6B4FF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Data</w:t>
      </w:r>
      <w:proofErr w:type="gramEnd"/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@Data</w:t>
      </w:r>
      <w:r w:rsidRPr="006B4FF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SignupRequest {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6B4FF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login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6B4FF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password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6B4FF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phone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6B4FF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6B4FF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email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4FF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F505CBB" w14:textId="77777777" w:rsidR="005211EE" w:rsidRPr="005211EE" w:rsidRDefault="005211EE" w:rsidP="005211E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dstu.csae.secure.doc.model;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com.fasterxml.jackson.annotation.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JsonIgnoreProperties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jakarta.persistence.*;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AllArgsConstructor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Data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NoArgsConstructor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RequiredArgsConstructor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java.time.LocalDateTime;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@Entity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>@Data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>@Table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(name=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"account"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@RequiredArgsConstructor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>@AllArgsConstructor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 {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@Id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 xml:space="preserve">    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"id"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@GeneratedValue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(strategy = GenerationType.</w:t>
      </w:r>
      <w:r w:rsidRPr="005211EE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t>IDENTITY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userId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"login"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login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"password_hash"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passwordHash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"phone"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phone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"email"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email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@Column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(name = </w:t>
      </w:r>
      <w:r w:rsidRPr="005211E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"created_at"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11E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LocalDateTime </w:t>
      </w:r>
      <w:r w:rsidRPr="005211EE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createdAt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211E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5DC0135" w14:textId="3EDA0393" w:rsidR="006B4FF9" w:rsidRPr="00247755" w:rsidRDefault="00DD09C9" w:rsidP="00401CD3">
      <w:r>
        <w:rPr>
          <w:lang w:val="en-US"/>
        </w:rPr>
        <w:t>AccountRepository</w:t>
      </w:r>
      <w:r w:rsidR="00247755" w:rsidRPr="00247755">
        <w:t xml:space="preserve"> (</w:t>
      </w:r>
      <w:r w:rsidR="00247755">
        <w:t>Необходим для установки соответствия между таблицей в БД и сущностью в приложении)</w:t>
      </w:r>
      <w:r w:rsidRPr="00247755">
        <w:t>:</w:t>
      </w:r>
    </w:p>
    <w:p w14:paraId="6E3C10B9" w14:textId="77777777" w:rsidR="00DD09C9" w:rsidRPr="00DD09C9" w:rsidRDefault="00DD09C9" w:rsidP="00DD09C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dstu.csae.secure.doc.repository;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dstu.csae.secure.doc.model.Account;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org.springframework.data.jpa.repository.JpaRepository;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org.springframework.stereotype.</w:t>
      </w:r>
      <w:r w:rsidRPr="00DD09C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Repository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java.util.Optional;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@Repository</w:t>
      </w:r>
      <w:r w:rsidRPr="00DD09C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AccountRepository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JpaRepository&lt;Account, Integer&gt;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Optional&lt;Account&gt;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findByLogin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login);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Optional&lt;Account&gt;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findByPhone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phone);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Optional&lt;Account&gt;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findByEmail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email);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existsByLogin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login);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existsByPhone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phone);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DD09C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existsByEmail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 email);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C90709F" w14:textId="221E2C5D" w:rsidR="00DD09C9" w:rsidRPr="005622BF" w:rsidRDefault="00DD09C9" w:rsidP="00401CD3">
      <w:r>
        <w:rPr>
          <w:lang w:val="en-US"/>
        </w:rPr>
        <w:t>AccountDetailsImpl</w:t>
      </w:r>
      <w:r w:rsidR="005622BF" w:rsidRPr="005622BF">
        <w:t xml:space="preserve"> (</w:t>
      </w:r>
      <w:r w:rsidR="005622BF">
        <w:t xml:space="preserve">Необходим для определения сущности пользователя </w:t>
      </w:r>
      <w:r w:rsidR="005622BF">
        <w:lastRenderedPageBreak/>
        <w:t>как набора данных)</w:t>
      </w:r>
      <w:r w:rsidRPr="005622BF">
        <w:t>:</w:t>
      </w:r>
    </w:p>
    <w:p w14:paraId="17FA6D6A" w14:textId="77777777" w:rsidR="00DD09C9" w:rsidRPr="00DD09C9" w:rsidRDefault="00DD09C9" w:rsidP="00DD09C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dstu.csae.secure.doc.model.Account;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lombok.AllArgsConstructor;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lombok.Data;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org.springframework.security.core.GrantedAuthority;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org.springframework.security.core.userdetails.UserDetails;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java.util.Collection;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@Data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@AllArgsConstructor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AccountDetailsImpl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UserDetails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Integer id;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login;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password;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mail;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phone;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AccountDetailsImpl build(Account account){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AccountDetailsImpl(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account.getUserId(),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account.getLogin(),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account.getPasswordHash(),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account.getEmail(),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account.getPhone()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Collection&lt;?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GrantedAuthority&gt; getAuthorities()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List.of();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getPassword()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getUsername()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login;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isAccountNonExpired()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isAccountNonLocked()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isCredentialsNonExpired()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@Override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isEnabled() {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09C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D09C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635DB9D" w14:textId="29D493FF" w:rsidR="00DD09C9" w:rsidRDefault="00B15D85" w:rsidP="00401CD3">
      <w:pPr>
        <w:rPr>
          <w:lang w:val="en-US"/>
        </w:rPr>
      </w:pPr>
      <w:r>
        <w:rPr>
          <w:lang w:val="en-US"/>
        </w:rPr>
        <w:t>JwtCore:</w:t>
      </w:r>
    </w:p>
    <w:p w14:paraId="7CE236B4" w14:textId="77777777" w:rsidR="00B15D85" w:rsidRPr="00B15D85" w:rsidRDefault="00B15D85" w:rsidP="00B15D8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io.jsonwebtoken.Jwts;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io.jsonwebtoken.SignatureAlgorithm;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io.jsonwebtoken.security.Keys;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org.springframework.beans.factory.annotation.Value;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org.springframework.stereotype.Component;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org.springframework.security.core.Authentication;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java.nio.charset.StandardCharsets;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java.security.Key;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java.security.MessageDigest;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java.security.NoSuchAlgorithmException;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java.util.Date;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@Component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JwtCore 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@Value(</w:t>
      </w:r>
      <w:r w:rsidRPr="00B15D8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"${secure_doc.app.secret}"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secret;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@Value(</w:t>
      </w:r>
      <w:r w:rsidRPr="00B15D8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"${secure_doc.app.expirationMs}"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lifetime;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 getSigningKey() 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byte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[] keyBytes = secret.getBytes(StandardCharsets.UTF_8);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MessageDigest digest = MessageDigest.getInstance(</w:t>
      </w:r>
      <w:r w:rsidRPr="00B15D8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"SHA-256"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keyBytes = digest.digest(keyBytes);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(NoSuchAlgorithmException ex){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ex.printStackTrace();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Keys.hmacShaKeyFor(keyBytes);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generateToken(Authentication authentication){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AccountDetailsImpl userDetails = (AccountDetailsImpl) authentication.getPrincipal();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Jwts.builder()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.setSubject(userDetails.getUsername())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.setIssuedAt(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Date())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.setExpiration(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Date(System.currentTimeMillis() + lifetime))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.signWith(getSigningKey(), SignatureAlgorithm.HS256)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.compact();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 getNameFromJwt(String token){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5D8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Jwts.parser()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.setSigningKey(getSigningKey())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.build()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.parseClaimsJws(token)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.getBody()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.getSubject();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15D8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1CBAAED" w14:textId="56A99AB1" w:rsidR="00B15D85" w:rsidRPr="00845BFF" w:rsidRDefault="005B37B9" w:rsidP="005B37B9">
      <w:pPr>
        <w:ind w:firstLine="0"/>
      </w:pPr>
      <w:r>
        <w:rPr>
          <w:lang w:val="en-US"/>
        </w:rPr>
        <w:tab/>
        <w:t>JwtTokenFilter</w:t>
      </w:r>
      <w:r w:rsidR="00845BFF">
        <w:t xml:space="preserve"> (необходим для фильтрации и проверки токенов на соответствие)</w:t>
      </w:r>
      <w:r w:rsidRPr="00845BFF">
        <w:t>:</w:t>
      </w:r>
    </w:p>
    <w:p w14:paraId="4370F0AC" w14:textId="77777777" w:rsidR="005B37B9" w:rsidRPr="005B37B9" w:rsidRDefault="005B37B9" w:rsidP="005B37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package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io.jsonwebtoken.ExpiredJwtException;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jakarta.servlet.FilterChain;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jakarta.servlet.ServletException;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jakarta.servlet.http.HttpServletRequest;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jakarta.servlet.http.HttpServletResponse;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org.springframework.security.authentication.UsernamePasswordAuthenticationToken;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org.springframework.security.core.context.SecurityContextHolder;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org.springframework.security.core.userdetails.UserDetails;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org.springframework.security.core.userdetails.UserDetailsService;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org.springframework.stereotype.</w:t>
      </w:r>
      <w:r w:rsidRPr="005B37B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Component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org.springframework.util.AntPathMatcher;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org.springframework.web.filter.OncePerRequestFilter;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java.io.IOException;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@Component</w:t>
      </w:r>
      <w:r w:rsidRPr="005B37B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JwtTokenFilter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OncePerRequestFilter 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JwtCore </w:t>
      </w:r>
      <w:r w:rsidRPr="005B37B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jwtCore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UserDetailsService </w:t>
      </w:r>
      <w:r w:rsidRPr="005B37B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userDetailsService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B37B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@Override</w:t>
      </w:r>
      <w:r w:rsidRPr="005B37B9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5B37B9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doFilterInternal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(HttpServletRequest request, HttpServletResponse response, FilterChain filterChain)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ServletException, IOException 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AntPathMatcher pathMatcher 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AntPathMatcher();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(pathMatcher.match(</w:t>
      </w:r>
      <w:r w:rsidRPr="005B37B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"/auth/**"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request.getServletPath())) 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filterChain.doFilter(request, response);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headerAuth = request.getHeader(</w:t>
      </w:r>
      <w:r w:rsidRPr="005B37B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"Authorization"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(headerAuth !=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&amp;&amp; headerAuth.startsWith(</w:t>
      </w:r>
      <w:r w:rsidRPr="005B37B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"Bearer "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jwt = headerAuth.substring(</w:t>
      </w:r>
      <w:r w:rsidRPr="005B37B9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7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(jwt !=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 login 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login = </w:t>
      </w:r>
      <w:r w:rsidRPr="005B37B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jwtCore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.getNameFromJwt(jwt);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(ExpiredJwtException e){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e.printStackTrace();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(login !=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&amp;&amp; SecurityContextHolder.</w:t>
      </w:r>
      <w:r w:rsidRPr="005B37B9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ru-RU"/>
        </w:rPr>
        <w:t>getContext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().getAuthentication() ==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UserDetails userDetails = </w:t>
      </w:r>
      <w:r w:rsidRPr="005B37B9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userDetailsService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.loadUserByUsername(login);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UsernamePasswordAuthenticationToken auth =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UsernamePasswordAuthenticationToken(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userDetails,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userDetails.getAuthorities()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SecurityContextHolder.</w:t>
      </w:r>
      <w:r w:rsidRPr="005B37B9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ru-RU"/>
        </w:rPr>
        <w:t>getContext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().setAuthentication(auth);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B37B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(Exception e){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e.printStackTrace();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filterChain.doFilter(request, response);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B37B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10858DE" w14:textId="0F6F8FDA" w:rsidR="005B37B9" w:rsidRPr="004862BD" w:rsidRDefault="003B1973" w:rsidP="005B37B9">
      <w:pPr>
        <w:ind w:firstLine="0"/>
      </w:pPr>
      <w:r>
        <w:rPr>
          <w:lang w:val="en-US"/>
        </w:rPr>
        <w:tab/>
        <w:t>SecurityConfigurator</w:t>
      </w:r>
      <w:r w:rsidR="004862BD">
        <w:t xml:space="preserve"> (Необходим для настройки протоколов безопасности и установки безопасного соединения через </w:t>
      </w:r>
      <w:r w:rsidR="004862BD">
        <w:rPr>
          <w:lang w:val="en-US"/>
        </w:rPr>
        <w:t>jwt</w:t>
      </w:r>
      <w:r w:rsidR="004862BD" w:rsidRPr="004862BD">
        <w:t>)</w:t>
      </w:r>
      <w:r w:rsidRPr="004862BD">
        <w:t>:</w:t>
      </w:r>
    </w:p>
    <w:p w14:paraId="1308B3E9" w14:textId="77777777" w:rsidR="003B1973" w:rsidRPr="003B1973" w:rsidRDefault="003B1973" w:rsidP="003B197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dstu.csae.secure.doc.service.AccountService;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jakarta.servlet.Filter;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jakarta.servlet.http.HttpServletRequest;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org.slf4j.Logger;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org.slf4j.LoggerFactory;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org.springframework.beans.factory.annotation.Autowired;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org.springframework.boot.web.servlet.FilterRegistrationBean;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org.springframework.context.annotation.Bean;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org.springframework.context.annotation.Configuration;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org.springframework.http.HttpStatus;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org.springframework.security.authentication.AuthenticationManager;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org.springframework.security.config.Customizer;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org.springframework.security.config.annotation.authentication.configuration.AuthenticationConfiguration;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org.springframework.security.config.annotation.web.builders.HttpSecurity;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org.springframework.security.config.annotation.web.configuration.EnableWebSecurity;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org.springframework.security.config.annotation.web.configurers.AbstractHttpConfigurer;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org.springframework.security.config.http.SessionCreationPolicy;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org.springframework.security.crypto.bcrypt.BCryptPasswordEncoder;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org.springframework.security.crypto.password.PasswordEncoder;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org.springframework.security.web.SecurityFilterChain;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org.springframework.security.web.authentication.HttpStatusEntryPoint;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org.springframework.security.web.authentication.UsernamePasswordAuthenticationFilter;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org.springframework.web.cors.CorsConfiguration;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@Configuration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@EnableWebSecurity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SecurityConfigurator {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JwtTokenFilter tokenFilter;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AccountService accountService;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SecurityConfigurator(JwtTokenFilter tokenFilter, AccountService accountService) {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.tokenFilter = tokenFilter;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.accountService = accountService;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@Bean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PasswordEncoder passwordEncoder() {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BCryptPasswordEncoder();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@Bean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AuthenticationManager authenticationManager(AuthenticationConfiguration configuration)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Exception {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configuration.getAuthenticationManager();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@Bean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SecurityFilterChain filterChain(HttpSecurity http)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Exception {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http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.csrf(AbstractHttpConfigurer::disable)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.cors(cors -&gt; cors.configurationSource(request -&gt;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CorsConfiguration().applyPermitDefaultValues()))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.exceptionHandling(ex -&gt; ex.authenticationEntryPoint(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HttpStatusEntryPoint(HttpStatus.UNAUTHORIZED)))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.authorizeHttpRequests(auth -&gt; auth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.requestMatchers(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"/auth/**"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"css/**"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"/js/**"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).permitAll()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.anyRequest().authenticated()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.formLogin(form -&gt; form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.loginPage(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"/signin"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.loginProcessingUrl(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"/auth/signin"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B1973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URL </w:t>
      </w:r>
      <w:r w:rsidRPr="003B1973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3B1973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POST </w:t>
      </w:r>
      <w:r w:rsidRPr="003B1973">
        <w:rPr>
          <w:rFonts w:ascii="Courier New" w:hAnsi="Courier New" w:cs="Courier New"/>
          <w:color w:val="7A7E85"/>
          <w:sz w:val="20"/>
          <w:szCs w:val="20"/>
          <w:lang w:eastAsia="ru-RU"/>
        </w:rPr>
        <w:t>запроса</w:t>
      </w:r>
      <w:r w:rsidRPr="003B1973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B1973">
        <w:rPr>
          <w:rFonts w:ascii="Courier New" w:hAnsi="Courier New" w:cs="Courier New"/>
          <w:color w:val="7A7E85"/>
          <w:sz w:val="20"/>
          <w:szCs w:val="20"/>
          <w:lang w:eastAsia="ru-RU"/>
        </w:rPr>
        <w:t>логина</w:t>
      </w:r>
      <w:r w:rsidRPr="003B1973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   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.defaultSuccessUrl(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</w:t>
      </w:r>
      <w:r w:rsidRPr="003B1973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hat"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.failureUrl(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"/signin?error"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.permitAll()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.logout(logout -&gt; logout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.logoutUrl(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"/logout"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.logoutSuccessUrl(</w:t>
      </w:r>
      <w:r w:rsidRPr="003B1973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"/signin?logout"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.permitAll()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.httpBasic(Customizer.withDefaults())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.sessionManagement(session -&gt; session.sessionCreationPolicy(SessionCreationPolicy.STATELESS))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.addFilterBefore(tokenFilter, UsernamePasswordAuthenticationFilter.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class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B1973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http.build();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B1973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03799A1" w14:textId="07734798" w:rsidR="003B1973" w:rsidRPr="00931068" w:rsidRDefault="002F075F" w:rsidP="005B37B9">
      <w:pPr>
        <w:ind w:firstLine="0"/>
        <w:rPr>
          <w:lang w:val="en-US"/>
        </w:rPr>
      </w:pPr>
      <w:r>
        <w:rPr>
          <w:lang w:val="en-US"/>
        </w:rPr>
        <w:tab/>
        <w:t>AccountService</w:t>
      </w:r>
      <w:r w:rsidR="00D525A1" w:rsidRPr="00931068">
        <w:rPr>
          <w:lang w:val="en-US"/>
        </w:rPr>
        <w:t xml:space="preserve"> (</w:t>
      </w:r>
      <w:r w:rsidR="00D525A1">
        <w:t>необходим</w:t>
      </w:r>
      <w:r w:rsidR="00D525A1" w:rsidRPr="00931068">
        <w:rPr>
          <w:lang w:val="en-US"/>
        </w:rPr>
        <w:t xml:space="preserve"> </w:t>
      </w:r>
      <w:r w:rsidR="00D525A1">
        <w:t>для</w:t>
      </w:r>
      <w:r w:rsidR="00D525A1" w:rsidRPr="00931068">
        <w:rPr>
          <w:lang w:val="en-US"/>
        </w:rPr>
        <w:t xml:space="preserve"> </w:t>
      </w:r>
      <w:r w:rsidR="00D525A1">
        <w:t>выгрузки</w:t>
      </w:r>
      <w:r w:rsidR="00D525A1" w:rsidRPr="00931068">
        <w:rPr>
          <w:lang w:val="en-US"/>
        </w:rPr>
        <w:t xml:space="preserve"> </w:t>
      </w:r>
      <w:r w:rsidR="00D525A1">
        <w:t>данных</w:t>
      </w:r>
      <w:r w:rsidR="00D525A1" w:rsidRPr="00931068">
        <w:rPr>
          <w:lang w:val="en-US"/>
        </w:rPr>
        <w:t xml:space="preserve"> </w:t>
      </w:r>
      <w:r w:rsidR="00D525A1">
        <w:t>из</w:t>
      </w:r>
      <w:r w:rsidR="00D525A1" w:rsidRPr="00931068">
        <w:rPr>
          <w:lang w:val="en-US"/>
        </w:rPr>
        <w:t xml:space="preserve"> </w:t>
      </w:r>
      <w:r w:rsidR="00D525A1">
        <w:t>БД</w:t>
      </w:r>
      <w:r w:rsidR="00D525A1" w:rsidRPr="00931068">
        <w:rPr>
          <w:lang w:val="en-US"/>
        </w:rPr>
        <w:t>)</w:t>
      </w:r>
      <w:r w:rsidRPr="00931068">
        <w:rPr>
          <w:lang w:val="en-US"/>
        </w:rPr>
        <w:t>:</w:t>
      </w:r>
    </w:p>
    <w:p w14:paraId="3B525A65" w14:textId="77777777" w:rsidR="002F075F" w:rsidRPr="002F075F" w:rsidRDefault="002F075F" w:rsidP="002F075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dstu.csae.secure.doc.service;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dstu.csae.secure.doc.model.Account;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dstu.csae.secure.doc.repository.AccountRepository;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dstu.csae.secure.doc.security.AccountDetailsImpl;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org.slf4j.Logger;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org.slf4j.LoggerFactory;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org.springframework.beans.factory.annotation.Autowired;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org.springframework.security.core.userdetails.UserDetails;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org.springframework.security.core.userdetails.UserDetailsService;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org.springframework.security.core.userdetails.UsernameNotFoundException;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org.springframework.stereotype.Service;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@Service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AccountService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UserDetailsService {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Logger logger = LoggerFactory.getLogger(AccountService.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class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AccountRepository accountRepository;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@Autowired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setAccountRepository(AccountRepository accountRepository){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.accountRepository = accountRepository;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UserDetails loadUserByUsername(String login)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UsernameNotFoundException {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Account account = accountRepository.findByLogin(login).orElseThrow(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() -&gt;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UsernameNotFoundException(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String.format(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2F075F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75F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75F">
        <w:rPr>
          <w:rFonts w:ascii="Courier New" w:hAnsi="Courier New" w:cs="Courier New"/>
          <w:color w:val="6AAB73"/>
          <w:sz w:val="20"/>
          <w:szCs w:val="20"/>
          <w:lang w:eastAsia="ru-RU"/>
        </w:rPr>
        <w:t>именем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%s </w:t>
      </w:r>
      <w:r w:rsidRPr="002F075F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75F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</w:t>
      </w:r>
      <w:r w:rsidRPr="002F075F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login))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logger.info(account.toString());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F075F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AccountDetailsImpl.build(account);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F07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E3CF660" w14:textId="3FB40386" w:rsidR="002F075F" w:rsidRDefault="002A775D" w:rsidP="005B37B9">
      <w:pPr>
        <w:ind w:firstLine="0"/>
        <w:rPr>
          <w:lang w:val="en-US"/>
        </w:rPr>
      </w:pPr>
      <w:r>
        <w:rPr>
          <w:lang w:val="en-US"/>
        </w:rPr>
        <w:tab/>
        <w:t>App</w:t>
      </w:r>
      <w:r w:rsidR="008D2DCB">
        <w:rPr>
          <w:lang w:val="en-US"/>
        </w:rPr>
        <w:t xml:space="preserve"> </w:t>
      </w:r>
      <w:r w:rsidR="008D2DCB" w:rsidRPr="00931068">
        <w:rPr>
          <w:lang w:val="en-US"/>
        </w:rPr>
        <w:t>(</w:t>
      </w:r>
      <w:r w:rsidR="008D2DCB">
        <w:t>запуск</w:t>
      </w:r>
      <w:r w:rsidR="008D2DCB" w:rsidRPr="00931068">
        <w:rPr>
          <w:lang w:val="en-US"/>
        </w:rPr>
        <w:t xml:space="preserve"> </w:t>
      </w:r>
      <w:r w:rsidR="008D2DCB">
        <w:t>программы</w:t>
      </w:r>
      <w:r w:rsidR="008D2DCB" w:rsidRPr="00931068">
        <w:rPr>
          <w:lang w:val="en-US"/>
        </w:rPr>
        <w:t>)</w:t>
      </w:r>
      <w:r>
        <w:rPr>
          <w:lang w:val="en-US"/>
        </w:rPr>
        <w:t>:</w:t>
      </w:r>
    </w:p>
    <w:p w14:paraId="25048ADF" w14:textId="77777777" w:rsidR="002A775D" w:rsidRPr="002A775D" w:rsidRDefault="002A775D" w:rsidP="002A775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dstu.csae.secure.doc;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org.springframework.boot.SpringApplication;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org.springframework.boot.autoconfigure.</w:t>
      </w:r>
      <w:r w:rsidRPr="002A775D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SpringBootApplication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org.springframework.context.annotation.</w:t>
      </w:r>
      <w:r w:rsidRPr="002A775D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ComponentScan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org.springframework.data.jpa.repository.config.</w:t>
      </w:r>
      <w:r w:rsidRPr="002A775D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EnableJpaRepositories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t>@SpringBootApplication</w:t>
      </w:r>
      <w:r w:rsidRPr="002A775D">
        <w:rPr>
          <w:rFonts w:ascii="Courier New" w:hAnsi="Courier New" w:cs="Courier New"/>
          <w:color w:val="B3AE60"/>
          <w:sz w:val="20"/>
          <w:szCs w:val="20"/>
          <w:lang w:val="en-US" w:eastAsia="ru-RU"/>
        </w:rPr>
        <w:br/>
        <w:t>@EnableJpaRepositories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(basePackages = </w:t>
      </w:r>
      <w:r w:rsidRPr="002A775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"dstu.csae.secure.doc.repository"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App {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A775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main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SpringApplication.</w:t>
      </w:r>
      <w:r w:rsidRPr="002A775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ru-RU"/>
        </w:rPr>
        <w:t>run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(App.</w:t>
      </w:r>
      <w:r w:rsidRPr="002A775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class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args);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2A775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CC954D5" w14:textId="77777777" w:rsidR="000F5A61" w:rsidRDefault="000F5A61" w:rsidP="000F5A61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95EEEF" wp14:editId="7107485A">
            <wp:extent cx="5400000" cy="5138060"/>
            <wp:effectExtent l="152400" t="152400" r="353695" b="367665"/>
            <wp:docPr id="106893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38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E6DCA0" w14:textId="61F1AB66" w:rsidR="002A775D" w:rsidRDefault="000F5A61" w:rsidP="000F5A61">
      <w:pPr>
        <w:pStyle w:val="ad"/>
        <w:jc w:val="center"/>
      </w:pPr>
      <w:r>
        <w:t xml:space="preserve">Рисунок </w:t>
      </w:r>
      <w:fldSimple w:instr=" SEQ Рисунок \* ARABIC ">
        <w:r w:rsidR="00276740">
          <w:rPr>
            <w:noProof/>
          </w:rPr>
          <w:t>2</w:t>
        </w:r>
      </w:fldSimple>
      <w:r>
        <w:t xml:space="preserve"> –</w:t>
      </w:r>
      <w:r>
        <w:rPr>
          <w:lang w:val="en-US"/>
        </w:rPr>
        <w:t>UML</w:t>
      </w:r>
      <w:r>
        <w:t>-диаграмма классов проекта</w:t>
      </w:r>
    </w:p>
    <w:p w14:paraId="22870512" w14:textId="47D52F1B" w:rsidR="00BE3392" w:rsidRDefault="00BE3392" w:rsidP="00BE3392">
      <w:r>
        <w:t xml:space="preserve">Со стороны </w:t>
      </w:r>
      <w:r>
        <w:rPr>
          <w:lang w:val="en-US"/>
        </w:rPr>
        <w:t>front</w:t>
      </w:r>
      <w:r w:rsidRPr="00BE3392">
        <w:t>-</w:t>
      </w:r>
      <w:r>
        <w:rPr>
          <w:lang w:val="en-US"/>
        </w:rPr>
        <w:t>end</w:t>
      </w:r>
      <w:r>
        <w:t xml:space="preserve"> также был использован кроссплатформенный язык для взаимодействия </w:t>
      </w:r>
      <w:r>
        <w:rPr>
          <w:lang w:val="en-US"/>
        </w:rPr>
        <w:t>html</w:t>
      </w:r>
      <w:r w:rsidRPr="00BE3392">
        <w:t>-</w:t>
      </w:r>
      <w:r>
        <w:t xml:space="preserve">шаблонов </w:t>
      </w:r>
      <w:r>
        <w:rPr>
          <w:lang w:val="en-US"/>
        </w:rPr>
        <w:t>c</w:t>
      </w:r>
      <w:r w:rsidRPr="00BE3392">
        <w:t xml:space="preserve"> </w:t>
      </w:r>
      <w:r>
        <w:rPr>
          <w:lang w:val="en-US"/>
        </w:rPr>
        <w:t>back</w:t>
      </w:r>
      <w:r w:rsidRPr="00BE3392">
        <w:t>-</w:t>
      </w:r>
      <w:r>
        <w:rPr>
          <w:lang w:val="en-US"/>
        </w:rPr>
        <w:t>end</w:t>
      </w:r>
      <w:r>
        <w:t xml:space="preserve"> в виде отправки </w:t>
      </w:r>
      <w:r>
        <w:rPr>
          <w:lang w:val="en-US"/>
        </w:rPr>
        <w:t>GET</w:t>
      </w:r>
      <w:r w:rsidRPr="00BE3392">
        <w:t xml:space="preserve"> </w:t>
      </w:r>
      <w:r>
        <w:t xml:space="preserve">и </w:t>
      </w:r>
      <w:r>
        <w:rPr>
          <w:lang w:val="en-US"/>
        </w:rPr>
        <w:t>POST</w:t>
      </w:r>
      <w:r w:rsidRPr="00BE3392">
        <w:t xml:space="preserve"> </w:t>
      </w:r>
      <w:r>
        <w:t xml:space="preserve">запросов данных. </w:t>
      </w:r>
    </w:p>
    <w:p w14:paraId="636D6FFA" w14:textId="77777777" w:rsidR="00300338" w:rsidRDefault="00300338" w:rsidP="00300338">
      <w:pPr>
        <w:keepNext/>
        <w:jc w:val="center"/>
      </w:pPr>
      <w:r w:rsidRPr="00300338">
        <w:rPr>
          <w:noProof/>
        </w:rPr>
        <w:lastRenderedPageBreak/>
        <w:drawing>
          <wp:inline distT="0" distB="0" distL="0" distR="0" wp14:anchorId="714CC4E6" wp14:editId="78CE9EDE">
            <wp:extent cx="5400000" cy="4091605"/>
            <wp:effectExtent l="0" t="0" r="0" b="4445"/>
            <wp:docPr id="75826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8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CD4B" w14:textId="2DAC58DA" w:rsidR="00300338" w:rsidRPr="00FB40C6" w:rsidRDefault="00300338" w:rsidP="00300338">
      <w:pPr>
        <w:pStyle w:val="ad"/>
        <w:jc w:val="center"/>
      </w:pPr>
      <w:r>
        <w:t xml:space="preserve">Рисунок </w:t>
      </w:r>
      <w:fldSimple w:instr=" SEQ Рисунок \* ARABIC ">
        <w:r w:rsidR="00276740">
          <w:rPr>
            <w:noProof/>
          </w:rPr>
          <w:t>3</w:t>
        </w:r>
      </w:fldSimple>
      <w:r>
        <w:t xml:space="preserve"> – структура </w:t>
      </w:r>
      <w:r>
        <w:rPr>
          <w:lang w:val="en-US"/>
        </w:rPr>
        <w:t>front</w:t>
      </w:r>
      <w:r w:rsidRPr="00FB40C6">
        <w:t>-</w:t>
      </w:r>
      <w:r>
        <w:rPr>
          <w:lang w:val="en-US"/>
        </w:rPr>
        <w:t>end</w:t>
      </w:r>
      <w:r>
        <w:t xml:space="preserve"> части проекта</w:t>
      </w:r>
    </w:p>
    <w:p w14:paraId="5D20FF0F" w14:textId="53EBAA2A" w:rsidR="00FB40C6" w:rsidRPr="00931068" w:rsidRDefault="00FB40C6" w:rsidP="00FB40C6">
      <w:r>
        <w:rPr>
          <w:lang w:val="en-US"/>
        </w:rPr>
        <w:t>Script</w:t>
      </w:r>
      <w:r w:rsidRPr="00931068">
        <w:t>.</w:t>
      </w:r>
      <w:r>
        <w:rPr>
          <w:lang w:val="en-US"/>
        </w:rPr>
        <w:t>js</w:t>
      </w:r>
    </w:p>
    <w:p w14:paraId="58851D92" w14:textId="77777777" w:rsidR="00FB40C6" w:rsidRPr="00931068" w:rsidRDefault="00FB40C6" w:rsidP="00FB40C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let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currentLoginMethod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Показать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форму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регистрации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showRegisterForm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auth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container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style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display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none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register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container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style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display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block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Показать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форму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авторизации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showLoginForm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register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container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style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display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none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auth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container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style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display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block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switchLoginMethod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currentLoginMethod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fields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fields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btn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btn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fields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innerHTML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'&lt;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type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text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placeholder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Number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" /&gt;'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classList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add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active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classList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remove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active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fields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innerHTML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'&lt;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type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placeholder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Address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" /&gt;'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classList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add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active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btnPhone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classList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remove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active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method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sendLoginCode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currentLoginMethod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?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: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login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JSON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parse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localStorage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getItem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||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'[]'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find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=&gt;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currentLoginMethod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'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&amp;&amp;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||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currentLoginMethod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'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&amp;&amp;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!==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Неверные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данные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Сохраняем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текущего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пользователя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localStorage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setItem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currentUser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JSON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stringify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Показываем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2</w:t>
      </w:r>
      <w:r w:rsidRPr="00FB40C6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FA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'2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fa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section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style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display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block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Код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отправлен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'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verifyCode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code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code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code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'123456'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Вход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выполнен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!'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window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location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href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chat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html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//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переход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мессенджер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}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Неверный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код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!'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>//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Регистрация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и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проверки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register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LastName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FirstName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FirstName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Patronymic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Patronymic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confirmPassword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reg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confirm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FirstName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Patronymic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confirmPassword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Заполните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все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поля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/^[^\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@]+@[^\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@]+\.[^\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@]+$/.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/^[\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\+][\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\(\)\ -]{</w:t>
      </w:r>
      <w:r w:rsidRPr="00931068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2AACB8"/>
          <w:sz w:val="20"/>
          <w:szCs w:val="20"/>
          <w:lang w:eastAsia="ru-RU"/>
        </w:rPr>
        <w:t>14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}\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$/.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&amp;&amp; 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корректный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или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номер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телефона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!==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confirmPassword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Пароли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совпадают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JSON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parse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localStorage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getItem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||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'[]'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userExists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some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=&gt;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||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userExists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таким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или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телефоном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уже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существует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newUser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FirstName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Patronymic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phone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email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password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};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push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newUser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localStorage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setItem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JSON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stringify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users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alert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Регистрация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6AAB73"/>
          <w:sz w:val="20"/>
          <w:szCs w:val="20"/>
          <w:lang w:eastAsia="ru-RU"/>
        </w:rPr>
        <w:t>успешна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!'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showLoginForm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>//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Отправка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7A7E85"/>
          <w:sz w:val="20"/>
          <w:szCs w:val="20"/>
          <w:lang w:eastAsia="ru-RU"/>
        </w:rPr>
        <w:t>сообщений</w:t>
      </w:r>
      <w:r w:rsidRPr="00931068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function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sendMessage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chat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if</w:t>
      </w:r>
      <w:r w:rsidRPr="00931068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(!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</w:t>
      </w:r>
      <w:r w:rsidRPr="00FB40C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getElementById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chat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messages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const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div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createElement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FB40C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div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div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textContent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messages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appendChild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div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input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.</w:t>
      </w:r>
      <w:r w:rsidRPr="00FB40C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value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r w:rsidRPr="00931068">
        <w:rPr>
          <w:rFonts w:ascii="Courier New" w:hAnsi="Courier New" w:cs="Courier New"/>
          <w:color w:val="6AAB73"/>
          <w:sz w:val="20"/>
          <w:szCs w:val="20"/>
          <w:lang w:eastAsia="ru-RU"/>
        </w:rPr>
        <w:t>''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931068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</w:p>
    <w:p w14:paraId="18BB7C77" w14:textId="77777777" w:rsidR="006B76A9" w:rsidRPr="006B76A9" w:rsidRDefault="006B76A9" w:rsidP="006B76A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let chats = JSON.parse(localStorage.getItem(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'chats'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'{}'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let currentUser = Object.keys(chats)[</w:t>
      </w:r>
      <w:r w:rsidRPr="006B76A9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||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null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const contacts = document.querySelectorAll(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'.contact'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const messagesContainer =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'messages'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const chatTitle = document.querySelector(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'.chat-title'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сообщений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выбранного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пользователя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loadMessages(user)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messagesContainer.innerHTML 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(!chats[user])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chats[user].forEach(msg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const div = document.createElement(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'div'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div.classList.add(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'message'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msg.from ===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'me'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'from-me'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'from-them'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div.textContent = msg.text;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messagesContainer.appendChild(div);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messagesContainer.scrollTop = messagesContainer.scrollHeight;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Отправка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сообщения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sendMessage()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input =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"chat-text"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text = input.value.trim();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(text ===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const div = document.createElement(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"div"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div.classList.add(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"message"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"from-me"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div.textContent = text;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messagesContainer.appendChild(div);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messagesContainer.scrollTop = messagesContainer.scrollHeight;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(!chats[currentUser]) chats[currentUser] = [];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chats[currentUser].push({ from: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'me'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text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localStorage.setItem(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'chats'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JSON.stringify(chats));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input.value 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слушателей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контактов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contacts.forEach(contact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contact.addEventListener(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'click'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contacts.forEach(c =&gt; c.classList.remove(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contact.classList.add(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const user = contact.dataset.user;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currentUser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chatTitle.textContent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loadMessages(user);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Восстановление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контактов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localStorage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restoreContacts()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contactList =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'contact-list'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Object.keys(chats).forEach(user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(!document.querySelector(`.contact[data-user=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"${user}"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]`))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const newContact = document.createElement(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'div'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newContact.classList.add(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'contact'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newContact.dataset.user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newContact.textContent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newContact.addEventListener(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'click'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document.querySelectorAll(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'.contact'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).forEach(c =&gt; c.classList.remove(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newContact.classList.add(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currentUser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chatTitle.textContent = 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loadMessages(user);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contactList.appendChild(newContact);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Создание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нового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чата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номеру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телефона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createChatByPhone()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phone = prompt(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номер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телефона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пользователя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(!phone)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users = JSON.parse(localStorage.getItem(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'users'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'[]'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user = users.find(u =&gt; u.phone === phone);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(!user)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alert(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Пользователь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userName = `${user.FirstName} ${user.LastName}`;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(!chats[userName])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chats[userName] = [];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localStorage.setItem(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'chats'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JSON.stringify(chats));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const contactList =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'contact-list'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const newContact = document.createElement(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'div'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newContact.classList.add(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'contact'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newContact.dataset.user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newContact.textContent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newContact.addEventListener(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'click'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document.querySelectorAll(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'.contact'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).forEach(c =&gt; c.classList.remove(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newContact.classList.add(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'active'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currentUser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chatTitle.textContent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loadMessages(userName);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contactList.appendChild(newContact);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currentUser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chatTitle.textContent = userName;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loadMessages(userName);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alert(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Чат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этим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пользователем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уже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6AAB73"/>
          <w:sz w:val="20"/>
          <w:szCs w:val="20"/>
          <w:lang w:eastAsia="ru-RU"/>
        </w:rPr>
        <w:t>существует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."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Открытие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профиля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текущего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пользователя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openProfile()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user = JSON.parse(localStorage.getItem(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'currentUser'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 || {};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'profile-LastName'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).textContent = user.LastName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'—'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'profile-FirstName'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).textContent = user.FirstName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'—'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'profile-Patronymic'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).textContent = user.Patronymic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'—'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'profile-email'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).textContent = user.email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'—'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'profile-phone'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).textContent = user.phone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'—'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const photo =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'profile-photo'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photo.src = user.photo ||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'/icons/user-icon.png'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'profile-modal'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).style.display 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'flex'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closeProfile()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'profile-modal'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).style.display 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'none'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Обработка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Enter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отправки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document.getElementById(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'chat-text'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).addEventListener(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'keypress'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(e)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(e.key === </w:t>
      </w:r>
      <w:r w:rsidRPr="006B76A9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'Enter'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sendMessage();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B76A9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6B76A9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6B76A9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(currentUser) {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loadMessages(currentUser);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chatTitle.textContent = currentUser;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B76A9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restoreContacts();</w:t>
      </w:r>
    </w:p>
    <w:p w14:paraId="2C365DDF" w14:textId="77777777" w:rsidR="00FD5368" w:rsidRPr="00931068" w:rsidRDefault="00FD5368" w:rsidP="00FD5368">
      <w:pPr>
        <w:keepNext/>
        <w:jc w:val="center"/>
        <w:rPr>
          <w:lang w:val="en-US"/>
        </w:rPr>
      </w:pPr>
      <w:r w:rsidRPr="00FD5368">
        <w:rPr>
          <w:noProof/>
          <w:lang w:val="en-US"/>
        </w:rPr>
        <w:lastRenderedPageBreak/>
        <w:drawing>
          <wp:inline distT="0" distB="0" distL="0" distR="0" wp14:anchorId="51B2591E" wp14:editId="1C100236">
            <wp:extent cx="5400000" cy="3037605"/>
            <wp:effectExtent l="152400" t="152400" r="353695" b="353695"/>
            <wp:docPr id="155726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3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2C6C4C" w14:textId="012BCACF" w:rsidR="00FB40C6" w:rsidRDefault="00FD5368" w:rsidP="00FD5368">
      <w:pPr>
        <w:pStyle w:val="ad"/>
        <w:jc w:val="center"/>
        <w:rPr>
          <w:lang w:val="en-US"/>
        </w:rPr>
      </w:pPr>
      <w:r>
        <w:t>Рисунок</w:t>
      </w:r>
      <w:r w:rsidRPr="00931068">
        <w:rPr>
          <w:lang w:val="en-US"/>
        </w:rPr>
        <w:t xml:space="preserve"> </w:t>
      </w:r>
      <w:r>
        <w:fldChar w:fldCharType="begin"/>
      </w:r>
      <w:r w:rsidRPr="00931068">
        <w:rPr>
          <w:lang w:val="en-US"/>
        </w:rPr>
        <w:instrText xml:space="preserve"> SEQ </w:instrText>
      </w:r>
      <w:r>
        <w:instrText>Рисунок</w:instrText>
      </w:r>
      <w:r w:rsidRPr="00931068">
        <w:rPr>
          <w:lang w:val="en-US"/>
        </w:rPr>
        <w:instrText xml:space="preserve"> \* ARABIC </w:instrText>
      </w:r>
      <w:r>
        <w:fldChar w:fldCharType="separate"/>
      </w:r>
      <w:r w:rsidR="00276740" w:rsidRPr="00931068"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главное</w:t>
      </w:r>
      <w:r w:rsidRPr="00931068">
        <w:rPr>
          <w:lang w:val="en-US"/>
        </w:rPr>
        <w:t xml:space="preserve"> </w:t>
      </w:r>
      <w:r>
        <w:t>окно</w:t>
      </w:r>
      <w:r w:rsidRPr="00931068">
        <w:rPr>
          <w:lang w:val="en-US"/>
        </w:rPr>
        <w:t xml:space="preserve"> </w:t>
      </w:r>
      <w:r>
        <w:t>программы</w:t>
      </w:r>
    </w:p>
    <w:p w14:paraId="0A7160E9" w14:textId="77777777" w:rsidR="004B57C2" w:rsidRPr="00931068" w:rsidRDefault="004B57C2" w:rsidP="004B57C2">
      <w:pPr>
        <w:keepNext/>
        <w:jc w:val="center"/>
        <w:rPr>
          <w:lang w:val="en-US"/>
        </w:rPr>
      </w:pPr>
      <w:r w:rsidRPr="004B57C2">
        <w:rPr>
          <w:noProof/>
          <w:lang w:val="en-US"/>
        </w:rPr>
        <w:drawing>
          <wp:inline distT="0" distB="0" distL="0" distR="0" wp14:anchorId="4660A201" wp14:editId="67F818C2">
            <wp:extent cx="5400000" cy="3037605"/>
            <wp:effectExtent l="152400" t="152400" r="353695" b="353695"/>
            <wp:docPr id="80260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8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78B42C" w14:textId="619EB7D6" w:rsidR="004B57C2" w:rsidRDefault="004B57C2" w:rsidP="004B57C2">
      <w:pPr>
        <w:pStyle w:val="ad"/>
        <w:jc w:val="center"/>
        <w:rPr>
          <w:lang w:val="en-US"/>
        </w:rPr>
      </w:pPr>
      <w:r>
        <w:t>Рисунок</w:t>
      </w:r>
      <w:r w:rsidRPr="00931068">
        <w:rPr>
          <w:lang w:val="en-US"/>
        </w:rPr>
        <w:t xml:space="preserve"> </w:t>
      </w:r>
      <w:r>
        <w:fldChar w:fldCharType="begin"/>
      </w:r>
      <w:r w:rsidRPr="00931068">
        <w:rPr>
          <w:lang w:val="en-US"/>
        </w:rPr>
        <w:instrText xml:space="preserve"> SEQ </w:instrText>
      </w:r>
      <w:r>
        <w:instrText>Рисунок</w:instrText>
      </w:r>
      <w:r w:rsidRPr="00931068">
        <w:rPr>
          <w:lang w:val="en-US"/>
        </w:rPr>
        <w:instrText xml:space="preserve"> \* ARABIC </w:instrText>
      </w:r>
      <w:r>
        <w:fldChar w:fldCharType="separate"/>
      </w:r>
      <w:r w:rsidR="00276740" w:rsidRPr="00931068">
        <w:rPr>
          <w:noProof/>
          <w:lang w:val="en-US"/>
        </w:rPr>
        <w:t>5</w:t>
      </w:r>
      <w:r>
        <w:fldChar w:fldCharType="end"/>
      </w:r>
      <w:r w:rsidRPr="00931068">
        <w:rPr>
          <w:lang w:val="en-US"/>
        </w:rPr>
        <w:t xml:space="preserve"> – </w:t>
      </w:r>
      <w:r>
        <w:t>окно</w:t>
      </w:r>
      <w:r w:rsidRPr="00931068">
        <w:rPr>
          <w:lang w:val="en-US"/>
        </w:rPr>
        <w:t xml:space="preserve"> </w:t>
      </w:r>
      <w:r>
        <w:t>регистрации</w:t>
      </w:r>
    </w:p>
    <w:p w14:paraId="6BE2AA07" w14:textId="77777777" w:rsidR="006026C9" w:rsidRPr="00931068" w:rsidRDefault="006026C9" w:rsidP="006026C9">
      <w:pPr>
        <w:keepNext/>
        <w:jc w:val="center"/>
        <w:rPr>
          <w:lang w:val="en-US"/>
        </w:rPr>
      </w:pPr>
      <w:r w:rsidRPr="006026C9">
        <w:rPr>
          <w:noProof/>
          <w:lang w:val="en-US"/>
        </w:rPr>
        <w:drawing>
          <wp:inline distT="0" distB="0" distL="0" distR="0" wp14:anchorId="41BC29BB" wp14:editId="74D85169">
            <wp:extent cx="4320000" cy="365766"/>
            <wp:effectExtent l="152400" t="152400" r="366395" b="358140"/>
            <wp:docPr id="53390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8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7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4B5A9" w14:textId="1A641C7A" w:rsidR="006026C9" w:rsidRPr="00931068" w:rsidRDefault="006026C9" w:rsidP="006026C9">
      <w:pPr>
        <w:pStyle w:val="ad"/>
        <w:jc w:val="center"/>
        <w:rPr>
          <w:lang w:val="en-US"/>
        </w:rPr>
      </w:pPr>
      <w:r>
        <w:t>Рисунок</w:t>
      </w:r>
      <w:r w:rsidRPr="00931068">
        <w:rPr>
          <w:lang w:val="en-US"/>
        </w:rPr>
        <w:t xml:space="preserve"> </w:t>
      </w:r>
      <w:r>
        <w:fldChar w:fldCharType="begin"/>
      </w:r>
      <w:r w:rsidRPr="00931068">
        <w:rPr>
          <w:lang w:val="en-US"/>
        </w:rPr>
        <w:instrText xml:space="preserve"> SEQ </w:instrText>
      </w:r>
      <w:r>
        <w:instrText>Рисунок</w:instrText>
      </w:r>
      <w:r w:rsidRPr="00931068">
        <w:rPr>
          <w:lang w:val="en-US"/>
        </w:rPr>
        <w:instrText xml:space="preserve"> \* ARABIC </w:instrText>
      </w:r>
      <w:r>
        <w:fldChar w:fldCharType="separate"/>
      </w:r>
      <w:r w:rsidR="00276740" w:rsidRPr="00931068">
        <w:rPr>
          <w:noProof/>
          <w:lang w:val="en-US"/>
        </w:rPr>
        <w:t>6</w:t>
      </w:r>
      <w:r>
        <w:fldChar w:fldCharType="end"/>
      </w:r>
      <w:r>
        <w:rPr>
          <w:lang w:val="en-US"/>
        </w:rPr>
        <w:t xml:space="preserve"> – </w:t>
      </w:r>
      <w:r>
        <w:t>результат</w:t>
      </w:r>
      <w:r w:rsidRPr="00931068">
        <w:rPr>
          <w:lang w:val="en-US"/>
        </w:rPr>
        <w:t xml:space="preserve"> </w:t>
      </w:r>
      <w:r>
        <w:t>регистрации</w:t>
      </w:r>
    </w:p>
    <w:p w14:paraId="3E84BE2D" w14:textId="77777777" w:rsidR="00276740" w:rsidRPr="00931068" w:rsidRDefault="00276740" w:rsidP="00276740">
      <w:pPr>
        <w:keepNext/>
        <w:jc w:val="center"/>
        <w:rPr>
          <w:lang w:val="en-US"/>
        </w:rPr>
      </w:pPr>
      <w:r w:rsidRPr="00276740">
        <w:rPr>
          <w:noProof/>
        </w:rPr>
        <w:lastRenderedPageBreak/>
        <w:drawing>
          <wp:inline distT="0" distB="0" distL="0" distR="0" wp14:anchorId="026BBC5C" wp14:editId="0FF936E3">
            <wp:extent cx="5400000" cy="339566"/>
            <wp:effectExtent l="152400" t="152400" r="353695" b="365760"/>
            <wp:docPr id="118717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4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5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CB5E66" w14:textId="73F20167" w:rsidR="00276740" w:rsidRPr="00931068" w:rsidRDefault="00276740" w:rsidP="00276740">
      <w:pPr>
        <w:pStyle w:val="ad"/>
        <w:jc w:val="center"/>
        <w:rPr>
          <w:lang w:val="en-US"/>
        </w:rPr>
      </w:pPr>
      <w:r>
        <w:t>Рисунок</w:t>
      </w:r>
      <w:r w:rsidRPr="00931068">
        <w:rPr>
          <w:lang w:val="en-US"/>
        </w:rPr>
        <w:t xml:space="preserve"> </w:t>
      </w:r>
      <w:r>
        <w:fldChar w:fldCharType="begin"/>
      </w:r>
      <w:r w:rsidRPr="00931068">
        <w:rPr>
          <w:lang w:val="en-US"/>
        </w:rPr>
        <w:instrText xml:space="preserve"> SEQ </w:instrText>
      </w:r>
      <w:r>
        <w:instrText>Рисунок</w:instrText>
      </w:r>
      <w:r w:rsidRPr="00931068">
        <w:rPr>
          <w:lang w:val="en-US"/>
        </w:rPr>
        <w:instrText xml:space="preserve"> \* ARABIC </w:instrText>
      </w:r>
      <w:r>
        <w:fldChar w:fldCharType="separate"/>
      </w:r>
      <w:r w:rsidRPr="00931068">
        <w:rPr>
          <w:noProof/>
          <w:lang w:val="en-US"/>
        </w:rPr>
        <w:t>7</w:t>
      </w:r>
      <w:r>
        <w:fldChar w:fldCharType="end"/>
      </w:r>
      <w:r w:rsidRPr="00931068">
        <w:rPr>
          <w:lang w:val="en-US"/>
        </w:rPr>
        <w:t xml:space="preserve"> – </w:t>
      </w:r>
      <w:r>
        <w:t>результат</w:t>
      </w:r>
      <w:r w:rsidRPr="00931068">
        <w:rPr>
          <w:lang w:val="en-US"/>
        </w:rPr>
        <w:t xml:space="preserve"> </w:t>
      </w:r>
      <w:r>
        <w:t>авторизации</w:t>
      </w:r>
      <w:r w:rsidRPr="00931068">
        <w:rPr>
          <w:lang w:val="en-US"/>
        </w:rPr>
        <w:t xml:space="preserve"> </w:t>
      </w:r>
      <w:r>
        <w:t>в</w:t>
      </w:r>
      <w:r w:rsidRPr="00931068">
        <w:rPr>
          <w:lang w:val="en-US"/>
        </w:rPr>
        <w:t xml:space="preserve"> </w:t>
      </w:r>
      <w:r>
        <w:t>виде</w:t>
      </w:r>
      <w:r w:rsidRPr="00931068">
        <w:rPr>
          <w:lang w:val="en-US"/>
        </w:rPr>
        <w:t xml:space="preserve"> </w:t>
      </w:r>
      <w:r>
        <w:rPr>
          <w:lang w:val="en-US"/>
        </w:rPr>
        <w:t>jwt</w:t>
      </w:r>
      <w:r w:rsidRPr="00931068">
        <w:rPr>
          <w:lang w:val="en-US"/>
        </w:rPr>
        <w:t>-</w:t>
      </w:r>
      <w:r>
        <w:t>токена</w:t>
      </w:r>
      <w:r w:rsidRPr="00931068">
        <w:rPr>
          <w:lang w:val="en-US"/>
        </w:rPr>
        <w:t xml:space="preserve">, </w:t>
      </w:r>
      <w:r>
        <w:t>хранящего</w:t>
      </w:r>
      <w:r w:rsidRPr="00931068">
        <w:rPr>
          <w:lang w:val="en-US"/>
        </w:rPr>
        <w:t xml:space="preserve"> </w:t>
      </w:r>
      <w:r>
        <w:t>данные</w:t>
      </w:r>
      <w:r w:rsidRPr="00931068">
        <w:rPr>
          <w:lang w:val="en-US"/>
        </w:rPr>
        <w:t xml:space="preserve"> </w:t>
      </w:r>
      <w:r>
        <w:t>о</w:t>
      </w:r>
      <w:r w:rsidRPr="00931068">
        <w:rPr>
          <w:lang w:val="en-US"/>
        </w:rPr>
        <w:t xml:space="preserve"> </w:t>
      </w:r>
      <w:r>
        <w:t>пользователе</w:t>
      </w:r>
    </w:p>
    <w:p w14:paraId="703F20B7" w14:textId="77777777" w:rsidR="004B57C2" w:rsidRPr="00931068" w:rsidRDefault="004B57C2" w:rsidP="004B57C2">
      <w:pPr>
        <w:jc w:val="center"/>
        <w:rPr>
          <w:lang w:val="en-US"/>
        </w:rPr>
      </w:pPr>
    </w:p>
    <w:sectPr w:rsidR="004B57C2" w:rsidRPr="00931068" w:rsidSect="00D808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739F" w14:textId="77777777" w:rsidR="009F1563" w:rsidRDefault="009F1563" w:rsidP="00791B52">
      <w:r>
        <w:separator/>
      </w:r>
    </w:p>
  </w:endnote>
  <w:endnote w:type="continuationSeparator" w:id="0">
    <w:p w14:paraId="01C5C22D" w14:textId="77777777" w:rsidR="009F1563" w:rsidRDefault="009F1563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69BA" w14:textId="77777777" w:rsidR="00F81E1D" w:rsidRDefault="00F81E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EndPr/>
    <w:sdtContent>
      <w:p w14:paraId="51B2E301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BB781A" w14:textId="77777777" w:rsidR="00791B52" w:rsidRDefault="00791B52" w:rsidP="00FA77F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8487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60DFECC8" w14:textId="77777777" w:rsidR="00791B52" w:rsidRDefault="00791B52" w:rsidP="00791B52">
    <w:pPr>
      <w:pStyle w:val="a8"/>
      <w:ind w:firstLine="0"/>
      <w:jc w:val="center"/>
    </w:pPr>
    <w:r>
      <w:t>202</w:t>
    </w:r>
    <w:r w:rsidR="00F81E1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E9E0" w14:textId="77777777" w:rsidR="009F1563" w:rsidRDefault="009F1563" w:rsidP="00791B52">
      <w:r>
        <w:separator/>
      </w:r>
    </w:p>
  </w:footnote>
  <w:footnote w:type="continuationSeparator" w:id="0">
    <w:p w14:paraId="064354BC" w14:textId="77777777" w:rsidR="009F1563" w:rsidRDefault="009F1563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D2DF" w14:textId="77777777" w:rsidR="00F81E1D" w:rsidRDefault="00F81E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D7AB" w14:textId="77777777" w:rsidR="00791B52" w:rsidRDefault="00791B52" w:rsidP="00791B52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7F6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56FA7BFA" wp14:editId="627301D5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B5050"/>
    <w:multiLevelType w:val="hybridMultilevel"/>
    <w:tmpl w:val="61D22E8A"/>
    <w:lvl w:ilvl="0" w:tplc="956A6D1A">
      <w:numFmt w:val="bullet"/>
      <w:suff w:val="space"/>
      <w:lvlText w:val="-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8513436">
    <w:abstractNumId w:val="1"/>
  </w:num>
  <w:num w:numId="2" w16cid:durableId="831137436">
    <w:abstractNumId w:val="0"/>
  </w:num>
  <w:num w:numId="3" w16cid:durableId="197549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4A"/>
    <w:rsid w:val="00020393"/>
    <w:rsid w:val="00053F88"/>
    <w:rsid w:val="0005494C"/>
    <w:rsid w:val="000B4F43"/>
    <w:rsid w:val="000E04C5"/>
    <w:rsid w:val="000F5A61"/>
    <w:rsid w:val="0013301C"/>
    <w:rsid w:val="00135EEA"/>
    <w:rsid w:val="00142FD7"/>
    <w:rsid w:val="001448B0"/>
    <w:rsid w:val="00154D45"/>
    <w:rsid w:val="00167355"/>
    <w:rsid w:val="00196DEE"/>
    <w:rsid w:val="001E7D8F"/>
    <w:rsid w:val="00247755"/>
    <w:rsid w:val="002557EA"/>
    <w:rsid w:val="00276740"/>
    <w:rsid w:val="002A775D"/>
    <w:rsid w:val="002F075F"/>
    <w:rsid w:val="002F412F"/>
    <w:rsid w:val="00300338"/>
    <w:rsid w:val="00324848"/>
    <w:rsid w:val="003337B3"/>
    <w:rsid w:val="00346CA9"/>
    <w:rsid w:val="00347FEF"/>
    <w:rsid w:val="003665B1"/>
    <w:rsid w:val="003A5B34"/>
    <w:rsid w:val="003B1973"/>
    <w:rsid w:val="003E625A"/>
    <w:rsid w:val="00400D56"/>
    <w:rsid w:val="00401CD3"/>
    <w:rsid w:val="0042058A"/>
    <w:rsid w:val="00462973"/>
    <w:rsid w:val="004862BD"/>
    <w:rsid w:val="00497F2B"/>
    <w:rsid w:val="004B57C2"/>
    <w:rsid w:val="004C34BB"/>
    <w:rsid w:val="004D5CCF"/>
    <w:rsid w:val="004E18E7"/>
    <w:rsid w:val="005211EE"/>
    <w:rsid w:val="0054724A"/>
    <w:rsid w:val="005622BF"/>
    <w:rsid w:val="00564F45"/>
    <w:rsid w:val="00574444"/>
    <w:rsid w:val="00585724"/>
    <w:rsid w:val="005903AA"/>
    <w:rsid w:val="005B029C"/>
    <w:rsid w:val="005B0D32"/>
    <w:rsid w:val="005B37B9"/>
    <w:rsid w:val="005C18CF"/>
    <w:rsid w:val="005E54A6"/>
    <w:rsid w:val="005E6040"/>
    <w:rsid w:val="006026C9"/>
    <w:rsid w:val="00603D22"/>
    <w:rsid w:val="00617DDB"/>
    <w:rsid w:val="006222C3"/>
    <w:rsid w:val="00626AE4"/>
    <w:rsid w:val="006743A8"/>
    <w:rsid w:val="006B4FF9"/>
    <w:rsid w:val="006B76A9"/>
    <w:rsid w:val="00705C82"/>
    <w:rsid w:val="00791B52"/>
    <w:rsid w:val="007E2DC3"/>
    <w:rsid w:val="00845BFF"/>
    <w:rsid w:val="00851B42"/>
    <w:rsid w:val="0086551E"/>
    <w:rsid w:val="008A4137"/>
    <w:rsid w:val="008C1A57"/>
    <w:rsid w:val="008D2DCB"/>
    <w:rsid w:val="00931068"/>
    <w:rsid w:val="009365E9"/>
    <w:rsid w:val="00951669"/>
    <w:rsid w:val="009D3625"/>
    <w:rsid w:val="009E1FA8"/>
    <w:rsid w:val="009F1563"/>
    <w:rsid w:val="00A2445B"/>
    <w:rsid w:val="00A53CE7"/>
    <w:rsid w:val="00AD4DCE"/>
    <w:rsid w:val="00B15D85"/>
    <w:rsid w:val="00B41839"/>
    <w:rsid w:val="00B806BD"/>
    <w:rsid w:val="00B81D75"/>
    <w:rsid w:val="00B843A9"/>
    <w:rsid w:val="00BE3392"/>
    <w:rsid w:val="00BE77F8"/>
    <w:rsid w:val="00C00C6E"/>
    <w:rsid w:val="00C02B90"/>
    <w:rsid w:val="00C14062"/>
    <w:rsid w:val="00C23E12"/>
    <w:rsid w:val="00C60B4B"/>
    <w:rsid w:val="00C70EC1"/>
    <w:rsid w:val="00C95A5D"/>
    <w:rsid w:val="00CA7C18"/>
    <w:rsid w:val="00CD2AF7"/>
    <w:rsid w:val="00CE0CF9"/>
    <w:rsid w:val="00D525A1"/>
    <w:rsid w:val="00D676DB"/>
    <w:rsid w:val="00D73C52"/>
    <w:rsid w:val="00D80873"/>
    <w:rsid w:val="00D949CD"/>
    <w:rsid w:val="00D9782E"/>
    <w:rsid w:val="00DA0FE3"/>
    <w:rsid w:val="00DA2A92"/>
    <w:rsid w:val="00DA6357"/>
    <w:rsid w:val="00DC1206"/>
    <w:rsid w:val="00DD09C9"/>
    <w:rsid w:val="00E0645A"/>
    <w:rsid w:val="00E674C6"/>
    <w:rsid w:val="00EB7944"/>
    <w:rsid w:val="00ED29FD"/>
    <w:rsid w:val="00ED64F5"/>
    <w:rsid w:val="00EF3D9B"/>
    <w:rsid w:val="00F333F7"/>
    <w:rsid w:val="00F81E1D"/>
    <w:rsid w:val="00FA23D3"/>
    <w:rsid w:val="00FA77FD"/>
    <w:rsid w:val="00FB40C6"/>
    <w:rsid w:val="00FC7CF3"/>
    <w:rsid w:val="00FD5368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00C66"/>
  <w15:chartTrackingRefBased/>
  <w15:docId w15:val="{A6F9F76A-1F9B-4628-817B-BF819B3B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61</TotalTime>
  <Pages>21</Pages>
  <Words>4582</Words>
  <Characters>26120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55</cp:revision>
  <dcterms:created xsi:type="dcterms:W3CDTF">2025-05-17T21:53:00Z</dcterms:created>
  <dcterms:modified xsi:type="dcterms:W3CDTF">2025-05-18T20:41:00Z</dcterms:modified>
</cp:coreProperties>
</file>