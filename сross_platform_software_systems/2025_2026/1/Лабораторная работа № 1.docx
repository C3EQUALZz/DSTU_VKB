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FDD3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388A8E9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368D62AB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690F00DA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FA09703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4ECE5CE7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5DCEEBD9" w14:textId="51D06154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663ACD2E" w14:textId="236D2DF5" w:rsidR="00791B52" w:rsidRDefault="00791B52" w:rsidP="00791B52">
      <w:pPr>
        <w:pStyle w:val="a3"/>
        <w:ind w:left="0" w:right="566"/>
        <w:rPr>
          <w:sz w:val="30"/>
        </w:rPr>
      </w:pPr>
    </w:p>
    <w:p w14:paraId="78DE466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23F144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8FA29EF" w14:textId="77777777" w:rsidR="00791B52" w:rsidRPr="00831A1D" w:rsidRDefault="00791B52" w:rsidP="00831A1D">
      <w:pPr>
        <w:pStyle w:val="a3"/>
        <w:ind w:left="0" w:right="566" w:firstLine="0"/>
        <w:rPr>
          <w:sz w:val="30"/>
        </w:rPr>
      </w:pPr>
    </w:p>
    <w:p w14:paraId="40278181" w14:textId="25674ACE" w:rsidR="00791B52" w:rsidRDefault="00791B52" w:rsidP="42675A92">
      <w:pPr>
        <w:pStyle w:val="a3"/>
        <w:ind w:left="0" w:right="566"/>
        <w:rPr>
          <w:sz w:val="30"/>
          <w:szCs w:val="30"/>
        </w:rPr>
      </w:pPr>
    </w:p>
    <w:p w14:paraId="46A00DE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F67A008" w14:textId="582D1374" w:rsidR="00791B52" w:rsidRPr="0086551E" w:rsidRDefault="004660C1" w:rsidP="00791B52">
      <w:pPr>
        <w:pStyle w:val="a3"/>
        <w:spacing w:before="4"/>
        <w:ind w:left="0" w:right="566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5020E1" wp14:editId="7A102C4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47155" cy="1805305"/>
                <wp:effectExtent l="0" t="0" r="0" b="4445"/>
                <wp:wrapSquare wrapText="bothSides"/>
                <wp:docPr id="1292895927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600" cy="1805327"/>
                          <a:chOff x="0" y="0"/>
                          <a:chExt cx="6447155" cy="1803360"/>
                        </a:xfrm>
                      </wpg:grpSpPr>
                      <wps:wsp>
                        <wps:cNvPr id="3189236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0160"/>
                            <a:ext cx="6447155" cy="147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2B7FF" w14:textId="77777777" w:rsidR="004660C1" w:rsidRPr="0086551E" w:rsidRDefault="004660C1" w:rsidP="004660C1">
                              <w:pPr>
                                <w:pStyle w:val="a3"/>
                                <w:tabs>
                                  <w:tab w:val="left" w:pos="2175"/>
                                  <w:tab w:val="left" w:pos="3846"/>
                                  <w:tab w:val="left" w:pos="5080"/>
                                  <w:tab w:val="left" w:pos="6837"/>
                                  <w:tab w:val="left" w:pos="8225"/>
                                </w:tabs>
                                <w:ind w:right="306" w:firstLine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на тему</w:t>
                              </w:r>
                              <w:r w:rsidRPr="0086551E">
                                <w:rPr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«</w:t>
                              </w:r>
                              <w:r w:rsidRPr="00FF3D58">
                                <w:rPr>
                                  <w:sz w:val="32"/>
                                  <w:szCs w:val="32"/>
                                </w:rPr>
                                <w:t>Основные направления обеспечения кибербезопасности. Уязвимости в системах киберзащиты. Защита кроссплатформенных программных системы от проникновения противника. Новые угрозы информационным системам в России 2020-х годов, методы их поиска, обнаружения и противодействия.</w:t>
                              </w:r>
                              <w:r w:rsidRPr="0086551E">
                                <w:rPr>
                                  <w:sz w:val="32"/>
                                  <w:szCs w:val="32"/>
                                </w:rPr>
                                <w:t>»</w:t>
                              </w:r>
                            </w:p>
                            <w:p w14:paraId="2EC97B5E" w14:textId="77777777" w:rsidR="004660C1" w:rsidRDefault="004660C1" w:rsidP="004660C1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422418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00" y="0"/>
                            <a:ext cx="2832735" cy="33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0D37F" w14:textId="334207BA" w:rsidR="004660C1" w:rsidRPr="004660C1" w:rsidRDefault="004660C1" w:rsidP="004660C1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Лабораторная</w:t>
                              </w:r>
                              <w:r w:rsidRPr="0086551E">
                                <w:rPr>
                                  <w:b/>
                                  <w:bCs/>
                                  <w:spacing w:val="-5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работа</w:t>
                              </w:r>
                              <w:r w:rsidRPr="0086551E">
                                <w:rPr>
                                  <w:b/>
                                  <w:bCs/>
                                  <w:spacing w:val="-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655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№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</w:p>
                            <w:p w14:paraId="0CF9C3A2" w14:textId="445CB2BE" w:rsidR="004660C1" w:rsidRDefault="004660C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5020E1" id="Группа 1" o:spid="_x0000_s1026" style="position:absolute;left:0;text-align:left;margin-left:0;margin-top:0;width:507.65pt;height:142.15pt;z-index:251661312;mso-position-horizontal:center;mso-position-horizontal-relative:margin;mso-position-vertical:center;mso-position-vertical-relative:margin;mso-width-relative:margin;mso-height-relative:margin" coordsize="64471,18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301;width:64471;height:14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" filled="f" stroked="f">
                  <v:textbox style="mso-fit-shape-to-text:t">
                    <w:txbxContent>
                      <w:p w14:paraId="4232B7FF" w14:textId="77777777" w:rsidR="004660C1" w:rsidRPr="0086551E" w:rsidRDefault="004660C1" w:rsidP="004660C1">
                        <w:pPr>
                          <w:pStyle w:val="a3"/>
                          <w:tabs>
                            <w:tab w:val="left" w:pos="2175"/>
                            <w:tab w:val="left" w:pos="3846"/>
                            <w:tab w:val="left" w:pos="5080"/>
                            <w:tab w:val="left" w:pos="6837"/>
                            <w:tab w:val="left" w:pos="8225"/>
                          </w:tabs>
                          <w:ind w:right="306" w:firstLine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86551E">
                          <w:rPr>
                            <w:sz w:val="32"/>
                            <w:szCs w:val="32"/>
                          </w:rPr>
                          <w:t>на тему</w:t>
                        </w:r>
                        <w:r w:rsidRPr="0086551E">
                          <w:rPr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sz w:val="32"/>
                            <w:szCs w:val="32"/>
                          </w:rPr>
                          <w:t>«</w:t>
                        </w:r>
                        <w:r w:rsidRPr="00FF3D58">
                          <w:rPr>
                            <w:sz w:val="32"/>
                            <w:szCs w:val="32"/>
                          </w:rPr>
                          <w:t>Основные направления обеспечения кибербезопасности. Уязвимости в системах киберзащиты. Защита кроссплатформенных программных системы от проникновения противника. Новые угрозы информационным системам в России 2020-х годов, методы их поиска, обнаружения и противодействия.</w:t>
                        </w:r>
                        <w:r w:rsidRPr="0086551E">
                          <w:rPr>
                            <w:sz w:val="32"/>
                            <w:szCs w:val="32"/>
                          </w:rPr>
                          <w:t>»</w:t>
                        </w:r>
                      </w:p>
                      <w:p w14:paraId="2EC97B5E" w14:textId="77777777" w:rsidR="004660C1" w:rsidRDefault="004660C1" w:rsidP="004660C1"/>
                    </w:txbxContent>
                  </v:textbox>
                </v:shape>
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" filled="f" stroked="f">
                  <v:textbox>
                    <w:txbxContent>
                      <w:p w14:paraId="7EE0D37F" w14:textId="334207BA" w:rsidR="004660C1" w:rsidRPr="004660C1" w:rsidRDefault="004660C1" w:rsidP="004660C1">
                        <w:pPr>
                          <w:ind w:firstLine="0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Лабораторная</w:t>
                        </w:r>
                        <w:r w:rsidRPr="0086551E">
                          <w:rPr>
                            <w:b/>
                            <w:bCs/>
                            <w:spacing w:val="-5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работа</w:t>
                        </w:r>
                        <w:r w:rsidRPr="0086551E">
                          <w:rPr>
                            <w:b/>
                            <w:bCs/>
                            <w:spacing w:val="-6"/>
                            <w:sz w:val="32"/>
                            <w:szCs w:val="32"/>
                          </w:rPr>
                          <w:t xml:space="preserve"> </w:t>
                        </w:r>
                        <w:r w:rsidRPr="0086551E">
                          <w:rPr>
                            <w:b/>
                            <w:bCs/>
                            <w:sz w:val="32"/>
                            <w:szCs w:val="32"/>
                          </w:rPr>
                          <w:t>№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1</w:t>
                        </w:r>
                      </w:p>
                      <w:p w14:paraId="0CF9C3A2" w14:textId="445CB2BE" w:rsidR="004660C1" w:rsidRDefault="004660C1"/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77445F1" w14:textId="77777777" w:rsidR="00791B52" w:rsidRDefault="00791B52" w:rsidP="007C13F9">
      <w:pPr>
        <w:pStyle w:val="a3"/>
        <w:ind w:left="0" w:right="566" w:firstLine="0"/>
        <w:rPr>
          <w:sz w:val="30"/>
        </w:rPr>
      </w:pPr>
    </w:p>
    <w:p w14:paraId="02AC08C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CD9155B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75012D91" w14:textId="77777777" w:rsidTr="4BFAD146">
        <w:trPr>
          <w:trHeight w:val="432"/>
          <w:jc w:val="right"/>
        </w:trPr>
        <w:tc>
          <w:tcPr>
            <w:tcW w:w="5103" w:type="dxa"/>
            <w:hideMark/>
          </w:tcPr>
          <w:p w14:paraId="4F1508D8" w14:textId="05D5C169" w:rsidR="00791B52" w:rsidRPr="00446ADE" w:rsidRDefault="00791B52">
            <w:pPr>
              <w:ind w:firstLine="0"/>
              <w:rPr>
                <w:lang w:val="en-US"/>
              </w:rPr>
            </w:pPr>
            <w:r>
              <w:t>Выполнил</w:t>
            </w:r>
            <w:r w:rsidR="3AC5A03B">
              <w:t>и</w:t>
            </w:r>
            <w:r>
              <w:t>: студент</w:t>
            </w:r>
            <w:r w:rsidR="1B258EA6">
              <w:t>ы</w:t>
            </w:r>
            <w:r>
              <w:t xml:space="preserve"> группы ВКБ4</w:t>
            </w:r>
            <w:r w:rsidR="00446ADE">
              <w:rPr>
                <w:lang w:val="en-US"/>
              </w:rPr>
              <w:t>3</w:t>
            </w:r>
          </w:p>
        </w:tc>
      </w:tr>
      <w:tr w:rsidR="4BFAD146" w14:paraId="6439E368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047774" w14:textId="51772C4E" w:rsidR="277A53C2" w:rsidRPr="00446ADE" w:rsidRDefault="00446ADE" w:rsidP="4BFAD146">
            <w:pPr>
              <w:ind w:firstLine="0"/>
              <w:jc w:val="center"/>
            </w:pPr>
            <w:r>
              <w:t>Ковалев Данил Петрович</w:t>
            </w:r>
          </w:p>
        </w:tc>
      </w:tr>
      <w:tr w:rsidR="4BFAD146" w14:paraId="74802876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FA4708" w14:textId="206A326D" w:rsidR="277A53C2" w:rsidRDefault="00446ADE" w:rsidP="4BFAD146">
            <w:pPr>
              <w:ind w:firstLine="0"/>
              <w:jc w:val="center"/>
            </w:pPr>
            <w:r>
              <w:t>Нимгиров Дорджи Церенович</w:t>
            </w:r>
          </w:p>
        </w:tc>
      </w:tr>
      <w:tr w:rsidR="4BFAD146" w14:paraId="2390066C" w14:textId="77777777" w:rsidTr="4BFAD146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AB05EF" w14:textId="4C27E435" w:rsidR="277A53C2" w:rsidRDefault="00446ADE" w:rsidP="4BFAD146">
            <w:pPr>
              <w:ind w:firstLine="0"/>
              <w:jc w:val="center"/>
            </w:pPr>
            <w:r>
              <w:t>Леза Алексей Александрович</w:t>
            </w:r>
          </w:p>
        </w:tc>
      </w:tr>
      <w:tr w:rsidR="00791B52" w:rsidRPr="0086551E" w14:paraId="6D31749F" w14:textId="77777777" w:rsidTr="4BFAD14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3E117B" w14:textId="394D08D7" w:rsidR="00791B52" w:rsidRPr="0086551E" w:rsidRDefault="00446ADE">
            <w:pPr>
              <w:ind w:firstLine="0"/>
              <w:jc w:val="center"/>
            </w:pPr>
            <w:r>
              <w:t>Ермолаев Богдан Юрьевич</w:t>
            </w:r>
            <w:r w:rsidR="00791B52">
              <w:t xml:space="preserve"> </w:t>
            </w:r>
          </w:p>
        </w:tc>
      </w:tr>
      <w:tr w:rsidR="00791B52" w:rsidRPr="0086551E" w14:paraId="371ACA8C" w14:textId="77777777" w:rsidTr="4BFAD146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53E8E8" w14:textId="77777777" w:rsidR="00791B52" w:rsidRPr="0086551E" w:rsidRDefault="00791B52" w:rsidP="4BFAD146">
            <w:pPr>
              <w:ind w:firstLine="0"/>
              <w:jc w:val="center"/>
              <w:rPr>
                <w:sz w:val="22"/>
              </w:rPr>
            </w:pPr>
            <w:r w:rsidRPr="4BFAD146">
              <w:rPr>
                <w:sz w:val="24"/>
                <w:szCs w:val="24"/>
              </w:rPr>
              <w:t>(Фамилия, имя, отчество)</w:t>
            </w:r>
          </w:p>
        </w:tc>
      </w:tr>
      <w:tr w:rsidR="00791B52" w:rsidRPr="0086551E" w14:paraId="3CC0E673" w14:textId="77777777" w:rsidTr="4BFAD146">
        <w:trPr>
          <w:trHeight w:val="440"/>
          <w:jc w:val="right"/>
        </w:trPr>
        <w:tc>
          <w:tcPr>
            <w:tcW w:w="5103" w:type="dxa"/>
            <w:hideMark/>
          </w:tcPr>
          <w:p w14:paraId="15C47A28" w14:textId="2861CAD2" w:rsidR="4BFAD146" w:rsidRDefault="4BFAD146" w:rsidP="4BFAD146">
            <w:pPr>
              <w:ind w:firstLine="0"/>
            </w:pPr>
          </w:p>
          <w:p w14:paraId="19D93487" w14:textId="1B3C6B3F" w:rsidR="00791B52" w:rsidRPr="0086551E" w:rsidRDefault="00791B52">
            <w:pPr>
              <w:ind w:firstLine="0"/>
            </w:pPr>
            <w:r>
              <w:t>Проверил:</w:t>
            </w:r>
            <w:r w:rsidR="310CD9AF">
              <w:t xml:space="preserve"> профессор</w:t>
            </w:r>
            <w:r>
              <w:t xml:space="preserve"> </w:t>
            </w:r>
          </w:p>
        </w:tc>
      </w:tr>
      <w:tr w:rsidR="00791B52" w:rsidRPr="0086551E" w14:paraId="240B0F38" w14:textId="77777777" w:rsidTr="4BFAD146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55A796" w14:textId="2F8837A1" w:rsidR="00791B52" w:rsidRPr="00CA7C18" w:rsidRDefault="6643E384" w:rsidP="004E18E7">
            <w:pPr>
              <w:ind w:firstLine="0"/>
              <w:jc w:val="center"/>
            </w:pPr>
            <w:r>
              <w:t>Черкесова Лариса Владимировна</w:t>
            </w:r>
          </w:p>
        </w:tc>
      </w:tr>
      <w:tr w:rsidR="00791B52" w:rsidRPr="0086551E" w14:paraId="3CB3786F" w14:textId="77777777" w:rsidTr="4BFAD146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539622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4C200B3F" w14:textId="77777777" w:rsidR="00791B52" w:rsidRDefault="00791B52" w:rsidP="00791B52"/>
    <w:p w14:paraId="13BEC498" w14:textId="33BB4946" w:rsidR="00505E7B" w:rsidRPr="001B17E3" w:rsidRDefault="00791B52" w:rsidP="001B17E3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2A1BE909" w14:textId="0AB30C20" w:rsidR="002D37F1" w:rsidRPr="002D37F1" w:rsidRDefault="002D37F1" w:rsidP="00091353">
      <w:pPr>
        <w:spacing w:line="360" w:lineRule="auto"/>
        <w:rPr>
          <w:lang w:eastAsia="ru-RU"/>
        </w:rPr>
      </w:pPr>
      <w:bookmarkStart w:id="0" w:name="_Toc190270280"/>
      <w:r>
        <w:rPr>
          <w:b/>
          <w:bCs/>
          <w:lang w:eastAsia="ru-RU"/>
        </w:rPr>
        <w:lastRenderedPageBreak/>
        <w:t>Цель</w:t>
      </w:r>
      <w:r w:rsidRPr="002D37F1">
        <w:rPr>
          <w:b/>
          <w:bCs/>
          <w:lang w:eastAsia="ru-RU"/>
        </w:rPr>
        <w:t xml:space="preserve">: </w:t>
      </w:r>
      <w:r>
        <w:rPr>
          <w:lang w:eastAsia="ru-RU"/>
        </w:rPr>
        <w:t>изучение о</w:t>
      </w:r>
      <w:r w:rsidRPr="002D37F1">
        <w:rPr>
          <w:lang w:eastAsia="ru-RU"/>
        </w:rPr>
        <w:t>сновны</w:t>
      </w:r>
      <w:r>
        <w:rPr>
          <w:lang w:eastAsia="ru-RU"/>
        </w:rPr>
        <w:t>х</w:t>
      </w:r>
      <w:r w:rsidRPr="002D37F1">
        <w:rPr>
          <w:lang w:eastAsia="ru-RU"/>
        </w:rPr>
        <w:t xml:space="preserve"> направления обеспечения кибербезопасности. Уязвимости в</w:t>
      </w:r>
      <w:r>
        <w:rPr>
          <w:lang w:eastAsia="ru-RU"/>
        </w:rPr>
        <w:t xml:space="preserve"> </w:t>
      </w:r>
      <w:r w:rsidRPr="002D37F1">
        <w:rPr>
          <w:lang w:eastAsia="ru-RU"/>
        </w:rPr>
        <w:t>системах киберзащиты. Защита кроссплатформенных программных системы от</w:t>
      </w:r>
      <w:r>
        <w:rPr>
          <w:lang w:eastAsia="ru-RU"/>
        </w:rPr>
        <w:t xml:space="preserve"> </w:t>
      </w:r>
      <w:r w:rsidRPr="002D37F1">
        <w:rPr>
          <w:lang w:eastAsia="ru-RU"/>
        </w:rPr>
        <w:t>проникновения противника. Новые угрозы информационным системам в России</w:t>
      </w:r>
      <w:r>
        <w:rPr>
          <w:lang w:eastAsia="ru-RU"/>
        </w:rPr>
        <w:t xml:space="preserve"> </w:t>
      </w:r>
      <w:r w:rsidRPr="002D37F1">
        <w:rPr>
          <w:lang w:eastAsia="ru-RU"/>
        </w:rPr>
        <w:t>2020-х годов, методы их поиска, обнаружения и противодействия.</w:t>
      </w:r>
    </w:p>
    <w:p w14:paraId="03E269A9" w14:textId="53562024" w:rsidR="00E2551B" w:rsidRPr="0027369A" w:rsidRDefault="002D37F1" w:rsidP="00091353">
      <w:pPr>
        <w:spacing w:line="360" w:lineRule="auto"/>
        <w:rPr>
          <w:lang w:eastAsia="ru-RU"/>
        </w:rPr>
      </w:pPr>
      <w:r>
        <w:rPr>
          <w:b/>
          <w:bCs/>
          <w:lang w:eastAsia="ru-RU"/>
        </w:rPr>
        <w:t>Задание</w:t>
      </w:r>
      <w:r w:rsidR="00C370E9" w:rsidRPr="00C370E9">
        <w:rPr>
          <w:b/>
          <w:lang w:eastAsia="ru-RU"/>
        </w:rPr>
        <w:t xml:space="preserve"> 1.</w:t>
      </w:r>
      <w:r w:rsidR="00C370E9">
        <w:rPr>
          <w:lang w:eastAsia="ru-RU"/>
        </w:rPr>
        <w:t xml:space="preserve"> </w:t>
      </w:r>
      <w:r w:rsidR="00E2551B" w:rsidRPr="0027369A">
        <w:rPr>
          <w:lang w:eastAsia="ru-RU"/>
        </w:rPr>
        <w:t>Какие угрозы российским информационным системам возникают в нынешней геополитической ситуации? Перечислите виды современных кибератак.</w:t>
      </w:r>
      <w:bookmarkEnd w:id="0"/>
    </w:p>
    <w:p w14:paraId="1FFC2581" w14:textId="77777777" w:rsidR="00E2551B" w:rsidRPr="0027369A" w:rsidRDefault="00E2551B" w:rsidP="00C370E9">
      <w:pPr>
        <w:spacing w:line="360" w:lineRule="auto"/>
        <w:ind w:firstLine="708"/>
        <w:rPr>
          <w:szCs w:val="28"/>
          <w:lang w:eastAsia="ru-RU"/>
        </w:rPr>
      </w:pPr>
      <w:r w:rsidRPr="0027369A">
        <w:rPr>
          <w:szCs w:val="28"/>
          <w:lang w:eastAsia="ru-RU"/>
        </w:rPr>
        <w:t>В современных геополитических условиях информационные системы России сталкиваются с усиленными киберугрозами. Основными источниками атак являются иностранные государственные структуры, хакерские группировки, занимающиеся кибершпионажем, а также финансово мотивированные киберпреступники. Угрозы могут затрагивать критически важную инфраструктуру, государственные и частные компании, финансовый сектор и персональные данные пользователей.</w:t>
      </w:r>
    </w:p>
    <w:p w14:paraId="273786AE" w14:textId="136A8FFC" w:rsidR="00E2551B" w:rsidRPr="0027369A" w:rsidRDefault="00C370E9" w:rsidP="00C370E9">
      <w:pPr>
        <w:spacing w:line="360" w:lineRule="auto"/>
        <w:outlineLvl w:val="3"/>
        <w:rPr>
          <w:b/>
          <w:bCs/>
          <w:szCs w:val="28"/>
          <w:lang w:eastAsia="ru-RU"/>
        </w:rPr>
      </w:pPr>
      <w:r>
        <w:rPr>
          <w:szCs w:val="28"/>
          <w:lang w:eastAsia="ru-RU"/>
        </w:rPr>
        <w:t>Рассмотрим ниже о</w:t>
      </w:r>
      <w:r w:rsidR="00E2551B" w:rsidRPr="00C370E9">
        <w:rPr>
          <w:szCs w:val="28"/>
          <w:lang w:eastAsia="ru-RU"/>
        </w:rPr>
        <w:t>сновные угрозы</w:t>
      </w:r>
      <w:r w:rsidR="00E2551B" w:rsidRPr="00654C92">
        <w:rPr>
          <w:szCs w:val="28"/>
          <w:lang w:eastAsia="ru-RU"/>
        </w:rPr>
        <w:t>:</w:t>
      </w:r>
    </w:p>
    <w:p w14:paraId="2489AFC3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C370E9">
        <w:rPr>
          <w:szCs w:val="28"/>
          <w:lang w:eastAsia="ru-RU"/>
        </w:rPr>
        <w:t xml:space="preserve">Государственные кибератаки (APT-атаки) </w:t>
      </w:r>
      <w:r w:rsidRPr="0027369A">
        <w:rPr>
          <w:szCs w:val="28"/>
          <w:lang w:eastAsia="ru-RU"/>
        </w:rPr>
        <w:t>— длительные и сложные атаки на стратегические объекты (энергетику, финансы, государственные органы).</w:t>
      </w:r>
    </w:p>
    <w:p w14:paraId="497498A8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DDoS-атаки направлены на перегрузку и блокировку государственных и частных сайтов.</w:t>
      </w:r>
    </w:p>
    <w:p w14:paraId="77BD85D7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Фишинговые атаки — получение конфиденциальных данных с помощью социальной инженерии.</w:t>
      </w:r>
    </w:p>
    <w:p w14:paraId="2B4D2E72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Атаки на промышленные системы (SCADA, АСУ ТП) могут привести к физическому повреждению инфраструктуры.</w:t>
      </w:r>
    </w:p>
    <w:p w14:paraId="6A9333FA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Вредоносное ПО и программы-вымогатели — блокировка данных с целью вымогательства.</w:t>
      </w:r>
    </w:p>
    <w:p w14:paraId="7CB185A9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Атаки на финансовые структуры — кража данных банковских карт и аккаунтов.</w:t>
      </w:r>
    </w:p>
    <w:p w14:paraId="632C38EF" w14:textId="77777777" w:rsidR="00654C92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lastRenderedPageBreak/>
        <w:t>Манипуляция общественным мнением – распространение дезинформации.</w:t>
      </w:r>
    </w:p>
    <w:p w14:paraId="1C67F2E5" w14:textId="1438D410" w:rsidR="00E2551B" w:rsidRPr="00654C92" w:rsidRDefault="00E2551B" w:rsidP="00654C92">
      <w:pPr>
        <w:widowControl/>
        <w:numPr>
          <w:ilvl w:val="0"/>
          <w:numId w:val="77"/>
        </w:numPr>
        <w:autoSpaceDE/>
        <w:autoSpaceDN/>
        <w:spacing w:line="360" w:lineRule="auto"/>
        <w:ind w:left="1066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Встраивание бэкдоров в оборудование и ПО — наличие скрытых уязвимостей в зарубежных продуктах.</w:t>
      </w:r>
    </w:p>
    <w:p w14:paraId="6B39AFA0" w14:textId="77777777" w:rsidR="00654C92" w:rsidRPr="0027369A" w:rsidRDefault="00654C92" w:rsidP="00654C92">
      <w:pPr>
        <w:widowControl/>
        <w:autoSpaceDE/>
        <w:autoSpaceDN/>
        <w:spacing w:line="360" w:lineRule="auto"/>
        <w:ind w:left="357" w:firstLine="0"/>
        <w:rPr>
          <w:szCs w:val="28"/>
          <w:lang w:eastAsia="ru-RU"/>
        </w:rPr>
      </w:pPr>
    </w:p>
    <w:p w14:paraId="5ADDEE98" w14:textId="7F90711B" w:rsidR="00E2551B" w:rsidRPr="0027369A" w:rsidRDefault="00D90AEB" w:rsidP="00C31A61">
      <w:pPr>
        <w:spacing w:line="360" w:lineRule="auto"/>
        <w:rPr>
          <w:lang w:eastAsia="ru-RU"/>
        </w:rPr>
      </w:pPr>
      <w:bookmarkStart w:id="1" w:name="_Toc190270281"/>
      <w:r w:rsidRPr="00654C92">
        <w:rPr>
          <w:b/>
          <w:lang w:eastAsia="ru-RU"/>
        </w:rPr>
        <w:t>Вопрос 2.</w:t>
      </w:r>
      <w:r w:rsidR="00E2551B" w:rsidRPr="0027369A">
        <w:rPr>
          <w:lang w:eastAsia="ru-RU"/>
        </w:rPr>
        <w:t xml:space="preserve"> Как классифицируются сетевые кибератаки по уровням иерархической модели OSI?</w:t>
      </w:r>
      <w:bookmarkEnd w:id="1"/>
    </w:p>
    <w:p w14:paraId="050A3E8C" w14:textId="44CA3CEF" w:rsidR="00E2551B" w:rsidRPr="0027369A" w:rsidRDefault="00E2551B" w:rsidP="00D90AEB">
      <w:pPr>
        <w:spacing w:line="360" w:lineRule="auto"/>
        <w:ind w:firstLine="708"/>
        <w:rPr>
          <w:szCs w:val="28"/>
          <w:lang w:eastAsia="ru-RU"/>
        </w:rPr>
      </w:pPr>
      <w:r w:rsidRPr="0027369A">
        <w:rPr>
          <w:szCs w:val="28"/>
          <w:lang w:eastAsia="ru-RU"/>
        </w:rPr>
        <w:t>Модель OSI (Open Systems Interconnection) делит компьютерные сети на 7 уровней. Каждый из этих уровней подвержен различным видам атак. Классификация атак по уровням OSI помогает систематизировать методы защиты и выявления угроз.</w:t>
      </w:r>
    </w:p>
    <w:p w14:paraId="750E292B" w14:textId="382A94DD" w:rsidR="00E2551B" w:rsidRPr="00654C92" w:rsidRDefault="00654C92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654C92">
        <w:rPr>
          <w:lang w:eastAsia="ru-RU"/>
        </w:rPr>
        <w:t>Ф</w:t>
      </w:r>
      <w:r w:rsidR="00E2551B" w:rsidRPr="00654C92">
        <w:rPr>
          <w:lang w:eastAsia="ru-RU"/>
        </w:rPr>
        <w:t>изический уровень (Layer 1)</w:t>
      </w:r>
    </w:p>
    <w:p w14:paraId="27BEF4BD" w14:textId="77777777" w:rsidR="00654C92" w:rsidRPr="00654C92" w:rsidRDefault="00E2551B" w:rsidP="00A41DEA">
      <w:pPr>
        <w:widowControl/>
        <w:numPr>
          <w:ilvl w:val="0"/>
          <w:numId w:val="78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D90AEB">
        <w:rPr>
          <w:szCs w:val="28"/>
          <w:lang w:eastAsia="ru-RU"/>
        </w:rPr>
        <w:t>Атаки на кабели и оборудование</w:t>
      </w:r>
      <w:r w:rsidRPr="0027369A">
        <w:rPr>
          <w:szCs w:val="28"/>
          <w:lang w:eastAsia="ru-RU"/>
        </w:rPr>
        <w:t xml:space="preserve"> — перерезание, замена или подмена кабелей</w:t>
      </w:r>
      <w:r w:rsidR="00654C92" w:rsidRPr="00654C92">
        <w:rPr>
          <w:szCs w:val="28"/>
          <w:lang w:eastAsia="ru-RU"/>
        </w:rPr>
        <w:t>.</w:t>
      </w:r>
    </w:p>
    <w:p w14:paraId="13D65608" w14:textId="3BA799AA" w:rsidR="00654C92" w:rsidRPr="00654C92" w:rsidRDefault="00E2551B" w:rsidP="00A41DEA">
      <w:pPr>
        <w:widowControl/>
        <w:numPr>
          <w:ilvl w:val="0"/>
          <w:numId w:val="78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Перехват электромагнитного излучения (TEMPEST) — удалённое считывание данных.</w:t>
      </w:r>
    </w:p>
    <w:p w14:paraId="77D1A2EF" w14:textId="3390200B" w:rsidR="00E2551B" w:rsidRPr="00654C92" w:rsidRDefault="00654C92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654C92">
        <w:rPr>
          <w:lang w:eastAsia="ru-RU"/>
        </w:rPr>
        <w:t>К</w:t>
      </w:r>
      <w:r w:rsidR="00E2551B" w:rsidRPr="00654C92">
        <w:rPr>
          <w:lang w:eastAsia="ru-RU"/>
        </w:rPr>
        <w:t>анальный уровень (Layer 2)</w:t>
      </w:r>
    </w:p>
    <w:p w14:paraId="55EB19A2" w14:textId="77777777" w:rsidR="00654C92" w:rsidRDefault="00E2551B" w:rsidP="00A41DEA">
      <w:pPr>
        <w:widowControl/>
        <w:numPr>
          <w:ilvl w:val="0"/>
          <w:numId w:val="79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MAC-спуфинг</w:t>
      </w:r>
      <w:r w:rsidRPr="0027369A">
        <w:rPr>
          <w:szCs w:val="28"/>
          <w:lang w:eastAsia="ru-RU"/>
        </w:rPr>
        <w:t xml:space="preserve"> – подмена MAC-адресов.</w:t>
      </w:r>
    </w:p>
    <w:p w14:paraId="722CEFD6" w14:textId="131CE0DC" w:rsidR="00E2551B" w:rsidRPr="00654C92" w:rsidRDefault="00E2551B" w:rsidP="00A41DEA">
      <w:pPr>
        <w:widowControl/>
        <w:numPr>
          <w:ilvl w:val="0"/>
          <w:numId w:val="79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654C92">
        <w:rPr>
          <w:szCs w:val="28"/>
          <w:lang w:eastAsia="ru-RU"/>
        </w:rPr>
        <w:t>ARP-спуфинг (MITM-атака) — подмена ARP-таблиц для перехвата данных.</w:t>
      </w:r>
    </w:p>
    <w:p w14:paraId="40F9E4DF" w14:textId="77777777" w:rsidR="00E2551B" w:rsidRPr="00A41DEA" w:rsidRDefault="00E2551B" w:rsidP="00A41DEA">
      <w:pPr>
        <w:pStyle w:val="ac"/>
        <w:numPr>
          <w:ilvl w:val="0"/>
          <w:numId w:val="88"/>
        </w:numPr>
        <w:spacing w:after="0" w:line="360" w:lineRule="auto"/>
        <w:ind w:left="1066" w:hanging="357"/>
        <w:outlineLvl w:val="3"/>
        <w:rPr>
          <w:lang w:eastAsia="ru-RU"/>
        </w:rPr>
      </w:pPr>
      <w:r w:rsidRPr="00A41DEA">
        <w:rPr>
          <w:lang w:eastAsia="ru-RU"/>
        </w:rPr>
        <w:t>Сетевой уровень (Layer 3)</w:t>
      </w:r>
    </w:p>
    <w:p w14:paraId="0BB0CACC" w14:textId="77777777" w:rsid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A41DEA">
        <w:rPr>
          <w:szCs w:val="28"/>
          <w:lang w:eastAsia="ru-RU"/>
        </w:rPr>
        <w:t>IP-спуфинг</w:t>
      </w:r>
      <w:r w:rsidRPr="0027369A">
        <w:rPr>
          <w:szCs w:val="28"/>
          <w:lang w:eastAsia="ru-RU"/>
        </w:rPr>
        <w:t xml:space="preserve"> – подмена IP-адресов.</w:t>
      </w:r>
    </w:p>
    <w:p w14:paraId="1C7EF200" w14:textId="6A6574F4" w:rsid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A41DEA">
        <w:rPr>
          <w:szCs w:val="28"/>
          <w:lang w:eastAsia="ru-RU"/>
        </w:rPr>
        <w:t xml:space="preserve">DDoS-атаки </w:t>
      </w:r>
      <w:r w:rsidR="00A41DEA">
        <w:rPr>
          <w:szCs w:val="28"/>
          <w:lang w:eastAsia="ru-RU"/>
        </w:rPr>
        <w:t xml:space="preserve">- </w:t>
      </w:r>
      <w:r w:rsidRPr="00A41DEA">
        <w:rPr>
          <w:szCs w:val="28"/>
          <w:lang w:eastAsia="ru-RU"/>
        </w:rPr>
        <w:t>UDP–флуд, ICMP-флуд.</w:t>
      </w:r>
    </w:p>
    <w:p w14:paraId="210572A4" w14:textId="62C0E0DA" w:rsidR="00A90AB9" w:rsidRPr="00A41DEA" w:rsidRDefault="00E2551B" w:rsidP="00A41DEA">
      <w:pPr>
        <w:widowControl/>
        <w:numPr>
          <w:ilvl w:val="0"/>
          <w:numId w:val="80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A41DEA">
        <w:rPr>
          <w:szCs w:val="28"/>
          <w:lang w:eastAsia="ru-RU"/>
        </w:rPr>
        <w:t>BGP-хайджекинг – захват маршрутов.</w:t>
      </w:r>
    </w:p>
    <w:p w14:paraId="7EAD5F60" w14:textId="0DDE378A" w:rsidR="00E2551B" w:rsidRPr="00B16CD0" w:rsidRDefault="00E2551B" w:rsidP="00B16CD0">
      <w:pPr>
        <w:pStyle w:val="ac"/>
        <w:numPr>
          <w:ilvl w:val="0"/>
          <w:numId w:val="88"/>
        </w:numPr>
        <w:spacing w:line="360" w:lineRule="auto"/>
        <w:ind w:left="1066" w:hanging="357"/>
        <w:outlineLvl w:val="3"/>
        <w:rPr>
          <w:lang w:eastAsia="ru-RU"/>
        </w:rPr>
      </w:pPr>
      <w:r w:rsidRPr="00B16CD0">
        <w:rPr>
          <w:lang w:eastAsia="ru-RU"/>
        </w:rPr>
        <w:t>Транспортный уровень (Layer 4)</w:t>
      </w:r>
    </w:p>
    <w:p w14:paraId="0170EB05" w14:textId="77777777" w:rsidR="000D2FA7" w:rsidRDefault="00E2551B" w:rsidP="000D2FA7">
      <w:pPr>
        <w:widowControl/>
        <w:numPr>
          <w:ilvl w:val="0"/>
          <w:numId w:val="81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SYN Flood</w:t>
      </w:r>
      <w:r w:rsidRPr="0027369A">
        <w:rPr>
          <w:szCs w:val="28"/>
          <w:lang w:eastAsia="ru-RU"/>
        </w:rPr>
        <w:t xml:space="preserve"> – перегрузка сервера.</w:t>
      </w:r>
    </w:p>
    <w:p w14:paraId="5BF7336D" w14:textId="34AA399C" w:rsidR="00E2551B" w:rsidRPr="000D2FA7" w:rsidRDefault="00E2551B" w:rsidP="000D2FA7">
      <w:pPr>
        <w:widowControl/>
        <w:numPr>
          <w:ilvl w:val="0"/>
          <w:numId w:val="81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RST Injection</w:t>
      </w:r>
      <w:r w:rsidRPr="000D2FA7">
        <w:rPr>
          <w:szCs w:val="28"/>
          <w:lang w:eastAsia="ru-RU"/>
        </w:rPr>
        <w:t xml:space="preserve"> – принудительное завершение сессий.</w:t>
      </w:r>
    </w:p>
    <w:p w14:paraId="357CC6D9" w14:textId="77777777" w:rsidR="00E2551B" w:rsidRPr="00C950E1" w:rsidRDefault="00E2551B" w:rsidP="000D2FA7">
      <w:pPr>
        <w:pStyle w:val="ac"/>
        <w:numPr>
          <w:ilvl w:val="0"/>
          <w:numId w:val="88"/>
        </w:numPr>
        <w:spacing w:line="360" w:lineRule="auto"/>
        <w:ind w:left="1066" w:hanging="357"/>
        <w:outlineLvl w:val="3"/>
        <w:rPr>
          <w:lang w:eastAsia="ru-RU"/>
        </w:rPr>
      </w:pPr>
      <w:r w:rsidRPr="00C950E1">
        <w:rPr>
          <w:lang w:eastAsia="ru-RU"/>
        </w:rPr>
        <w:t>Сеансовый уровень (Layer 5)</w:t>
      </w:r>
    </w:p>
    <w:p w14:paraId="28D1432F" w14:textId="77777777" w:rsidR="000D2FA7" w:rsidRDefault="00E2551B" w:rsidP="000D2FA7">
      <w:pPr>
        <w:widowControl/>
        <w:numPr>
          <w:ilvl w:val="0"/>
          <w:numId w:val="82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Session Hijacking</w:t>
      </w:r>
      <w:r w:rsidRPr="0027369A">
        <w:rPr>
          <w:szCs w:val="28"/>
          <w:lang w:eastAsia="ru-RU"/>
        </w:rPr>
        <w:t xml:space="preserve"> – захват активных сессий.</w:t>
      </w:r>
    </w:p>
    <w:p w14:paraId="0B3D10DF" w14:textId="592CDAC3" w:rsidR="00E2551B" w:rsidRPr="000D2FA7" w:rsidRDefault="00E2551B" w:rsidP="000D2FA7">
      <w:pPr>
        <w:widowControl/>
        <w:numPr>
          <w:ilvl w:val="0"/>
          <w:numId w:val="82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lastRenderedPageBreak/>
        <w:t>Replay-атаки</w:t>
      </w:r>
      <w:r w:rsidRPr="000D2FA7">
        <w:rPr>
          <w:szCs w:val="28"/>
          <w:lang w:eastAsia="ru-RU"/>
        </w:rPr>
        <w:t xml:space="preserve"> – воспроизведение старых данных.</w:t>
      </w:r>
    </w:p>
    <w:p w14:paraId="40BCE832" w14:textId="77777777" w:rsidR="00E2551B" w:rsidRPr="00C950E1" w:rsidRDefault="00E2551B" w:rsidP="00C950E1">
      <w:pPr>
        <w:pStyle w:val="ac"/>
        <w:numPr>
          <w:ilvl w:val="0"/>
          <w:numId w:val="88"/>
        </w:numPr>
        <w:spacing w:line="360" w:lineRule="auto"/>
        <w:ind w:left="1066" w:hanging="357"/>
        <w:outlineLvl w:val="3"/>
        <w:rPr>
          <w:lang w:eastAsia="ru-RU"/>
        </w:rPr>
      </w:pPr>
      <w:r w:rsidRPr="00C950E1">
        <w:rPr>
          <w:lang w:eastAsia="ru-RU"/>
        </w:rPr>
        <w:t>Уровень представления (Layer 6)</w:t>
      </w:r>
    </w:p>
    <w:p w14:paraId="2A248DF2" w14:textId="77777777" w:rsidR="00E2551B" w:rsidRPr="0027369A" w:rsidRDefault="00E2551B" w:rsidP="00C950E1">
      <w:pPr>
        <w:widowControl/>
        <w:numPr>
          <w:ilvl w:val="0"/>
          <w:numId w:val="83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Обход SSL/TLS</w:t>
      </w:r>
      <w:r w:rsidRPr="0027369A">
        <w:rPr>
          <w:szCs w:val="28"/>
          <w:lang w:eastAsia="ru-RU"/>
        </w:rPr>
        <w:t xml:space="preserve"> – перехват зашифрованных данных.</w:t>
      </w:r>
    </w:p>
    <w:p w14:paraId="57665734" w14:textId="77777777" w:rsidR="00E2551B" w:rsidRPr="00C950E1" w:rsidRDefault="00E2551B" w:rsidP="00C950E1">
      <w:pPr>
        <w:pStyle w:val="ac"/>
        <w:numPr>
          <w:ilvl w:val="0"/>
          <w:numId w:val="88"/>
        </w:numPr>
        <w:spacing w:line="360" w:lineRule="auto"/>
        <w:ind w:left="1066" w:hanging="357"/>
        <w:outlineLvl w:val="3"/>
        <w:rPr>
          <w:lang w:eastAsia="ru-RU"/>
        </w:rPr>
      </w:pPr>
      <w:r w:rsidRPr="00C950E1">
        <w:rPr>
          <w:lang w:eastAsia="ru-RU"/>
        </w:rPr>
        <w:t>Прикладной уровень (Layer 7)</w:t>
      </w:r>
    </w:p>
    <w:p w14:paraId="0C2C3B03" w14:textId="77777777" w:rsidR="00E2551B" w:rsidRPr="0027369A" w:rsidRDefault="00E2551B" w:rsidP="00C950E1">
      <w:pPr>
        <w:widowControl/>
        <w:numPr>
          <w:ilvl w:val="0"/>
          <w:numId w:val="84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SQL-инъекции</w:t>
      </w:r>
      <w:r w:rsidRPr="0027369A">
        <w:rPr>
          <w:szCs w:val="28"/>
          <w:lang w:eastAsia="ru-RU"/>
        </w:rPr>
        <w:t xml:space="preserve"> – внедрение SQL-кода.</w:t>
      </w:r>
    </w:p>
    <w:p w14:paraId="5F206E19" w14:textId="77777777" w:rsidR="00C950E1" w:rsidRDefault="00E2551B" w:rsidP="00C950E1">
      <w:pPr>
        <w:widowControl/>
        <w:numPr>
          <w:ilvl w:val="0"/>
          <w:numId w:val="84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XSS-атаки</w:t>
      </w:r>
      <w:r w:rsidRPr="0027369A">
        <w:rPr>
          <w:szCs w:val="28"/>
          <w:lang w:eastAsia="ru-RU"/>
        </w:rPr>
        <w:t xml:space="preserve"> – межсайтовый скриптинг.</w:t>
      </w:r>
    </w:p>
    <w:p w14:paraId="1FD09697" w14:textId="7AF3340A" w:rsidR="00E2551B" w:rsidRDefault="00E2551B" w:rsidP="00C950E1">
      <w:pPr>
        <w:widowControl/>
        <w:numPr>
          <w:ilvl w:val="0"/>
          <w:numId w:val="84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C950E1">
        <w:rPr>
          <w:szCs w:val="28"/>
          <w:lang w:eastAsia="ru-RU"/>
        </w:rPr>
        <w:t>Фишинг – подделка сайтов.</w:t>
      </w:r>
    </w:p>
    <w:p w14:paraId="4FACC69E" w14:textId="77777777" w:rsidR="008E336D" w:rsidRPr="00C950E1" w:rsidRDefault="008E336D" w:rsidP="008E336D">
      <w:pPr>
        <w:widowControl/>
        <w:autoSpaceDE/>
        <w:autoSpaceDN/>
        <w:spacing w:line="360" w:lineRule="auto"/>
        <w:ind w:left="1491" w:firstLine="0"/>
        <w:rPr>
          <w:szCs w:val="28"/>
          <w:lang w:eastAsia="ru-RU"/>
        </w:rPr>
      </w:pPr>
    </w:p>
    <w:p w14:paraId="202DD57B" w14:textId="767ED7A9" w:rsidR="00E2551B" w:rsidRPr="0027369A" w:rsidRDefault="00DD6D9C" w:rsidP="00BB5766">
      <w:pPr>
        <w:pStyle w:val="1"/>
        <w:spacing w:line="360" w:lineRule="auto"/>
        <w:rPr>
          <w:lang w:eastAsia="ru-RU"/>
        </w:rPr>
      </w:pPr>
      <w:bookmarkStart w:id="2" w:name="_Toc190270282"/>
      <w:r w:rsidRPr="00DD6D9C">
        <w:rPr>
          <w:b/>
          <w:bCs w:val="0"/>
          <w:lang w:eastAsia="ru-RU"/>
        </w:rPr>
        <w:t>Вопрос 3.</w:t>
      </w:r>
      <w:r>
        <w:rPr>
          <w:lang w:eastAsia="ru-RU"/>
        </w:rPr>
        <w:t xml:space="preserve"> </w:t>
      </w:r>
      <w:r w:rsidR="00E2551B" w:rsidRPr="0027369A">
        <w:rPr>
          <w:lang w:eastAsia="ru-RU"/>
        </w:rPr>
        <w:t>Расскажите об атаках на беспроводные устройства, Wi-Fi, Bluetooth и другие</w:t>
      </w:r>
      <w:r w:rsidR="00AA4DA0">
        <w:rPr>
          <w:lang w:eastAsia="ru-RU"/>
        </w:rPr>
        <w:t>.</w:t>
      </w:r>
      <w:bookmarkEnd w:id="2"/>
    </w:p>
    <w:p w14:paraId="1963931F" w14:textId="77777777" w:rsidR="00E2551B" w:rsidRPr="0027369A" w:rsidRDefault="00E2551B" w:rsidP="00DD6D9C">
      <w:pPr>
        <w:spacing w:line="360" w:lineRule="auto"/>
        <w:rPr>
          <w:szCs w:val="28"/>
          <w:lang w:eastAsia="ru-RU"/>
        </w:rPr>
      </w:pPr>
      <w:r w:rsidRPr="0027369A">
        <w:rPr>
          <w:szCs w:val="28"/>
          <w:lang w:eastAsia="ru-RU"/>
        </w:rPr>
        <w:t>Беспроводные технологии активно используются в повседневной жизни, но они также подвержены множеству атак. Злоумышленники могут использовать уязвимости Wi-Fi, Bluetooth, NFC и других стандартов для перехвата данных, взлома устройств и распространения вредоносного ПО.</w:t>
      </w:r>
    </w:p>
    <w:p w14:paraId="1C0FD206" w14:textId="77777777" w:rsidR="00E2551B" w:rsidRPr="008E336D" w:rsidRDefault="00E2551B" w:rsidP="00F84B3C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8E336D">
        <w:rPr>
          <w:lang w:eastAsia="ru-RU"/>
        </w:rPr>
        <w:t>Атаки на Wi-Fi</w:t>
      </w:r>
    </w:p>
    <w:p w14:paraId="25F8E7C7" w14:textId="77777777" w:rsidR="00E2551B" w:rsidRPr="0027369A" w:rsidRDefault="00E2551B" w:rsidP="00F84B3C">
      <w:pPr>
        <w:widowControl/>
        <w:numPr>
          <w:ilvl w:val="0"/>
          <w:numId w:val="85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8E336D">
        <w:rPr>
          <w:szCs w:val="28"/>
          <w:lang w:eastAsia="ru-RU"/>
        </w:rPr>
        <w:t>Evil Twin</w:t>
      </w:r>
      <w:r w:rsidRPr="0027369A">
        <w:rPr>
          <w:szCs w:val="28"/>
          <w:lang w:eastAsia="ru-RU"/>
        </w:rPr>
        <w:t xml:space="preserve"> – создание поддельной точки доступа.</w:t>
      </w:r>
    </w:p>
    <w:p w14:paraId="050A3968" w14:textId="77777777" w:rsidR="000E3EF6" w:rsidRDefault="00E2551B" w:rsidP="00F84B3C">
      <w:pPr>
        <w:widowControl/>
        <w:numPr>
          <w:ilvl w:val="0"/>
          <w:numId w:val="85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8E336D">
        <w:rPr>
          <w:szCs w:val="28"/>
          <w:lang w:eastAsia="ru-RU"/>
        </w:rPr>
        <w:t>Deauthentication-атаки</w:t>
      </w:r>
      <w:r w:rsidRPr="0027369A">
        <w:rPr>
          <w:szCs w:val="28"/>
          <w:lang w:eastAsia="ru-RU"/>
        </w:rPr>
        <w:t xml:space="preserve"> – отключение пользователей от сети.</w:t>
      </w:r>
    </w:p>
    <w:p w14:paraId="39CB13C4" w14:textId="610B2EAB" w:rsidR="00E2551B" w:rsidRPr="000E3EF6" w:rsidRDefault="00E2551B" w:rsidP="00F84B3C">
      <w:pPr>
        <w:widowControl/>
        <w:numPr>
          <w:ilvl w:val="0"/>
          <w:numId w:val="85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8E336D">
        <w:rPr>
          <w:szCs w:val="28"/>
          <w:lang w:eastAsia="ru-RU"/>
        </w:rPr>
        <w:t>WPS-атаки</w:t>
      </w:r>
      <w:r w:rsidRPr="000E3EF6">
        <w:rPr>
          <w:szCs w:val="28"/>
          <w:lang w:eastAsia="ru-RU"/>
        </w:rPr>
        <w:t xml:space="preserve"> — взлом пароля через уязвимость WPS.</w:t>
      </w:r>
    </w:p>
    <w:p w14:paraId="3EC22909" w14:textId="77777777" w:rsidR="00E2551B" w:rsidRPr="008E336D" w:rsidRDefault="00E2551B" w:rsidP="00F84B3C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8E336D">
        <w:rPr>
          <w:lang w:eastAsia="ru-RU"/>
        </w:rPr>
        <w:t>Атаки на Bluetooth</w:t>
      </w:r>
    </w:p>
    <w:p w14:paraId="03228EEE" w14:textId="77777777" w:rsidR="000E3EF6" w:rsidRDefault="00E2551B" w:rsidP="00F84B3C">
      <w:pPr>
        <w:widowControl/>
        <w:numPr>
          <w:ilvl w:val="0"/>
          <w:numId w:val="86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360A79">
        <w:rPr>
          <w:szCs w:val="28"/>
          <w:lang w:eastAsia="ru-RU"/>
        </w:rPr>
        <w:t xml:space="preserve">Bluebugging </w:t>
      </w:r>
      <w:r w:rsidRPr="0027369A">
        <w:rPr>
          <w:szCs w:val="28"/>
          <w:lang w:eastAsia="ru-RU"/>
        </w:rPr>
        <w:t>– удаленное управление устройством.</w:t>
      </w:r>
    </w:p>
    <w:p w14:paraId="4AAB0D2E" w14:textId="77777777" w:rsidR="000E3EF6" w:rsidRDefault="00E2551B" w:rsidP="00F84B3C">
      <w:pPr>
        <w:widowControl/>
        <w:numPr>
          <w:ilvl w:val="0"/>
          <w:numId w:val="86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023AAD">
        <w:rPr>
          <w:szCs w:val="28"/>
          <w:lang w:eastAsia="ru-RU"/>
        </w:rPr>
        <w:t>Bluesnarfing</w:t>
      </w:r>
      <w:r w:rsidRPr="000E3EF6">
        <w:rPr>
          <w:szCs w:val="28"/>
          <w:lang w:eastAsia="ru-RU"/>
        </w:rPr>
        <w:t xml:space="preserve"> – кража данных.</w:t>
      </w:r>
    </w:p>
    <w:p w14:paraId="31D70C26" w14:textId="2A16E063" w:rsidR="00E2551B" w:rsidRPr="000E3EF6" w:rsidRDefault="00E2551B" w:rsidP="00F84B3C">
      <w:pPr>
        <w:widowControl/>
        <w:numPr>
          <w:ilvl w:val="0"/>
          <w:numId w:val="86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023AAD">
        <w:rPr>
          <w:szCs w:val="28"/>
          <w:lang w:eastAsia="ru-RU"/>
        </w:rPr>
        <w:t>Bluejacking</w:t>
      </w:r>
      <w:r w:rsidRPr="000E3EF6">
        <w:rPr>
          <w:szCs w:val="28"/>
          <w:lang w:eastAsia="ru-RU"/>
        </w:rPr>
        <w:t xml:space="preserve"> – отправка вредоносных сообщений.</w:t>
      </w:r>
    </w:p>
    <w:p w14:paraId="21F9D8F6" w14:textId="77777777" w:rsidR="00E2551B" w:rsidRPr="00544CBC" w:rsidRDefault="00E2551B" w:rsidP="00F84B3C">
      <w:pPr>
        <w:pStyle w:val="ac"/>
        <w:numPr>
          <w:ilvl w:val="0"/>
          <w:numId w:val="88"/>
        </w:numPr>
        <w:spacing w:after="0" w:line="360" w:lineRule="auto"/>
        <w:ind w:left="1066" w:hanging="357"/>
        <w:jc w:val="both"/>
        <w:outlineLvl w:val="3"/>
        <w:rPr>
          <w:lang w:eastAsia="ru-RU"/>
        </w:rPr>
      </w:pPr>
      <w:r w:rsidRPr="00544CBC">
        <w:rPr>
          <w:lang w:eastAsia="ru-RU"/>
        </w:rPr>
        <w:t>Атаки на NFC</w:t>
      </w:r>
    </w:p>
    <w:p w14:paraId="4F0DED43" w14:textId="77777777" w:rsidR="00F84B3C" w:rsidRDefault="00E2551B" w:rsidP="00F84B3C">
      <w:pPr>
        <w:widowControl/>
        <w:numPr>
          <w:ilvl w:val="0"/>
          <w:numId w:val="87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BE6536">
        <w:rPr>
          <w:szCs w:val="28"/>
          <w:lang w:eastAsia="ru-RU"/>
        </w:rPr>
        <w:t>Релейные атаки</w:t>
      </w:r>
      <w:r w:rsidRPr="0027369A">
        <w:rPr>
          <w:szCs w:val="28"/>
          <w:lang w:eastAsia="ru-RU"/>
        </w:rPr>
        <w:t xml:space="preserve"> — перехват и передача данных с банковских карт.</w:t>
      </w:r>
    </w:p>
    <w:p w14:paraId="2729A66D" w14:textId="172DB1E2" w:rsidR="00E2551B" w:rsidRDefault="00E2551B" w:rsidP="00F84B3C">
      <w:pPr>
        <w:widowControl/>
        <w:numPr>
          <w:ilvl w:val="0"/>
          <w:numId w:val="87"/>
        </w:numPr>
        <w:autoSpaceDE/>
        <w:autoSpaceDN/>
        <w:spacing w:line="360" w:lineRule="auto"/>
        <w:ind w:left="1491" w:hanging="357"/>
        <w:rPr>
          <w:szCs w:val="28"/>
          <w:lang w:eastAsia="ru-RU"/>
        </w:rPr>
      </w:pPr>
      <w:r w:rsidRPr="00BE6536">
        <w:rPr>
          <w:szCs w:val="28"/>
          <w:lang w:eastAsia="ru-RU"/>
        </w:rPr>
        <w:t>Sniffing-атаки</w:t>
      </w:r>
      <w:r w:rsidRPr="00F84B3C">
        <w:rPr>
          <w:szCs w:val="28"/>
          <w:lang w:eastAsia="ru-RU"/>
        </w:rPr>
        <w:t xml:space="preserve"> – перехват бесконтактных платежей.</w:t>
      </w:r>
    </w:p>
    <w:p w14:paraId="41FF40ED" w14:textId="77777777" w:rsidR="000025C3" w:rsidRPr="00F84B3C" w:rsidRDefault="000025C3" w:rsidP="000025C3">
      <w:pPr>
        <w:widowControl/>
        <w:autoSpaceDE/>
        <w:autoSpaceDN/>
        <w:spacing w:line="360" w:lineRule="auto"/>
        <w:ind w:left="1491" w:firstLine="0"/>
        <w:rPr>
          <w:szCs w:val="28"/>
          <w:lang w:eastAsia="ru-RU"/>
        </w:rPr>
      </w:pPr>
    </w:p>
    <w:p w14:paraId="382C1B7F" w14:textId="3F2EC46C" w:rsidR="00A0115E" w:rsidRPr="00363C22" w:rsidRDefault="00F84B3C" w:rsidP="008138B7">
      <w:pPr>
        <w:spacing w:line="360" w:lineRule="auto"/>
        <w:rPr>
          <w:b/>
        </w:rPr>
      </w:pPr>
      <w:bookmarkStart w:id="3" w:name="_Toc190270283"/>
      <w:r w:rsidRPr="00F84B3C">
        <w:rPr>
          <w:b/>
        </w:rPr>
        <w:t>Задание 4.</w:t>
      </w:r>
      <w:r>
        <w:t xml:space="preserve"> </w:t>
      </w:r>
      <w:r w:rsidR="00A0115E" w:rsidRPr="00505E7B">
        <w:rPr>
          <w:rStyle w:val="10"/>
        </w:rPr>
        <w:t>Какие средства защиты от сетевых кибератак различного рода Вам известны? Как минимизировать угрозу кибератак на Ваш компьютер? Ноутбук? Смартфон?</w:t>
      </w:r>
      <w:bookmarkEnd w:id="3"/>
    </w:p>
    <w:p w14:paraId="0F279E2C" w14:textId="77777777" w:rsidR="00A0115E" w:rsidRPr="00363C22" w:rsidRDefault="00A0115E" w:rsidP="00F84B3C">
      <w:pPr>
        <w:spacing w:line="360" w:lineRule="auto"/>
        <w:rPr>
          <w:szCs w:val="28"/>
        </w:rPr>
      </w:pPr>
      <w:r w:rsidRPr="00363C22">
        <w:rPr>
          <w:szCs w:val="28"/>
        </w:rPr>
        <w:lastRenderedPageBreak/>
        <w:t>Сетевые кибератаки являются одной из наиболее опасных угроз для пользователей и организаций. Они могут включать DDoS-атаки, внедрение вредоносного кода, перехват данных, взлом учетных записей и другие формы атак. Для защиты от таких угроз применяются различные технологии и методы.</w:t>
      </w:r>
    </w:p>
    <w:p w14:paraId="7DEBB8F3" w14:textId="77777777" w:rsidR="00A0115E" w:rsidRPr="00363C22" w:rsidRDefault="00A0115E" w:rsidP="00F84B3C">
      <w:pPr>
        <w:spacing w:line="360" w:lineRule="auto"/>
        <w:rPr>
          <w:szCs w:val="28"/>
        </w:rPr>
      </w:pPr>
      <w:r w:rsidRPr="00363C22">
        <w:rPr>
          <w:szCs w:val="28"/>
        </w:rPr>
        <w:t>Средства защиты можно разделить на несколько уровней:</w:t>
      </w:r>
    </w:p>
    <w:p w14:paraId="5723409B" w14:textId="3E6B2D09" w:rsidR="00A0115E" w:rsidRPr="00363C22" w:rsidRDefault="00A0115E" w:rsidP="000025C3">
      <w:pPr>
        <w:widowControl/>
        <w:numPr>
          <w:ilvl w:val="0"/>
          <w:numId w:val="1"/>
        </w:numPr>
        <w:autoSpaceDE/>
        <w:autoSpaceDN/>
        <w:spacing w:line="360" w:lineRule="auto"/>
        <w:rPr>
          <w:szCs w:val="28"/>
        </w:rPr>
      </w:pPr>
      <w:r w:rsidRPr="00F84B3C">
        <w:rPr>
          <w:szCs w:val="28"/>
        </w:rPr>
        <w:t>Межсетевые экраны (Firewall)</w:t>
      </w:r>
      <w:r w:rsidR="00F84B3C" w:rsidRPr="00F84B3C">
        <w:rPr>
          <w:szCs w:val="28"/>
        </w:rPr>
        <w:t>.</w:t>
      </w:r>
      <w:r w:rsidR="00F84B3C">
        <w:rPr>
          <w:szCs w:val="28"/>
        </w:rPr>
        <w:t xml:space="preserve"> </w:t>
      </w:r>
      <w:r w:rsidRPr="00363C22">
        <w:rPr>
          <w:szCs w:val="28"/>
        </w:rPr>
        <w:t>Межсетевые экраны (МЭ) контролируют входящий и исходящий трафик, блокируя нежелательные соединения. Они бывают аппаратными и программными. Аппаратные используются в корпоративных средах и критической инфраструктуре, а программные – в домашних системах и малом бизнесе.</w:t>
      </w:r>
    </w:p>
    <w:p w14:paraId="7E725DBC" w14:textId="2428D46E" w:rsidR="00A0115E" w:rsidRPr="00363C22" w:rsidRDefault="00A0115E" w:rsidP="000025C3">
      <w:pPr>
        <w:widowControl/>
        <w:numPr>
          <w:ilvl w:val="0"/>
          <w:numId w:val="1"/>
        </w:numPr>
        <w:autoSpaceDE/>
        <w:autoSpaceDN/>
        <w:spacing w:line="360" w:lineRule="auto"/>
        <w:ind w:left="714" w:hanging="357"/>
        <w:rPr>
          <w:szCs w:val="28"/>
        </w:rPr>
      </w:pPr>
      <w:r w:rsidRPr="00F84B3C">
        <w:rPr>
          <w:szCs w:val="28"/>
        </w:rPr>
        <w:t>Системы предотвращения вторжений (IPS/IDS)</w:t>
      </w:r>
      <w:r w:rsidR="00F84B3C" w:rsidRPr="00F84B3C">
        <w:rPr>
          <w:szCs w:val="28"/>
        </w:rPr>
        <w:t>.</w:t>
      </w:r>
      <w:r w:rsidR="00F84B3C">
        <w:rPr>
          <w:szCs w:val="28"/>
        </w:rPr>
        <w:t xml:space="preserve"> </w:t>
      </w:r>
      <w:r w:rsidRPr="00363C22">
        <w:rPr>
          <w:szCs w:val="28"/>
        </w:rPr>
        <w:t xml:space="preserve">Эти системы отслеживают сетевой трафик на предмет аномалий и атак. </w:t>
      </w:r>
      <w:r w:rsidRPr="00F84B3C">
        <w:rPr>
          <w:szCs w:val="28"/>
        </w:rPr>
        <w:t>IDS (Intrusion Detection System)</w:t>
      </w:r>
      <w:r w:rsidRPr="00363C22">
        <w:rPr>
          <w:szCs w:val="28"/>
        </w:rPr>
        <w:t xml:space="preserve"> – система обнаружения вторжений, фиксирующая подозрительную активность, а </w:t>
      </w:r>
      <w:r w:rsidRPr="00F84B3C">
        <w:rPr>
          <w:szCs w:val="28"/>
        </w:rPr>
        <w:t>IPS (Intrusion Prevention System)</w:t>
      </w:r>
      <w:r w:rsidRPr="00363C22">
        <w:rPr>
          <w:szCs w:val="28"/>
        </w:rPr>
        <w:t xml:space="preserve"> – система предотвращения атак, способная блокировать вредоносный трафик в реальном времени.</w:t>
      </w:r>
    </w:p>
    <w:p w14:paraId="0482F6ED" w14:textId="70F22386" w:rsidR="00A0115E" w:rsidRPr="00363C22" w:rsidRDefault="00A0115E" w:rsidP="00CD43F1">
      <w:pPr>
        <w:widowControl/>
        <w:numPr>
          <w:ilvl w:val="0"/>
          <w:numId w:val="1"/>
        </w:numPr>
        <w:autoSpaceDE/>
        <w:autoSpaceDN/>
        <w:spacing w:line="360" w:lineRule="auto"/>
        <w:ind w:left="714" w:hanging="357"/>
        <w:rPr>
          <w:szCs w:val="28"/>
        </w:rPr>
      </w:pPr>
      <w:r w:rsidRPr="00CD43F1">
        <w:rPr>
          <w:szCs w:val="28"/>
        </w:rPr>
        <w:t>Антивирусные программы</w:t>
      </w:r>
      <w:r w:rsidR="00CD43F1">
        <w:rPr>
          <w:szCs w:val="28"/>
        </w:rPr>
        <w:t xml:space="preserve">. </w:t>
      </w:r>
      <w:r w:rsidRPr="00363C22">
        <w:rPr>
          <w:szCs w:val="28"/>
        </w:rPr>
        <w:t>Антивирусы – это базовый, но важный уровень защиты, который обнаруживает и устраняет вредоносные программы (трояны, вирусы, шпионское ПО). В современных антивирусах используются облачные технологии, эвристический анализ и защита от эксплойтов.</w:t>
      </w:r>
    </w:p>
    <w:p w14:paraId="2F479EDE" w14:textId="21529252" w:rsidR="00A0115E" w:rsidRPr="00363C22" w:rsidRDefault="00A0115E" w:rsidP="00CD43F1">
      <w:pPr>
        <w:widowControl/>
        <w:numPr>
          <w:ilvl w:val="0"/>
          <w:numId w:val="1"/>
        </w:numPr>
        <w:autoSpaceDE/>
        <w:autoSpaceDN/>
        <w:spacing w:line="360" w:lineRule="auto"/>
        <w:ind w:left="714" w:hanging="357"/>
        <w:rPr>
          <w:szCs w:val="28"/>
        </w:rPr>
      </w:pPr>
      <w:r w:rsidRPr="00CD43F1">
        <w:rPr>
          <w:szCs w:val="28"/>
        </w:rPr>
        <w:t>Обновление программного обеспечения</w:t>
      </w:r>
      <w:r w:rsidR="00CD43F1" w:rsidRPr="00CD43F1">
        <w:rPr>
          <w:szCs w:val="28"/>
        </w:rPr>
        <w:t>.</w:t>
      </w:r>
      <w:r w:rsidR="00CD43F1">
        <w:rPr>
          <w:szCs w:val="28"/>
        </w:rPr>
        <w:t xml:space="preserve"> </w:t>
      </w:r>
      <w:r w:rsidRPr="00363C22">
        <w:rPr>
          <w:szCs w:val="28"/>
        </w:rPr>
        <w:t>Уязвимости в устаревших программах – это главная цель хакеров. Рекомендуется автоматическое обновление операционных систем, браузеров и приложений.</w:t>
      </w:r>
    </w:p>
    <w:p w14:paraId="69A66A09" w14:textId="7D8D88DC" w:rsidR="00A0115E" w:rsidRPr="00363C22" w:rsidRDefault="00A0115E" w:rsidP="00CD43F1">
      <w:pPr>
        <w:widowControl/>
        <w:numPr>
          <w:ilvl w:val="0"/>
          <w:numId w:val="1"/>
        </w:numPr>
        <w:autoSpaceDE/>
        <w:autoSpaceDN/>
        <w:spacing w:line="360" w:lineRule="auto"/>
        <w:ind w:left="714" w:hanging="357"/>
        <w:rPr>
          <w:szCs w:val="28"/>
        </w:rPr>
      </w:pPr>
      <w:r w:rsidRPr="00CD43F1">
        <w:rPr>
          <w:szCs w:val="28"/>
        </w:rPr>
        <w:t>Шифрование данных и VPN</w:t>
      </w:r>
      <w:r w:rsidR="00CD43F1" w:rsidRPr="00CD43F1">
        <w:rPr>
          <w:szCs w:val="28"/>
        </w:rPr>
        <w:t>.</w:t>
      </w:r>
      <w:r w:rsidR="00CD43F1">
        <w:rPr>
          <w:szCs w:val="28"/>
        </w:rPr>
        <w:t xml:space="preserve"> </w:t>
      </w:r>
      <w:r w:rsidRPr="00363C22">
        <w:rPr>
          <w:szCs w:val="28"/>
        </w:rPr>
        <w:t xml:space="preserve">Шифрование данных (например, с помощью BitLocker, VeraCrypt) защищает файлы от несанкционированного доступа. </w:t>
      </w:r>
      <w:r w:rsidRPr="00CD43F1">
        <w:rPr>
          <w:szCs w:val="28"/>
        </w:rPr>
        <w:t>VPN (Virtual Private Network)</w:t>
      </w:r>
      <w:r w:rsidRPr="00363C22">
        <w:rPr>
          <w:szCs w:val="28"/>
        </w:rPr>
        <w:t xml:space="preserve"> скрывает интернет-активность и защищает данные от перехвата в общественных сетях.</w:t>
      </w:r>
    </w:p>
    <w:p w14:paraId="303ECEBC" w14:textId="0AE2AC7F" w:rsidR="00A0115E" w:rsidRPr="00363C22" w:rsidRDefault="00A0115E" w:rsidP="00CD43F1">
      <w:pPr>
        <w:widowControl/>
        <w:numPr>
          <w:ilvl w:val="0"/>
          <w:numId w:val="1"/>
        </w:numPr>
        <w:autoSpaceDE/>
        <w:autoSpaceDN/>
        <w:spacing w:after="160" w:line="360" w:lineRule="auto"/>
        <w:rPr>
          <w:szCs w:val="28"/>
        </w:rPr>
      </w:pPr>
      <w:r w:rsidRPr="00CD43F1">
        <w:rPr>
          <w:szCs w:val="28"/>
        </w:rPr>
        <w:t>Использование безопасных паролей и двухфакторной аутентификации (2FA)</w:t>
      </w:r>
      <w:r w:rsidR="00CD43F1" w:rsidRPr="00CD43F1">
        <w:rPr>
          <w:szCs w:val="28"/>
        </w:rPr>
        <w:t>.</w:t>
      </w:r>
      <w:r w:rsidR="00CD43F1">
        <w:rPr>
          <w:szCs w:val="28"/>
        </w:rPr>
        <w:t xml:space="preserve"> </w:t>
      </w:r>
      <w:r w:rsidRPr="00363C22">
        <w:rPr>
          <w:szCs w:val="28"/>
        </w:rPr>
        <w:t xml:space="preserve">Использование уникальных и сложных паролей снижает риск </w:t>
      </w:r>
      <w:r w:rsidRPr="00363C22">
        <w:rPr>
          <w:szCs w:val="28"/>
        </w:rPr>
        <w:lastRenderedPageBreak/>
        <w:t>компрометации учетных записей. Двухфакторная аутентификация (Google Authenticator, SMS-коды) повышает безопасность.</w:t>
      </w:r>
    </w:p>
    <w:p w14:paraId="748DD89D" w14:textId="1E6A0C5F" w:rsidR="00A0115E" w:rsidRPr="00CD43F1" w:rsidRDefault="00A0115E" w:rsidP="00CD43F1">
      <w:pPr>
        <w:widowControl/>
        <w:numPr>
          <w:ilvl w:val="0"/>
          <w:numId w:val="1"/>
        </w:numPr>
        <w:autoSpaceDE/>
        <w:autoSpaceDN/>
        <w:spacing w:line="360" w:lineRule="auto"/>
        <w:rPr>
          <w:szCs w:val="28"/>
        </w:rPr>
      </w:pPr>
      <w:r w:rsidRPr="00CD43F1">
        <w:rPr>
          <w:szCs w:val="28"/>
        </w:rPr>
        <w:t>Разделение прав доступа</w:t>
      </w:r>
      <w:r w:rsidR="00CD43F1" w:rsidRPr="00CD43F1">
        <w:rPr>
          <w:szCs w:val="28"/>
        </w:rPr>
        <w:t>.</w:t>
      </w:r>
      <w:r w:rsidR="00CD43F1">
        <w:rPr>
          <w:szCs w:val="28"/>
        </w:rPr>
        <w:t xml:space="preserve"> </w:t>
      </w:r>
      <w:r w:rsidRPr="00CD43F1">
        <w:rPr>
          <w:szCs w:val="28"/>
        </w:rPr>
        <w:t>В корпоративных сетях важно ограничивать права пользователей и давать доступ только к необходимым данным.</w:t>
      </w:r>
    </w:p>
    <w:p w14:paraId="00BBE278" w14:textId="77777777" w:rsidR="00A0115E" w:rsidRPr="00CD43F1" w:rsidRDefault="00A0115E" w:rsidP="00CD43F1">
      <w:pPr>
        <w:spacing w:line="360" w:lineRule="auto"/>
        <w:rPr>
          <w:szCs w:val="28"/>
        </w:rPr>
      </w:pPr>
      <w:r w:rsidRPr="00CD43F1">
        <w:rPr>
          <w:szCs w:val="28"/>
        </w:rPr>
        <w:t>Как защитить устройства</w:t>
      </w:r>
    </w:p>
    <w:p w14:paraId="42EBCA91" w14:textId="77777777" w:rsidR="00A0115E" w:rsidRPr="00CD43F1" w:rsidRDefault="00A0115E" w:rsidP="00CD43F1">
      <w:pPr>
        <w:widowControl/>
        <w:numPr>
          <w:ilvl w:val="0"/>
          <w:numId w:val="2"/>
        </w:numPr>
        <w:autoSpaceDE/>
        <w:autoSpaceDN/>
        <w:spacing w:line="360" w:lineRule="auto"/>
        <w:ind w:left="1066" w:hanging="357"/>
        <w:rPr>
          <w:szCs w:val="28"/>
        </w:rPr>
      </w:pPr>
      <w:r w:rsidRPr="00CD43F1">
        <w:rPr>
          <w:szCs w:val="28"/>
        </w:rPr>
        <w:t>Компьютер и ноутбук:</w:t>
      </w:r>
    </w:p>
    <w:p w14:paraId="6AC706A0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left="1491" w:hanging="357"/>
        <w:rPr>
          <w:szCs w:val="28"/>
        </w:rPr>
      </w:pPr>
      <w:r w:rsidRPr="00363C22">
        <w:rPr>
          <w:szCs w:val="28"/>
        </w:rPr>
        <w:t>Использовать антивирус с защитой в реальном времени.</w:t>
      </w:r>
    </w:p>
    <w:p w14:paraId="70560748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Не скачивать файлы из неизвестных источников.</w:t>
      </w:r>
    </w:p>
    <w:p w14:paraId="2F62495F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Настроить автоматическое обновление ОС и программ.</w:t>
      </w:r>
    </w:p>
    <w:p w14:paraId="68A590DC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Включить межсетевой экран.</w:t>
      </w:r>
    </w:p>
    <w:p w14:paraId="32B32F79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Использовать VPN для защиты в общественных сетях.</w:t>
      </w:r>
    </w:p>
    <w:p w14:paraId="1F310FD9" w14:textId="77777777" w:rsidR="00A0115E" w:rsidRPr="00AA6F7A" w:rsidRDefault="00A0115E" w:rsidP="00CD43F1">
      <w:pPr>
        <w:widowControl/>
        <w:numPr>
          <w:ilvl w:val="0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AA6F7A">
        <w:rPr>
          <w:szCs w:val="28"/>
        </w:rPr>
        <w:t>Смартфон:</w:t>
      </w:r>
    </w:p>
    <w:p w14:paraId="3839B7F9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Загружать приложения только из официальных магазинов (Google Play, App Store).</w:t>
      </w:r>
    </w:p>
    <w:p w14:paraId="19539185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Отключать Bluetooth и Wi-Fi в общественных местах.</w:t>
      </w:r>
    </w:p>
    <w:p w14:paraId="3602486D" w14:textId="77777777" w:rsidR="00A0115E" w:rsidRPr="00363C22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Не открывать подозрительные ссылки в SMS и мессенджерах.</w:t>
      </w:r>
    </w:p>
    <w:p w14:paraId="14E4208F" w14:textId="5A82373B" w:rsidR="00A0115E" w:rsidRDefault="00A0115E" w:rsidP="00CD43F1">
      <w:pPr>
        <w:widowControl/>
        <w:numPr>
          <w:ilvl w:val="1"/>
          <w:numId w:val="2"/>
        </w:numPr>
        <w:autoSpaceDE/>
        <w:autoSpaceDN/>
        <w:spacing w:line="360" w:lineRule="auto"/>
        <w:ind w:hanging="357"/>
        <w:rPr>
          <w:szCs w:val="28"/>
        </w:rPr>
      </w:pPr>
      <w:r w:rsidRPr="00363C22">
        <w:rPr>
          <w:szCs w:val="28"/>
        </w:rPr>
        <w:t>Включить функцию удаленного управления устройством.</w:t>
      </w:r>
    </w:p>
    <w:p w14:paraId="09957A80" w14:textId="77777777" w:rsidR="000025C3" w:rsidRPr="004B2446" w:rsidRDefault="000025C3" w:rsidP="000025C3">
      <w:pPr>
        <w:widowControl/>
        <w:autoSpaceDE/>
        <w:autoSpaceDN/>
        <w:spacing w:line="360" w:lineRule="auto"/>
        <w:ind w:left="1440" w:firstLine="0"/>
        <w:rPr>
          <w:szCs w:val="28"/>
        </w:rPr>
      </w:pPr>
    </w:p>
    <w:p w14:paraId="0EC1BC55" w14:textId="7B65E9B5" w:rsidR="00A0115E" w:rsidRPr="00363C22" w:rsidRDefault="00713D20" w:rsidP="00A06CEA">
      <w:pPr>
        <w:spacing w:line="360" w:lineRule="auto"/>
      </w:pPr>
      <w:bookmarkStart w:id="4" w:name="_Toc190270284"/>
      <w:r w:rsidRPr="00713D20">
        <w:rPr>
          <w:b/>
        </w:rPr>
        <w:t xml:space="preserve">Задание </w:t>
      </w:r>
      <w:r w:rsidR="00A0115E" w:rsidRPr="00713D20">
        <w:rPr>
          <w:b/>
        </w:rPr>
        <w:t>5.</w:t>
      </w:r>
      <w:r w:rsidR="00A0115E" w:rsidRPr="00363C22">
        <w:t xml:space="preserve"> Расскажите об угрозе киберпреступности и кибертерроризма. Что представляет собой кибероружие, каковы концепции, методы и средства его применения?</w:t>
      </w:r>
      <w:bookmarkEnd w:id="4"/>
    </w:p>
    <w:p w14:paraId="3962CD10" w14:textId="77777777" w:rsidR="00A0115E" w:rsidRPr="00363C22" w:rsidRDefault="00A0115E" w:rsidP="00713D20">
      <w:pPr>
        <w:spacing w:line="360" w:lineRule="auto"/>
        <w:rPr>
          <w:szCs w:val="28"/>
        </w:rPr>
      </w:pPr>
      <w:r w:rsidRPr="00363C22">
        <w:rPr>
          <w:szCs w:val="28"/>
        </w:rPr>
        <w:t>1) Киберпреступность охватывает широкий спектр незаконной деятельности, связанной с компьютерными системами и интернетом. Киберпреступники занимаются мошенничеством, взломом баз данных, распространением вредоносных программ и шантажом.</w:t>
      </w:r>
    </w:p>
    <w:p w14:paraId="1E61C3E5" w14:textId="77777777" w:rsidR="00A0115E" w:rsidRPr="00363C22" w:rsidRDefault="00A0115E" w:rsidP="00713D20">
      <w:pPr>
        <w:spacing w:line="360" w:lineRule="auto"/>
        <w:rPr>
          <w:szCs w:val="28"/>
        </w:rPr>
      </w:pPr>
      <w:r w:rsidRPr="00363C22">
        <w:rPr>
          <w:szCs w:val="28"/>
        </w:rPr>
        <w:t>Опасность киберпреступности:</w:t>
      </w:r>
    </w:p>
    <w:p w14:paraId="415F8C3A" w14:textId="77777777" w:rsidR="00AA6F7A" w:rsidRPr="00AA6F7A" w:rsidRDefault="00A0115E" w:rsidP="00AA6F7A">
      <w:pPr>
        <w:widowControl/>
        <w:numPr>
          <w:ilvl w:val="0"/>
          <w:numId w:val="6"/>
        </w:numPr>
        <w:autoSpaceDE/>
        <w:autoSpaceDN/>
        <w:spacing w:line="360" w:lineRule="auto"/>
        <w:ind w:left="1491" w:hanging="357"/>
        <w:rPr>
          <w:szCs w:val="28"/>
        </w:rPr>
      </w:pPr>
      <w:r w:rsidRPr="00363C22">
        <w:rPr>
          <w:szCs w:val="28"/>
        </w:rPr>
        <w:t>Финансовые преступления – кража денег с банковских карт, взлом криптовалютных кошельков.</w:t>
      </w:r>
    </w:p>
    <w:p w14:paraId="04B4E7C6" w14:textId="77777777" w:rsidR="00AA6F7A" w:rsidRPr="00AA6F7A" w:rsidRDefault="00A0115E" w:rsidP="00AA6F7A">
      <w:pPr>
        <w:widowControl/>
        <w:numPr>
          <w:ilvl w:val="0"/>
          <w:numId w:val="6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lastRenderedPageBreak/>
        <w:t>Шантаж и вымогательство – распространение вредоносных программ (например, вирусов-вымогателей, таких как WannaCry).</w:t>
      </w:r>
    </w:p>
    <w:p w14:paraId="779B1EAC" w14:textId="77777777" w:rsidR="00AA6F7A" w:rsidRPr="00AA6F7A" w:rsidRDefault="00A0115E" w:rsidP="00AA6F7A">
      <w:pPr>
        <w:widowControl/>
        <w:numPr>
          <w:ilvl w:val="0"/>
          <w:numId w:val="6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Массовые атаки на инфраструктуру – вывод из строя государственных сайтов, банков и стратегических объектов.</w:t>
      </w:r>
    </w:p>
    <w:p w14:paraId="3205718A" w14:textId="63F636A4" w:rsidR="00A0115E" w:rsidRPr="00AA6F7A" w:rsidRDefault="00A0115E" w:rsidP="00AA6F7A">
      <w:pPr>
        <w:widowControl/>
        <w:numPr>
          <w:ilvl w:val="0"/>
          <w:numId w:val="6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Мошенничество (создание поддельных интернет-магазинов, фишинг, подделка документов).</w:t>
      </w:r>
    </w:p>
    <w:p w14:paraId="15E17F52" w14:textId="77777777" w:rsidR="00A0115E" w:rsidRPr="00363C22" w:rsidRDefault="00A0115E" w:rsidP="00713D20">
      <w:pPr>
        <w:spacing w:line="360" w:lineRule="auto"/>
        <w:rPr>
          <w:szCs w:val="28"/>
        </w:rPr>
      </w:pPr>
      <w:r w:rsidRPr="00363C22">
        <w:rPr>
          <w:szCs w:val="28"/>
        </w:rPr>
        <w:t>2) Кибертеррористические группировки используют атаки на критическую инфраструктуру. Кибертерроризм направлен на дестабилизацию общества, атаку на государственные структуры и подрывную деятельность:</w:t>
      </w:r>
    </w:p>
    <w:p w14:paraId="084E1DA4" w14:textId="77777777" w:rsidR="00AA6F7A" w:rsidRPr="00AA6F7A" w:rsidRDefault="00A0115E" w:rsidP="00AA6F7A">
      <w:pPr>
        <w:widowControl/>
        <w:numPr>
          <w:ilvl w:val="0"/>
          <w:numId w:val="4"/>
        </w:numPr>
        <w:autoSpaceDE/>
        <w:autoSpaceDN/>
        <w:spacing w:line="360" w:lineRule="auto"/>
        <w:ind w:left="1491" w:hanging="357"/>
        <w:rPr>
          <w:szCs w:val="28"/>
        </w:rPr>
      </w:pPr>
      <w:r w:rsidRPr="00363C22">
        <w:rPr>
          <w:szCs w:val="28"/>
        </w:rPr>
        <w:t>Атаки на энергосистемы и промышленные объекты (пример – атака на электросети Украины в 2015 году).</w:t>
      </w:r>
    </w:p>
    <w:p w14:paraId="7D8B9C53" w14:textId="77777777" w:rsidR="00AA6F7A" w:rsidRPr="00AA6F7A" w:rsidRDefault="00A0115E" w:rsidP="00AA6F7A">
      <w:pPr>
        <w:widowControl/>
        <w:numPr>
          <w:ilvl w:val="0"/>
          <w:numId w:val="4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Нарушение работы правительственных сервисов.</w:t>
      </w:r>
    </w:p>
    <w:p w14:paraId="3C0C21DD" w14:textId="3E6681BA" w:rsidR="00A0115E" w:rsidRPr="00AA6F7A" w:rsidRDefault="00A0115E" w:rsidP="00AA6F7A">
      <w:pPr>
        <w:widowControl/>
        <w:numPr>
          <w:ilvl w:val="0"/>
          <w:numId w:val="4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Использование дезинформации для политической дестабилизации.</w:t>
      </w:r>
    </w:p>
    <w:p w14:paraId="387BFB58" w14:textId="195C66D4" w:rsidR="00A0115E" w:rsidRPr="00363C22" w:rsidRDefault="00A0115E" w:rsidP="00713D20">
      <w:pPr>
        <w:spacing w:line="360" w:lineRule="auto"/>
        <w:rPr>
          <w:szCs w:val="28"/>
        </w:rPr>
      </w:pPr>
      <w:r w:rsidRPr="00363C22">
        <w:rPr>
          <w:szCs w:val="28"/>
        </w:rPr>
        <w:t>3)</w:t>
      </w:r>
      <w:r w:rsidR="000025C3">
        <w:rPr>
          <w:szCs w:val="28"/>
        </w:rPr>
        <w:t xml:space="preserve"> </w:t>
      </w:r>
      <w:r w:rsidRPr="00363C22">
        <w:rPr>
          <w:szCs w:val="28"/>
        </w:rPr>
        <w:t>Кибероружие – это вредоносное ПО, разработанное для атак на компьютерные системы:</w:t>
      </w:r>
    </w:p>
    <w:p w14:paraId="0B0B066A" w14:textId="77777777" w:rsidR="00AA6F7A" w:rsidRDefault="00A0115E" w:rsidP="00AA6F7A">
      <w:pPr>
        <w:widowControl/>
        <w:numPr>
          <w:ilvl w:val="0"/>
          <w:numId w:val="5"/>
        </w:numPr>
        <w:autoSpaceDE/>
        <w:autoSpaceDN/>
        <w:spacing w:line="360" w:lineRule="auto"/>
        <w:ind w:left="1491" w:hanging="357"/>
        <w:rPr>
          <w:szCs w:val="28"/>
        </w:rPr>
      </w:pPr>
      <w:r w:rsidRPr="00363C22">
        <w:rPr>
          <w:szCs w:val="28"/>
        </w:rPr>
        <w:t>Stuxnet – вирус, использовавшийся для разрушения ядерных объектов в Иране.</w:t>
      </w:r>
    </w:p>
    <w:p w14:paraId="109F555B" w14:textId="77777777" w:rsidR="00AA6F7A" w:rsidRDefault="00A0115E" w:rsidP="00AA6F7A">
      <w:pPr>
        <w:widowControl/>
        <w:numPr>
          <w:ilvl w:val="0"/>
          <w:numId w:val="5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NotPetya – вирус-вымогатель, атаковавший компании по всему миру.</w:t>
      </w:r>
    </w:p>
    <w:p w14:paraId="6338060E" w14:textId="6E6AC1F2" w:rsidR="00A0115E" w:rsidRPr="00AA6F7A" w:rsidRDefault="00A0115E" w:rsidP="00AA6F7A">
      <w:pPr>
        <w:widowControl/>
        <w:numPr>
          <w:ilvl w:val="0"/>
          <w:numId w:val="5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BlackEnergy – программа для вывода из строя энергосетей.</w:t>
      </w:r>
    </w:p>
    <w:p w14:paraId="774D2185" w14:textId="77777777" w:rsidR="00A0115E" w:rsidRPr="00363C22" w:rsidRDefault="00A0115E" w:rsidP="00AA6F7A">
      <w:pPr>
        <w:spacing w:line="360" w:lineRule="auto"/>
        <w:rPr>
          <w:szCs w:val="28"/>
        </w:rPr>
      </w:pPr>
      <w:r w:rsidRPr="00363C22">
        <w:rPr>
          <w:szCs w:val="28"/>
        </w:rPr>
        <w:t>Методы применения:</w:t>
      </w:r>
    </w:p>
    <w:p w14:paraId="4F176D0A" w14:textId="77777777" w:rsidR="00AA6F7A" w:rsidRDefault="00A0115E" w:rsidP="00AA6F7A">
      <w:pPr>
        <w:widowControl/>
        <w:numPr>
          <w:ilvl w:val="0"/>
          <w:numId w:val="7"/>
        </w:numPr>
        <w:autoSpaceDE/>
        <w:autoSpaceDN/>
        <w:spacing w:line="360" w:lineRule="auto"/>
        <w:ind w:left="1491" w:hanging="357"/>
        <w:rPr>
          <w:szCs w:val="28"/>
        </w:rPr>
      </w:pPr>
      <w:r w:rsidRPr="00363C22">
        <w:rPr>
          <w:szCs w:val="28"/>
        </w:rPr>
        <w:t>Удаленные атаки – DDoS, эксплуатация уязвимостей.</w:t>
      </w:r>
    </w:p>
    <w:p w14:paraId="244625BB" w14:textId="77777777" w:rsidR="00AA6F7A" w:rsidRDefault="00A0115E" w:rsidP="00AA6F7A">
      <w:pPr>
        <w:widowControl/>
        <w:numPr>
          <w:ilvl w:val="0"/>
          <w:numId w:val="7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Социальная инженерия – обман пользователей для получения доступа.</w:t>
      </w:r>
    </w:p>
    <w:p w14:paraId="4BD23412" w14:textId="0EB72D01" w:rsidR="00A0115E" w:rsidRDefault="00A0115E" w:rsidP="00AA6F7A">
      <w:pPr>
        <w:widowControl/>
        <w:numPr>
          <w:ilvl w:val="0"/>
          <w:numId w:val="7"/>
        </w:numPr>
        <w:autoSpaceDE/>
        <w:autoSpaceDN/>
        <w:spacing w:line="360" w:lineRule="auto"/>
        <w:ind w:left="1491" w:hanging="357"/>
        <w:rPr>
          <w:szCs w:val="28"/>
        </w:rPr>
      </w:pPr>
      <w:r w:rsidRPr="00AA6F7A">
        <w:rPr>
          <w:szCs w:val="28"/>
        </w:rPr>
        <w:t>Использование уязвимостей оборудования – закладки в процессорах.</w:t>
      </w:r>
    </w:p>
    <w:p w14:paraId="537D8D11" w14:textId="77777777" w:rsidR="000025C3" w:rsidRPr="00AA6F7A" w:rsidRDefault="000025C3" w:rsidP="000025C3">
      <w:pPr>
        <w:widowControl/>
        <w:autoSpaceDE/>
        <w:autoSpaceDN/>
        <w:spacing w:line="360" w:lineRule="auto"/>
        <w:ind w:left="1491" w:firstLine="0"/>
        <w:rPr>
          <w:szCs w:val="28"/>
        </w:rPr>
      </w:pPr>
    </w:p>
    <w:p w14:paraId="5A247F5D" w14:textId="23CBB994" w:rsidR="00A0115E" w:rsidRPr="00363C22" w:rsidRDefault="00A07FD3" w:rsidP="004C4854">
      <w:pPr>
        <w:spacing w:line="360" w:lineRule="auto"/>
      </w:pPr>
      <w:bookmarkStart w:id="5" w:name="_Toc190270285"/>
      <w:r w:rsidRPr="00A07FD3">
        <w:rPr>
          <w:b/>
        </w:rPr>
        <w:t xml:space="preserve">Задание </w:t>
      </w:r>
      <w:r w:rsidR="00A0115E" w:rsidRPr="00A07FD3">
        <w:rPr>
          <w:b/>
        </w:rPr>
        <w:t>6.</w:t>
      </w:r>
      <w:r w:rsidR="00A0115E" w:rsidRPr="00363C22">
        <w:t xml:space="preserve">    Дайте характеристику типовым уязвимостям в системах киберзащиты – в микросхемах, в криптографических алгоритмах, в шифровальном оборудовании, в программном обеспечении информационных </w:t>
      </w:r>
      <w:r w:rsidR="00A0115E" w:rsidRPr="00363C22">
        <w:lastRenderedPageBreak/>
        <w:t>систем, в автомобилях, в авиации и др.</w:t>
      </w:r>
      <w:bookmarkEnd w:id="5"/>
    </w:p>
    <w:p w14:paraId="4536F10C" w14:textId="77777777" w:rsidR="00A0115E" w:rsidRPr="00363C22" w:rsidRDefault="00A0115E" w:rsidP="00A07FD3">
      <w:pPr>
        <w:spacing w:line="360" w:lineRule="auto"/>
        <w:rPr>
          <w:szCs w:val="28"/>
        </w:rPr>
      </w:pPr>
      <w:r w:rsidRPr="00363C22">
        <w:rPr>
          <w:szCs w:val="28"/>
        </w:rPr>
        <w:t>Уязвимости существуют на всех уровнях кибербезопасности – от микросхем до сложных сетевых систем. Они могут быть использованы как хакерами, так и государственными структурами для ведения кибервойны:</w:t>
      </w:r>
    </w:p>
    <w:p w14:paraId="67CA202A" w14:textId="77777777" w:rsidR="00A0115E" w:rsidRPr="00363C22" w:rsidRDefault="00A0115E" w:rsidP="0065419B">
      <w:pPr>
        <w:spacing w:line="360" w:lineRule="auto"/>
        <w:rPr>
          <w:b/>
          <w:bCs/>
          <w:szCs w:val="28"/>
        </w:rPr>
      </w:pPr>
      <w:r w:rsidRPr="0065419B">
        <w:rPr>
          <w:szCs w:val="28"/>
        </w:rPr>
        <w:t>1.</w:t>
      </w:r>
      <w:r w:rsidRPr="00363C22">
        <w:rPr>
          <w:b/>
          <w:bCs/>
          <w:szCs w:val="28"/>
        </w:rPr>
        <w:t xml:space="preserve"> </w:t>
      </w:r>
      <w:r w:rsidRPr="0065419B">
        <w:rPr>
          <w:szCs w:val="28"/>
        </w:rPr>
        <w:t>Уязвимости в микросхемах</w:t>
      </w:r>
    </w:p>
    <w:p w14:paraId="5040DE0C" w14:textId="77777777" w:rsidR="00A0115E" w:rsidRPr="0065419B" w:rsidRDefault="00A0115E" w:rsidP="0065419B">
      <w:pPr>
        <w:spacing w:line="360" w:lineRule="auto"/>
        <w:rPr>
          <w:szCs w:val="28"/>
        </w:rPr>
      </w:pPr>
      <w:r w:rsidRPr="0065419B">
        <w:rPr>
          <w:szCs w:val="28"/>
        </w:rPr>
        <w:t>Аппаратные закладки (Backdoors)</w:t>
      </w:r>
    </w:p>
    <w:p w14:paraId="639356B0" w14:textId="77777777" w:rsidR="00A0115E" w:rsidRPr="00363C22" w:rsidRDefault="00A0115E" w:rsidP="0065419B">
      <w:pPr>
        <w:spacing w:line="360" w:lineRule="auto"/>
        <w:rPr>
          <w:szCs w:val="28"/>
        </w:rPr>
      </w:pPr>
      <w:r w:rsidRPr="00363C22">
        <w:rPr>
          <w:szCs w:val="28"/>
        </w:rPr>
        <w:t>Одной из самых серьезных угроз для аппаратной безопасности являются закладки, встроенные на этапе производства. Эти закладки могут использоваться для скрытого доступа к системе, шпионажа или саботажа.</w:t>
      </w:r>
    </w:p>
    <w:p w14:paraId="26718018" w14:textId="7CC5FD5D" w:rsidR="00A0115E" w:rsidRPr="00363C22" w:rsidRDefault="00A0115E" w:rsidP="0065419B">
      <w:pPr>
        <w:spacing w:line="360" w:lineRule="auto"/>
        <w:rPr>
          <w:szCs w:val="28"/>
        </w:rPr>
      </w:pPr>
      <w:r w:rsidRPr="0065419B">
        <w:rPr>
          <w:szCs w:val="28"/>
        </w:rPr>
        <w:t>Пример:</w:t>
      </w:r>
      <w:r w:rsidRPr="00363C22">
        <w:rPr>
          <w:szCs w:val="28"/>
        </w:rPr>
        <w:t xml:space="preserve"> В 2018 году Bloomberg сообщил, что китайские производители серверного оборудования могли внедрять аппаратные бэкдоры в материнские платы Supermicro, что позволяло злоумышленникам получать удаленный доступ к данным.</w:t>
      </w:r>
    </w:p>
    <w:p w14:paraId="6B4BF09B" w14:textId="77777777" w:rsidR="00A0115E" w:rsidRPr="0065419B" w:rsidRDefault="00A0115E" w:rsidP="0065419B">
      <w:pPr>
        <w:spacing w:line="360" w:lineRule="auto"/>
        <w:rPr>
          <w:szCs w:val="28"/>
        </w:rPr>
      </w:pPr>
      <w:r w:rsidRPr="0065419B">
        <w:rPr>
          <w:szCs w:val="28"/>
        </w:rPr>
        <w:t>Уязвимости процессоров</w:t>
      </w:r>
    </w:p>
    <w:p w14:paraId="5B5A6CFB" w14:textId="77777777" w:rsidR="00A0115E" w:rsidRPr="00363C22" w:rsidRDefault="00A0115E" w:rsidP="0065419B">
      <w:pPr>
        <w:spacing w:line="360" w:lineRule="auto"/>
        <w:rPr>
          <w:szCs w:val="28"/>
        </w:rPr>
      </w:pPr>
      <w:r w:rsidRPr="00363C22">
        <w:rPr>
          <w:szCs w:val="28"/>
        </w:rPr>
        <w:t>Процессоры современных компьютеров сложны и содержат миллиарды транзисторов, что делает их уязвимыми для атак на микроархитектурном уровне.</w:t>
      </w:r>
    </w:p>
    <w:p w14:paraId="3713D0FF" w14:textId="0756722E" w:rsidR="00A0115E" w:rsidRPr="0065419B" w:rsidRDefault="00A0115E" w:rsidP="0065419B">
      <w:pPr>
        <w:spacing w:line="360" w:lineRule="auto"/>
        <w:rPr>
          <w:szCs w:val="28"/>
        </w:rPr>
      </w:pPr>
      <w:r w:rsidRPr="0065419B">
        <w:rPr>
          <w:szCs w:val="28"/>
        </w:rPr>
        <w:t>Известные уязвимости:</w:t>
      </w:r>
    </w:p>
    <w:p w14:paraId="0E458B20" w14:textId="77777777" w:rsidR="00A0115E" w:rsidRPr="00363C22" w:rsidRDefault="00A0115E" w:rsidP="0065419B">
      <w:pPr>
        <w:widowControl/>
        <w:numPr>
          <w:ilvl w:val="0"/>
          <w:numId w:val="8"/>
        </w:numPr>
        <w:autoSpaceDE/>
        <w:autoSpaceDN/>
        <w:spacing w:line="360" w:lineRule="auto"/>
        <w:rPr>
          <w:szCs w:val="28"/>
        </w:rPr>
      </w:pPr>
      <w:r w:rsidRPr="0065419B">
        <w:rPr>
          <w:szCs w:val="28"/>
        </w:rPr>
        <w:t>Spectre и Meltdown</w:t>
      </w:r>
      <w:r w:rsidRPr="00363C22">
        <w:rPr>
          <w:szCs w:val="28"/>
        </w:rPr>
        <w:t xml:space="preserve"> – уязвимости в процессорах Intel, AMD и ARM, которые позволяли получать доступ к защищенной памяти через побочные каналы.</w:t>
      </w:r>
    </w:p>
    <w:p w14:paraId="1CF6FEDA" w14:textId="77777777" w:rsidR="00A0115E" w:rsidRPr="00363C22" w:rsidRDefault="00A0115E" w:rsidP="0065419B">
      <w:pPr>
        <w:widowControl/>
        <w:numPr>
          <w:ilvl w:val="0"/>
          <w:numId w:val="8"/>
        </w:numPr>
        <w:autoSpaceDE/>
        <w:autoSpaceDN/>
        <w:spacing w:line="360" w:lineRule="auto"/>
        <w:rPr>
          <w:szCs w:val="28"/>
        </w:rPr>
      </w:pPr>
      <w:r w:rsidRPr="0065419B">
        <w:rPr>
          <w:szCs w:val="28"/>
        </w:rPr>
        <w:t>Rowhammer</w:t>
      </w:r>
      <w:r w:rsidRPr="00363C22">
        <w:rPr>
          <w:szCs w:val="28"/>
        </w:rPr>
        <w:t xml:space="preserve"> – атака на DRAM-память, позволяющая изменять данные в смежных ячейках памяти.</w:t>
      </w:r>
    </w:p>
    <w:p w14:paraId="4A9BBBD3" w14:textId="77777777" w:rsidR="00A0115E" w:rsidRPr="0065419B" w:rsidRDefault="00A0115E" w:rsidP="0065419B">
      <w:pPr>
        <w:spacing w:line="360" w:lineRule="auto"/>
        <w:rPr>
          <w:szCs w:val="28"/>
        </w:rPr>
      </w:pPr>
      <w:r w:rsidRPr="0065419B">
        <w:rPr>
          <w:szCs w:val="28"/>
        </w:rPr>
        <w:t>Манипуляции с микрокодом</w:t>
      </w:r>
    </w:p>
    <w:p w14:paraId="53816432" w14:textId="77777777" w:rsidR="00A0115E" w:rsidRPr="00363C22" w:rsidRDefault="00A0115E" w:rsidP="0065419B">
      <w:pPr>
        <w:spacing w:line="360" w:lineRule="auto"/>
        <w:rPr>
          <w:szCs w:val="28"/>
        </w:rPr>
      </w:pPr>
      <w:r w:rsidRPr="00363C22">
        <w:rPr>
          <w:szCs w:val="28"/>
        </w:rPr>
        <w:t>Злоумышленники могут внедрять вредоносный микрокод в процессорные микросхемы, что позволяет перехватывать или изменять данные без вмешательства программного обеспечения.</w:t>
      </w:r>
    </w:p>
    <w:p w14:paraId="28BEA19E" w14:textId="5E19E90F" w:rsidR="00A0115E" w:rsidRPr="00363C22" w:rsidRDefault="00A0115E" w:rsidP="0065419B">
      <w:pPr>
        <w:spacing w:line="360" w:lineRule="auto"/>
        <w:rPr>
          <w:szCs w:val="28"/>
        </w:rPr>
      </w:pPr>
      <w:r w:rsidRPr="00871863">
        <w:rPr>
          <w:szCs w:val="28"/>
        </w:rPr>
        <w:t>Пример:</w:t>
      </w:r>
      <w:r w:rsidRPr="00363C22">
        <w:rPr>
          <w:szCs w:val="28"/>
        </w:rPr>
        <w:t xml:space="preserve"> Атаки на Intel Management Engine (IME), встроенный контроллер в процессорах Intel, который может управлять устройством даже при выключенном основном процессоре.</w:t>
      </w:r>
    </w:p>
    <w:p w14:paraId="344AE824" w14:textId="77777777" w:rsidR="00A0115E" w:rsidRPr="00871863" w:rsidRDefault="00A0115E" w:rsidP="00871863">
      <w:pPr>
        <w:spacing w:line="360" w:lineRule="auto"/>
        <w:rPr>
          <w:szCs w:val="28"/>
        </w:rPr>
      </w:pPr>
      <w:r w:rsidRPr="00871863">
        <w:rPr>
          <w:szCs w:val="28"/>
        </w:rPr>
        <w:t>2. Уязвимости в криптографических алгоритмах</w:t>
      </w:r>
    </w:p>
    <w:p w14:paraId="38B87A54" w14:textId="77777777" w:rsidR="00A0115E" w:rsidRPr="00871863" w:rsidRDefault="00A0115E" w:rsidP="00871863">
      <w:pPr>
        <w:spacing w:line="360" w:lineRule="auto"/>
        <w:rPr>
          <w:szCs w:val="28"/>
        </w:rPr>
      </w:pPr>
      <w:r w:rsidRPr="00871863">
        <w:rPr>
          <w:szCs w:val="28"/>
        </w:rPr>
        <w:lastRenderedPageBreak/>
        <w:t>Коллизии хэш-функций</w:t>
      </w:r>
    </w:p>
    <w:p w14:paraId="1839CCC6" w14:textId="77777777" w:rsidR="00A0115E" w:rsidRPr="00363C22" w:rsidRDefault="00A0115E" w:rsidP="00871863">
      <w:pPr>
        <w:spacing w:line="360" w:lineRule="auto"/>
        <w:rPr>
          <w:szCs w:val="28"/>
        </w:rPr>
      </w:pPr>
      <w:r w:rsidRPr="00363C22">
        <w:rPr>
          <w:szCs w:val="28"/>
        </w:rPr>
        <w:t>Многие криптографические системы используют хэш-функции для хранения паролей и проверки целостности данных. Если злоумышленники могут найти две разные строки, имеющие одинаковый хэш, это позволяет им подделывать данные.</w:t>
      </w:r>
    </w:p>
    <w:p w14:paraId="7C717CC0" w14:textId="54CEB315" w:rsidR="00A0115E" w:rsidRPr="00363C22" w:rsidRDefault="00A0115E" w:rsidP="00871863">
      <w:pPr>
        <w:spacing w:line="360" w:lineRule="auto"/>
        <w:rPr>
          <w:szCs w:val="28"/>
        </w:rPr>
      </w:pPr>
      <w:r w:rsidRPr="00871863">
        <w:rPr>
          <w:szCs w:val="28"/>
        </w:rPr>
        <w:t>Пример:</w:t>
      </w:r>
      <w:r w:rsidRPr="00363C22">
        <w:rPr>
          <w:szCs w:val="28"/>
        </w:rPr>
        <w:t xml:space="preserve"> В 2017 году было обнаружено, что алгоритм </w:t>
      </w:r>
      <w:r w:rsidRPr="00871863">
        <w:rPr>
          <w:szCs w:val="28"/>
        </w:rPr>
        <w:t>SHA-1</w:t>
      </w:r>
      <w:r w:rsidRPr="00363C22">
        <w:rPr>
          <w:szCs w:val="28"/>
        </w:rPr>
        <w:t xml:space="preserve"> уязвим к коллизиям, что сделало его ненадежным для защиты информации.</w:t>
      </w:r>
    </w:p>
    <w:p w14:paraId="28CBD421" w14:textId="77777777" w:rsidR="00A0115E" w:rsidRPr="00871863" w:rsidRDefault="00A0115E" w:rsidP="00871863">
      <w:pPr>
        <w:spacing w:line="360" w:lineRule="auto"/>
        <w:rPr>
          <w:szCs w:val="28"/>
        </w:rPr>
      </w:pPr>
      <w:r w:rsidRPr="00871863">
        <w:rPr>
          <w:szCs w:val="28"/>
        </w:rPr>
        <w:t>Атаки на протоколы шифрования</w:t>
      </w:r>
    </w:p>
    <w:p w14:paraId="0B0885E9" w14:textId="77777777" w:rsidR="00DA534C" w:rsidRDefault="00A0115E" w:rsidP="00DA534C">
      <w:pPr>
        <w:widowControl/>
        <w:numPr>
          <w:ilvl w:val="0"/>
          <w:numId w:val="9"/>
        </w:numPr>
        <w:autoSpaceDE/>
        <w:autoSpaceDN/>
        <w:spacing w:line="360" w:lineRule="auto"/>
        <w:ind w:left="1491" w:hanging="357"/>
        <w:rPr>
          <w:szCs w:val="28"/>
        </w:rPr>
      </w:pPr>
      <w:r w:rsidRPr="00871863">
        <w:rPr>
          <w:szCs w:val="28"/>
        </w:rPr>
        <w:t>BEAST, POODLE</w:t>
      </w:r>
      <w:r w:rsidRPr="00363C22">
        <w:rPr>
          <w:szCs w:val="28"/>
        </w:rPr>
        <w:t xml:space="preserve"> – атаки на устар</w:t>
      </w:r>
      <w:r w:rsidR="00871863">
        <w:rPr>
          <w:szCs w:val="28"/>
        </w:rPr>
        <w:t>мсссч</w:t>
      </w:r>
      <w:r w:rsidRPr="00363C22">
        <w:rPr>
          <w:szCs w:val="28"/>
        </w:rPr>
        <w:t>евшие версии протоколов TLS и SSL, позволяющие расшифровать зашифрованные данные.</w:t>
      </w:r>
    </w:p>
    <w:p w14:paraId="3EE38848" w14:textId="0B710CE6" w:rsidR="00A0115E" w:rsidRPr="00DA534C" w:rsidRDefault="00A0115E" w:rsidP="00DA534C">
      <w:pPr>
        <w:widowControl/>
        <w:numPr>
          <w:ilvl w:val="0"/>
          <w:numId w:val="9"/>
        </w:numPr>
        <w:autoSpaceDE/>
        <w:autoSpaceDN/>
        <w:spacing w:line="360" w:lineRule="auto"/>
        <w:ind w:left="1491" w:hanging="357"/>
        <w:rPr>
          <w:szCs w:val="28"/>
        </w:rPr>
      </w:pPr>
      <w:r w:rsidRPr="00DA534C">
        <w:rPr>
          <w:szCs w:val="28"/>
        </w:rPr>
        <w:t>Bleichenbacher Attack – атака на RSA, позволяющая расшифровать данные без знания ключа.</w:t>
      </w:r>
    </w:p>
    <w:p w14:paraId="39F00B3F" w14:textId="77777777" w:rsidR="00A0115E" w:rsidRPr="00DA534C" w:rsidRDefault="00A0115E" w:rsidP="00DA534C">
      <w:pPr>
        <w:spacing w:line="360" w:lineRule="auto"/>
        <w:rPr>
          <w:szCs w:val="28"/>
        </w:rPr>
      </w:pPr>
      <w:r w:rsidRPr="00DA534C">
        <w:rPr>
          <w:szCs w:val="28"/>
        </w:rPr>
        <w:t>Слабые криптографические ключи</w:t>
      </w:r>
    </w:p>
    <w:p w14:paraId="48EC489A" w14:textId="77777777" w:rsidR="00A0115E" w:rsidRPr="00363C22" w:rsidRDefault="00A0115E" w:rsidP="00DA534C">
      <w:pPr>
        <w:spacing w:line="360" w:lineRule="auto"/>
        <w:rPr>
          <w:szCs w:val="28"/>
        </w:rPr>
      </w:pPr>
      <w:r w:rsidRPr="00363C22">
        <w:rPr>
          <w:szCs w:val="28"/>
        </w:rPr>
        <w:t>Короткие ключи шифрования могут быть легко взломаны с помощью перебора (brute-force). Современные компьютеры способны быстро подбирать слабые ключи.</w:t>
      </w:r>
    </w:p>
    <w:p w14:paraId="376E8D8E" w14:textId="3600C624" w:rsidR="00A0115E" w:rsidRPr="00363C22" w:rsidRDefault="00A0115E" w:rsidP="00DA534C">
      <w:pPr>
        <w:spacing w:line="360" w:lineRule="auto"/>
        <w:rPr>
          <w:szCs w:val="28"/>
        </w:rPr>
      </w:pPr>
      <w:r w:rsidRPr="00DA534C">
        <w:rPr>
          <w:szCs w:val="28"/>
        </w:rPr>
        <w:t>Пример:</w:t>
      </w:r>
      <w:r w:rsidRPr="00363C22">
        <w:rPr>
          <w:szCs w:val="28"/>
        </w:rPr>
        <w:t xml:space="preserve"> В 2018 году исследователи смогли взломать </w:t>
      </w:r>
      <w:r w:rsidRPr="00DA534C">
        <w:rPr>
          <w:szCs w:val="28"/>
        </w:rPr>
        <w:t>2048-битный RSA-ключ</w:t>
      </w:r>
      <w:r w:rsidRPr="00363C22">
        <w:rPr>
          <w:szCs w:val="28"/>
        </w:rPr>
        <w:t>, используя распределенные вычисления.</w:t>
      </w:r>
    </w:p>
    <w:p w14:paraId="27394931" w14:textId="77777777" w:rsidR="00A0115E" w:rsidRPr="00363C22" w:rsidRDefault="00A0115E" w:rsidP="00D825B6">
      <w:pPr>
        <w:spacing w:line="360" w:lineRule="auto"/>
        <w:rPr>
          <w:b/>
          <w:bCs/>
          <w:szCs w:val="28"/>
        </w:rPr>
      </w:pPr>
      <w:r w:rsidRPr="00D825B6">
        <w:rPr>
          <w:szCs w:val="28"/>
        </w:rPr>
        <w:t>3.</w:t>
      </w:r>
      <w:r w:rsidRPr="00363C22">
        <w:rPr>
          <w:b/>
          <w:bCs/>
          <w:szCs w:val="28"/>
        </w:rPr>
        <w:t xml:space="preserve"> </w:t>
      </w:r>
      <w:r w:rsidRPr="00D825B6">
        <w:rPr>
          <w:szCs w:val="28"/>
        </w:rPr>
        <w:t>Уязвимости в шифровальном оборудовании</w:t>
      </w:r>
    </w:p>
    <w:p w14:paraId="5BB9B703" w14:textId="77777777" w:rsidR="00A0115E" w:rsidRPr="00D825B6" w:rsidRDefault="00A0115E" w:rsidP="00D825B6">
      <w:pPr>
        <w:spacing w:line="360" w:lineRule="auto"/>
        <w:rPr>
          <w:szCs w:val="28"/>
        </w:rPr>
      </w:pPr>
      <w:r w:rsidRPr="00D825B6">
        <w:rPr>
          <w:szCs w:val="28"/>
        </w:rPr>
        <w:t>Аппаратные модули безопасности (HSM)</w:t>
      </w:r>
    </w:p>
    <w:p w14:paraId="7EAEE29A" w14:textId="77777777" w:rsidR="00A0115E" w:rsidRPr="00363C22" w:rsidRDefault="00A0115E" w:rsidP="00D825B6">
      <w:pPr>
        <w:spacing w:line="360" w:lineRule="auto"/>
        <w:rPr>
          <w:szCs w:val="28"/>
        </w:rPr>
      </w:pPr>
      <w:r w:rsidRPr="00363C22">
        <w:rPr>
          <w:szCs w:val="28"/>
        </w:rPr>
        <w:t>Аппаратные модули безопасности (Hardware Security Modules – HSM) используются для хранения криптографических ключей, но они тоже могут содержать уязвимости.</w:t>
      </w:r>
    </w:p>
    <w:p w14:paraId="16381918" w14:textId="7D839983" w:rsidR="00A0115E" w:rsidRPr="00363C22" w:rsidRDefault="00A0115E" w:rsidP="00D825B6">
      <w:pPr>
        <w:spacing w:line="360" w:lineRule="auto"/>
        <w:rPr>
          <w:szCs w:val="28"/>
        </w:rPr>
      </w:pPr>
      <w:r w:rsidRPr="00D825B6">
        <w:rPr>
          <w:szCs w:val="28"/>
        </w:rPr>
        <w:t>Пример:</w:t>
      </w:r>
      <w:r w:rsidRPr="00363C22">
        <w:rPr>
          <w:szCs w:val="28"/>
        </w:rPr>
        <w:t xml:space="preserve"> В 2020 году был обнаружен способ атаки на аппаратные модули </w:t>
      </w:r>
      <w:r w:rsidRPr="00D825B6">
        <w:rPr>
          <w:szCs w:val="28"/>
        </w:rPr>
        <w:t>Thales HSM,</w:t>
      </w:r>
      <w:r w:rsidRPr="00363C22">
        <w:rPr>
          <w:szCs w:val="28"/>
        </w:rPr>
        <w:t xml:space="preserve"> который позволял атакующим извлекать ключи шифрования.</w:t>
      </w:r>
    </w:p>
    <w:p w14:paraId="01277DF9" w14:textId="77777777" w:rsidR="00A0115E" w:rsidRPr="00D825B6" w:rsidRDefault="00A0115E" w:rsidP="00D825B6">
      <w:pPr>
        <w:spacing w:line="360" w:lineRule="auto"/>
        <w:rPr>
          <w:szCs w:val="28"/>
        </w:rPr>
      </w:pPr>
      <w:r w:rsidRPr="00D825B6">
        <w:rPr>
          <w:szCs w:val="28"/>
        </w:rPr>
        <w:t>Подмена прошивки</w:t>
      </w:r>
    </w:p>
    <w:p w14:paraId="63185B2C" w14:textId="77777777" w:rsidR="00A0115E" w:rsidRPr="00363C22" w:rsidRDefault="00A0115E" w:rsidP="00D825B6">
      <w:pPr>
        <w:spacing w:line="360" w:lineRule="auto"/>
        <w:rPr>
          <w:szCs w:val="28"/>
        </w:rPr>
      </w:pPr>
      <w:r w:rsidRPr="00363C22">
        <w:rPr>
          <w:szCs w:val="28"/>
        </w:rPr>
        <w:t>Если злоумышленник получает доступ к устройству, он может заменить оригинальную прошивку на вредоносную.</w:t>
      </w:r>
    </w:p>
    <w:p w14:paraId="068F8AE8" w14:textId="1B302339" w:rsidR="00A0115E" w:rsidRPr="00363C22" w:rsidRDefault="00A0115E" w:rsidP="003F6522">
      <w:pPr>
        <w:spacing w:line="360" w:lineRule="auto"/>
        <w:rPr>
          <w:szCs w:val="28"/>
        </w:rPr>
      </w:pPr>
      <w:r w:rsidRPr="00D825B6">
        <w:rPr>
          <w:szCs w:val="28"/>
        </w:rPr>
        <w:t>Пример:</w:t>
      </w:r>
      <w:r w:rsidRPr="00363C22">
        <w:rPr>
          <w:szCs w:val="28"/>
        </w:rPr>
        <w:t xml:space="preserve"> В 2019 году исследователи нашли уязвимости в TPM-чипах (Trusted Platform Module), которые позволяли злоумышленникам извлекать </w:t>
      </w:r>
      <w:r w:rsidRPr="00363C22">
        <w:rPr>
          <w:szCs w:val="28"/>
        </w:rPr>
        <w:lastRenderedPageBreak/>
        <w:t>криптографические ключи.</w:t>
      </w:r>
    </w:p>
    <w:p w14:paraId="4BD0A06D" w14:textId="77777777" w:rsidR="00A0115E" w:rsidRPr="003F6522" w:rsidRDefault="00A0115E" w:rsidP="003F6522">
      <w:pPr>
        <w:spacing w:line="360" w:lineRule="auto"/>
        <w:rPr>
          <w:szCs w:val="28"/>
        </w:rPr>
      </w:pPr>
      <w:r w:rsidRPr="003F6522">
        <w:rPr>
          <w:szCs w:val="28"/>
        </w:rPr>
        <w:t>4. Уязвимости в программном обеспечении информационных систем</w:t>
      </w:r>
    </w:p>
    <w:p w14:paraId="1DA74DA4" w14:textId="77777777" w:rsidR="00A0115E" w:rsidRPr="003F6522" w:rsidRDefault="00A0115E" w:rsidP="003F6522">
      <w:pPr>
        <w:spacing w:line="360" w:lineRule="auto"/>
        <w:rPr>
          <w:szCs w:val="28"/>
        </w:rPr>
      </w:pPr>
      <w:r w:rsidRPr="003F6522">
        <w:rPr>
          <w:szCs w:val="28"/>
        </w:rPr>
        <w:t>SQL-инъекции</w:t>
      </w:r>
    </w:p>
    <w:p w14:paraId="365A5077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Одна из самых распространенных уязвимостей веб-приложений. Позволяет злоумышленникам получать доступ к базам данных путем внедрения вредоносного SQL-кода.</w:t>
      </w:r>
    </w:p>
    <w:p w14:paraId="41CDAE70" w14:textId="38776879" w:rsidR="00A0115E" w:rsidRPr="00363C22" w:rsidRDefault="00A0115E" w:rsidP="003F6522">
      <w:pPr>
        <w:spacing w:line="360" w:lineRule="auto"/>
        <w:rPr>
          <w:szCs w:val="28"/>
        </w:rPr>
      </w:pPr>
      <w:r w:rsidRPr="00EE5896">
        <w:rPr>
          <w:szCs w:val="28"/>
        </w:rPr>
        <w:t>Пример:</w:t>
      </w:r>
      <w:r w:rsidRPr="00363C22">
        <w:rPr>
          <w:szCs w:val="28"/>
        </w:rPr>
        <w:t xml:space="preserve"> В 2019 году крупная утечка данных из сервиса </w:t>
      </w:r>
      <w:r w:rsidRPr="00EE5896">
        <w:rPr>
          <w:szCs w:val="28"/>
        </w:rPr>
        <w:t xml:space="preserve">Facebook </w:t>
      </w:r>
      <w:r w:rsidRPr="00363C22">
        <w:rPr>
          <w:szCs w:val="28"/>
        </w:rPr>
        <w:t>произошла из-за SQL-инъекции.</w:t>
      </w:r>
    </w:p>
    <w:p w14:paraId="0AA9C3ED" w14:textId="77777777" w:rsidR="00A0115E" w:rsidRPr="00D27336" w:rsidRDefault="00A0115E" w:rsidP="003F6522">
      <w:pPr>
        <w:spacing w:line="360" w:lineRule="auto"/>
        <w:rPr>
          <w:szCs w:val="28"/>
        </w:rPr>
      </w:pPr>
      <w:r w:rsidRPr="00D27336">
        <w:rPr>
          <w:szCs w:val="28"/>
        </w:rPr>
        <w:t>Переполнение буфера</w:t>
      </w:r>
    </w:p>
    <w:p w14:paraId="2DCE0848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Эта уязвимость возникает, когда программа записывает данные за пределами выделенной памяти, что позволяет атакующему выполнить произвольный код.</w:t>
      </w:r>
    </w:p>
    <w:p w14:paraId="542079F0" w14:textId="6082AD5B" w:rsidR="00A0115E" w:rsidRPr="00363C22" w:rsidRDefault="00A0115E" w:rsidP="003F6522">
      <w:pPr>
        <w:spacing w:line="360" w:lineRule="auto"/>
        <w:rPr>
          <w:szCs w:val="28"/>
        </w:rPr>
      </w:pPr>
      <w:r w:rsidRPr="00D27336">
        <w:rPr>
          <w:szCs w:val="28"/>
        </w:rPr>
        <w:t>Пример:</w:t>
      </w:r>
      <w:r w:rsidRPr="00363C22">
        <w:rPr>
          <w:szCs w:val="28"/>
        </w:rPr>
        <w:t xml:space="preserve"> Уязвимость </w:t>
      </w:r>
      <w:r w:rsidRPr="00D27336">
        <w:rPr>
          <w:szCs w:val="28"/>
        </w:rPr>
        <w:t>Heartbleed</w:t>
      </w:r>
      <w:r w:rsidRPr="00363C22">
        <w:rPr>
          <w:szCs w:val="28"/>
        </w:rPr>
        <w:t xml:space="preserve"> в OpenSSL, позволявшая злоумышленникам красть пароли и ключи шифрования.</w:t>
      </w:r>
    </w:p>
    <w:p w14:paraId="7CF2C679" w14:textId="77777777" w:rsidR="00A0115E" w:rsidRPr="00151F3A" w:rsidRDefault="00A0115E" w:rsidP="003F6522">
      <w:pPr>
        <w:spacing w:line="360" w:lineRule="auto"/>
        <w:rPr>
          <w:szCs w:val="28"/>
        </w:rPr>
      </w:pPr>
      <w:r w:rsidRPr="00151F3A">
        <w:rPr>
          <w:szCs w:val="28"/>
        </w:rPr>
        <w:t>Атаки на обновления ПО</w:t>
      </w:r>
    </w:p>
    <w:p w14:paraId="08B50B71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Злоумышленники могут подменять обновления программного обеспечения, внедряя вредоносные файлы.</w:t>
      </w:r>
    </w:p>
    <w:p w14:paraId="451827DB" w14:textId="358EAB01" w:rsidR="00A0115E" w:rsidRDefault="00A0115E" w:rsidP="008E336D">
      <w:pPr>
        <w:spacing w:line="360" w:lineRule="auto"/>
        <w:rPr>
          <w:szCs w:val="28"/>
        </w:rPr>
      </w:pPr>
      <w:r w:rsidRPr="00151F3A">
        <w:rPr>
          <w:szCs w:val="28"/>
        </w:rPr>
        <w:t>Пример:</w:t>
      </w:r>
      <w:r w:rsidRPr="00363C22">
        <w:rPr>
          <w:szCs w:val="28"/>
        </w:rPr>
        <w:t xml:space="preserve"> В 2020 году атака на </w:t>
      </w:r>
      <w:r w:rsidRPr="00151F3A">
        <w:rPr>
          <w:szCs w:val="28"/>
        </w:rPr>
        <w:t>SolarWinds</w:t>
      </w:r>
      <w:r w:rsidRPr="00363C22">
        <w:rPr>
          <w:szCs w:val="28"/>
        </w:rPr>
        <w:t xml:space="preserve"> позволила хакерам внедрить вредоносный код в обновления ПО, заразив тысячи компаний.</w:t>
      </w:r>
    </w:p>
    <w:p w14:paraId="7B594FDE" w14:textId="77777777" w:rsidR="000B5EBD" w:rsidRPr="00363C22" w:rsidRDefault="000B5EBD" w:rsidP="008E336D">
      <w:pPr>
        <w:spacing w:line="360" w:lineRule="auto"/>
        <w:rPr>
          <w:szCs w:val="28"/>
        </w:rPr>
      </w:pPr>
    </w:p>
    <w:p w14:paraId="4ABDD3ED" w14:textId="63B34ED5" w:rsidR="00A0115E" w:rsidRPr="00363C22" w:rsidRDefault="00871863" w:rsidP="002B46F9">
      <w:pPr>
        <w:spacing w:line="360" w:lineRule="auto"/>
      </w:pPr>
      <w:bookmarkStart w:id="6" w:name="_Toc190270286"/>
      <w:r w:rsidRPr="00D825B6">
        <w:rPr>
          <w:b/>
        </w:rPr>
        <w:t xml:space="preserve">Задание </w:t>
      </w:r>
      <w:r w:rsidR="00A0115E" w:rsidRPr="00D825B6">
        <w:rPr>
          <w:b/>
        </w:rPr>
        <w:t>7.</w:t>
      </w:r>
      <w:r w:rsidR="00A0115E" w:rsidRPr="00363C22">
        <w:t xml:space="preserve"> Назовите методы выявления программных уязвимостей – сертификационные испытания, тестирование безопасности кода, статистический анализ и др.</w:t>
      </w:r>
      <w:bookmarkEnd w:id="6"/>
    </w:p>
    <w:p w14:paraId="6F77FCFE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 xml:space="preserve">Программные уязвимости представляют собой серьезную угрозу для кибербезопасности. Они могут быть использованы злоумышленниками для кражи данных, распространения вредоносного кода и проведения атак на системы. В связи с этим выявление уязвимостей является ключевым процессом в защите информационных систем. Существуют различные методы поиска уязвимостей, которые можно разделить на несколько групп: сертификационные испытания, тестирование безопасности кода, статистический анализ, фаззинг, </w:t>
      </w:r>
      <w:r w:rsidRPr="00363C22">
        <w:rPr>
          <w:szCs w:val="28"/>
        </w:rPr>
        <w:lastRenderedPageBreak/>
        <w:t>реверс-инжиниринг, аудит безопасности и другие подходы.</w:t>
      </w:r>
    </w:p>
    <w:p w14:paraId="69318A91" w14:textId="77777777" w:rsidR="00A0115E" w:rsidRPr="000B5EBD" w:rsidRDefault="00A0115E" w:rsidP="003F6522">
      <w:pPr>
        <w:spacing w:line="360" w:lineRule="auto"/>
        <w:rPr>
          <w:szCs w:val="28"/>
        </w:rPr>
      </w:pPr>
      <w:r w:rsidRPr="000B5EBD">
        <w:rPr>
          <w:szCs w:val="28"/>
        </w:rPr>
        <w:t>1. Сертификационные испытания</w:t>
      </w:r>
    </w:p>
    <w:p w14:paraId="2C9DC4E7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Сертификационные испытания проводятся в соответствии с установленными стандартами и нормами безопасности для подтверждения соответствия программного обеспечения требованиям безопасности. Они могут включать как ручные проверки, так и автоматизированные тесты.</w:t>
      </w:r>
    </w:p>
    <w:p w14:paraId="3B979ECC" w14:textId="31732E9C" w:rsidR="00A0115E" w:rsidRPr="00D165D5" w:rsidRDefault="00A0115E" w:rsidP="003F6522">
      <w:pPr>
        <w:spacing w:line="360" w:lineRule="auto"/>
        <w:rPr>
          <w:szCs w:val="28"/>
        </w:rPr>
      </w:pPr>
      <w:r w:rsidRPr="00D165D5">
        <w:rPr>
          <w:szCs w:val="28"/>
        </w:rPr>
        <w:t>Основные стандарты и методики сертификации</w:t>
      </w:r>
      <w:r w:rsidR="00D165D5" w:rsidRPr="00D165D5">
        <w:rPr>
          <w:szCs w:val="28"/>
        </w:rPr>
        <w:t>:</w:t>
      </w:r>
    </w:p>
    <w:p w14:paraId="0DA8C40F" w14:textId="77777777" w:rsidR="00D165D5" w:rsidRPr="00D165D5" w:rsidRDefault="00A0115E" w:rsidP="00D165D5">
      <w:pPr>
        <w:widowControl/>
        <w:numPr>
          <w:ilvl w:val="0"/>
          <w:numId w:val="11"/>
        </w:numPr>
        <w:autoSpaceDE/>
        <w:autoSpaceDN/>
        <w:spacing w:line="360" w:lineRule="auto"/>
        <w:ind w:left="1066" w:hanging="357"/>
        <w:rPr>
          <w:szCs w:val="28"/>
        </w:rPr>
      </w:pPr>
      <w:r w:rsidRPr="00D165D5">
        <w:rPr>
          <w:szCs w:val="28"/>
        </w:rPr>
        <w:t>ISO/IEC 27001</w:t>
      </w:r>
      <w:r w:rsidRPr="00363C22">
        <w:rPr>
          <w:szCs w:val="28"/>
        </w:rPr>
        <w:t xml:space="preserve"> – международный стандарт информационной безопасности, который определяет требования к защите данных.</w:t>
      </w:r>
    </w:p>
    <w:p w14:paraId="74DAAF53" w14:textId="77777777" w:rsidR="00D165D5" w:rsidRPr="00D165D5" w:rsidRDefault="00A0115E" w:rsidP="00D165D5">
      <w:pPr>
        <w:widowControl/>
        <w:numPr>
          <w:ilvl w:val="0"/>
          <w:numId w:val="11"/>
        </w:numPr>
        <w:autoSpaceDE/>
        <w:autoSpaceDN/>
        <w:spacing w:line="360" w:lineRule="auto"/>
        <w:ind w:left="1066" w:hanging="357"/>
        <w:rPr>
          <w:szCs w:val="28"/>
        </w:rPr>
      </w:pPr>
      <w:r w:rsidRPr="00D165D5">
        <w:rPr>
          <w:szCs w:val="28"/>
        </w:rPr>
        <w:t>Common Criteria (ISO/IEC 15408) – система оценки безопасности программного обеспечения и оборудования, используемая военными и государственными учреждениями.</w:t>
      </w:r>
    </w:p>
    <w:p w14:paraId="35199056" w14:textId="68AAD4C9" w:rsidR="00D165D5" w:rsidRPr="00D165D5" w:rsidRDefault="00A0115E" w:rsidP="00D165D5">
      <w:pPr>
        <w:widowControl/>
        <w:numPr>
          <w:ilvl w:val="0"/>
          <w:numId w:val="11"/>
        </w:numPr>
        <w:autoSpaceDE/>
        <w:autoSpaceDN/>
        <w:spacing w:line="360" w:lineRule="auto"/>
        <w:ind w:left="1066" w:hanging="357"/>
        <w:rPr>
          <w:szCs w:val="28"/>
        </w:rPr>
      </w:pPr>
      <w:r w:rsidRPr="00D165D5">
        <w:rPr>
          <w:szCs w:val="28"/>
        </w:rPr>
        <w:t xml:space="preserve">FIPS </w:t>
      </w:r>
      <w:r w:rsidR="00D165D5" w:rsidRPr="00D165D5">
        <w:rPr>
          <w:szCs w:val="28"/>
        </w:rPr>
        <w:t>140–2</w:t>
      </w:r>
      <w:r w:rsidRPr="00D165D5">
        <w:rPr>
          <w:szCs w:val="28"/>
        </w:rPr>
        <w:t>/3 – стандарт криптографических модулей, применяемый в государственных системах США.</w:t>
      </w:r>
    </w:p>
    <w:p w14:paraId="5BD10B3E" w14:textId="7615959D" w:rsidR="00A0115E" w:rsidRPr="00D165D5" w:rsidRDefault="00A0115E" w:rsidP="00D165D5">
      <w:pPr>
        <w:widowControl/>
        <w:numPr>
          <w:ilvl w:val="0"/>
          <w:numId w:val="11"/>
        </w:numPr>
        <w:autoSpaceDE/>
        <w:autoSpaceDN/>
        <w:spacing w:line="360" w:lineRule="auto"/>
        <w:ind w:left="1066" w:hanging="357"/>
        <w:rPr>
          <w:szCs w:val="28"/>
        </w:rPr>
      </w:pPr>
      <w:r w:rsidRPr="00D165D5">
        <w:rPr>
          <w:szCs w:val="28"/>
        </w:rPr>
        <w:t>ГОСТ Р 57580 – стандарт информационной безопасности для финансового сектора в России.</w:t>
      </w:r>
    </w:p>
    <w:p w14:paraId="5FFA5336" w14:textId="44F3BAA6" w:rsidR="00A0115E" w:rsidRPr="00363C22" w:rsidRDefault="00A0115E" w:rsidP="003F6522">
      <w:pPr>
        <w:spacing w:line="360" w:lineRule="auto"/>
        <w:rPr>
          <w:szCs w:val="28"/>
        </w:rPr>
      </w:pPr>
      <w:r w:rsidRPr="00D165D5">
        <w:rPr>
          <w:szCs w:val="28"/>
        </w:rPr>
        <w:t>Пример:</w:t>
      </w:r>
      <w:r w:rsidRPr="00363C22">
        <w:rPr>
          <w:szCs w:val="28"/>
        </w:rPr>
        <w:t xml:space="preserve"> Сертификация криптографических решений, используемых в банковских системах, требует прохождения испытаний на соответствие стандарту </w:t>
      </w:r>
      <w:r w:rsidRPr="00D165D5">
        <w:rPr>
          <w:szCs w:val="28"/>
        </w:rPr>
        <w:t xml:space="preserve">FIPS </w:t>
      </w:r>
      <w:r w:rsidR="00D165D5" w:rsidRPr="00D165D5">
        <w:rPr>
          <w:szCs w:val="28"/>
        </w:rPr>
        <w:t>140–3</w:t>
      </w:r>
      <w:r w:rsidRPr="00363C22">
        <w:rPr>
          <w:szCs w:val="28"/>
        </w:rPr>
        <w:t>.</w:t>
      </w:r>
    </w:p>
    <w:p w14:paraId="21571A8E" w14:textId="77777777" w:rsidR="00A0115E" w:rsidRPr="001B7CBA" w:rsidRDefault="00A0115E" w:rsidP="003F6522">
      <w:pPr>
        <w:spacing w:line="360" w:lineRule="auto"/>
        <w:rPr>
          <w:szCs w:val="28"/>
        </w:rPr>
      </w:pPr>
      <w:r w:rsidRPr="001B7CBA">
        <w:rPr>
          <w:szCs w:val="28"/>
        </w:rPr>
        <w:t>2. Тестирование безопасности кода</w:t>
      </w:r>
    </w:p>
    <w:p w14:paraId="25A28E8E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Этот метод включает анализ исходного кода на предмет уязвимостей. Он проводится вручную или с использованием специальных инструментов.</w:t>
      </w:r>
    </w:p>
    <w:p w14:paraId="6843B6AC" w14:textId="17F48F3D" w:rsidR="00A0115E" w:rsidRPr="002D37F1" w:rsidRDefault="00A0115E" w:rsidP="003F6522">
      <w:pPr>
        <w:spacing w:line="360" w:lineRule="auto"/>
        <w:rPr>
          <w:szCs w:val="28"/>
        </w:rPr>
      </w:pPr>
      <w:r w:rsidRPr="007003B3">
        <w:rPr>
          <w:szCs w:val="28"/>
        </w:rPr>
        <w:t>Виды тестирования кода</w:t>
      </w:r>
      <w:r w:rsidR="00E46796" w:rsidRPr="002D37F1">
        <w:rPr>
          <w:szCs w:val="28"/>
        </w:rPr>
        <w:t>:</w:t>
      </w:r>
    </w:p>
    <w:p w14:paraId="08C3E391" w14:textId="77777777" w:rsidR="00A0115E" w:rsidRPr="00E46796" w:rsidRDefault="00A0115E" w:rsidP="00E46796">
      <w:pPr>
        <w:widowControl/>
        <w:numPr>
          <w:ilvl w:val="0"/>
          <w:numId w:val="12"/>
        </w:numPr>
        <w:autoSpaceDE/>
        <w:autoSpaceDN/>
        <w:spacing w:line="360" w:lineRule="auto"/>
        <w:ind w:left="1066" w:hanging="357"/>
        <w:rPr>
          <w:szCs w:val="28"/>
        </w:rPr>
      </w:pPr>
      <w:r w:rsidRPr="00E46796">
        <w:rPr>
          <w:szCs w:val="28"/>
        </w:rPr>
        <w:t>Статический анализ кода (Static Code Analysis)</w:t>
      </w:r>
    </w:p>
    <w:p w14:paraId="5DFDE78C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Исследование исходного кода без его выполнения.</w:t>
      </w:r>
    </w:p>
    <w:p w14:paraId="70A8D6B3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Позволяет находить ошибки, такие как SQL-инъекции, переполнение буфера, утечки памяти.</w:t>
      </w:r>
    </w:p>
    <w:p w14:paraId="18418000" w14:textId="59B9C7A2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Используемые инструменты: </w:t>
      </w:r>
      <w:r w:rsidRPr="00E46796">
        <w:rPr>
          <w:szCs w:val="28"/>
        </w:rPr>
        <w:t>SonarQube, Checkmarx, Fortify, Klocwork</w:t>
      </w:r>
      <w:r w:rsidR="007003B3" w:rsidRPr="007003B3">
        <w:rPr>
          <w:szCs w:val="28"/>
        </w:rPr>
        <w:t xml:space="preserve">, </w:t>
      </w:r>
      <w:r w:rsidR="007003B3">
        <w:rPr>
          <w:szCs w:val="28"/>
          <w:lang w:val="en-US"/>
        </w:rPr>
        <w:t>mypy</w:t>
      </w:r>
      <w:r w:rsidR="007003B3" w:rsidRPr="007003B3">
        <w:rPr>
          <w:szCs w:val="28"/>
        </w:rPr>
        <w:t xml:space="preserve">, </w:t>
      </w:r>
      <w:r w:rsidR="007003B3">
        <w:rPr>
          <w:szCs w:val="28"/>
          <w:lang w:val="en-US"/>
        </w:rPr>
        <w:t>ruff</w:t>
      </w:r>
      <w:r w:rsidR="007003B3" w:rsidRPr="007003B3">
        <w:rPr>
          <w:szCs w:val="28"/>
        </w:rPr>
        <w:t xml:space="preserve">, </w:t>
      </w:r>
      <w:r w:rsidR="007003B3">
        <w:rPr>
          <w:szCs w:val="28"/>
          <w:lang w:val="en-US"/>
        </w:rPr>
        <w:t>pyright</w:t>
      </w:r>
      <w:r w:rsidR="007003B3" w:rsidRPr="007003B3">
        <w:rPr>
          <w:szCs w:val="28"/>
        </w:rPr>
        <w:t xml:space="preserve">. </w:t>
      </w:r>
    </w:p>
    <w:p w14:paraId="23D833ED" w14:textId="77777777" w:rsidR="00A0115E" w:rsidRPr="007003B3" w:rsidRDefault="00A0115E" w:rsidP="007003B3">
      <w:pPr>
        <w:widowControl/>
        <w:numPr>
          <w:ilvl w:val="0"/>
          <w:numId w:val="12"/>
        </w:numPr>
        <w:autoSpaceDE/>
        <w:autoSpaceDN/>
        <w:spacing w:line="360" w:lineRule="auto"/>
        <w:ind w:left="1066" w:hanging="357"/>
        <w:rPr>
          <w:szCs w:val="28"/>
        </w:rPr>
      </w:pPr>
      <w:r w:rsidRPr="007003B3">
        <w:rPr>
          <w:szCs w:val="28"/>
        </w:rPr>
        <w:t>Динамический анализ кода (Dynamic Code Analysis)</w:t>
      </w:r>
    </w:p>
    <w:p w14:paraId="384CE038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Запуск программы в тестовой среде и анализ ее поведения.</w:t>
      </w:r>
    </w:p>
    <w:p w14:paraId="78428501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Выявляет логические ошибки и уязвимости, такие как XSS-атаки и межсайтовые подделки запросов.</w:t>
      </w:r>
    </w:p>
    <w:p w14:paraId="2AF56E34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  <w:lang w:val="en-US"/>
        </w:rPr>
      </w:pPr>
      <w:r w:rsidRPr="00363C22">
        <w:rPr>
          <w:szCs w:val="28"/>
        </w:rPr>
        <w:t>Инструменты</w:t>
      </w:r>
      <w:r w:rsidRPr="00363C22">
        <w:rPr>
          <w:szCs w:val="28"/>
          <w:lang w:val="en-US"/>
        </w:rPr>
        <w:t xml:space="preserve">: </w:t>
      </w:r>
      <w:r w:rsidRPr="0060091B">
        <w:rPr>
          <w:szCs w:val="28"/>
          <w:lang w:val="en-US"/>
        </w:rPr>
        <w:t>Burp Suite, OWASP ZAP, AppScan.</w:t>
      </w:r>
    </w:p>
    <w:p w14:paraId="249177AA" w14:textId="77777777" w:rsidR="00A0115E" w:rsidRPr="00012636" w:rsidRDefault="00A0115E" w:rsidP="00012636">
      <w:pPr>
        <w:widowControl/>
        <w:numPr>
          <w:ilvl w:val="0"/>
          <w:numId w:val="12"/>
        </w:numPr>
        <w:autoSpaceDE/>
        <w:autoSpaceDN/>
        <w:spacing w:line="360" w:lineRule="auto"/>
        <w:ind w:left="1066" w:hanging="357"/>
        <w:rPr>
          <w:szCs w:val="28"/>
          <w:lang w:val="en-US"/>
        </w:rPr>
      </w:pPr>
      <w:r w:rsidRPr="00012636">
        <w:rPr>
          <w:szCs w:val="28"/>
        </w:rPr>
        <w:t>Интерактивный</w:t>
      </w:r>
      <w:r w:rsidRPr="00012636">
        <w:rPr>
          <w:szCs w:val="28"/>
          <w:lang w:val="en-US"/>
        </w:rPr>
        <w:t xml:space="preserve"> </w:t>
      </w:r>
      <w:r w:rsidRPr="00012636">
        <w:rPr>
          <w:szCs w:val="28"/>
        </w:rPr>
        <w:t>анализ</w:t>
      </w:r>
      <w:r w:rsidRPr="00012636">
        <w:rPr>
          <w:szCs w:val="28"/>
          <w:lang w:val="en-US"/>
        </w:rPr>
        <w:t xml:space="preserve"> </w:t>
      </w:r>
      <w:r w:rsidRPr="00012636">
        <w:rPr>
          <w:szCs w:val="28"/>
        </w:rPr>
        <w:t>кода</w:t>
      </w:r>
      <w:r w:rsidRPr="00012636">
        <w:rPr>
          <w:szCs w:val="28"/>
          <w:lang w:val="en-US"/>
        </w:rPr>
        <w:t xml:space="preserve"> (IAST – Interactive Application Security Testing)</w:t>
      </w:r>
    </w:p>
    <w:p w14:paraId="7BA88620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Комбинирует элементы статического и динамического анализа.</w:t>
      </w:r>
    </w:p>
    <w:p w14:paraId="0B2E83DF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Позволяет в реальном времени отслеживать выполнение кода.</w:t>
      </w:r>
    </w:p>
    <w:p w14:paraId="1285BA70" w14:textId="77777777" w:rsidR="00A0115E" w:rsidRPr="00363C22" w:rsidRDefault="00A0115E" w:rsidP="003F6522">
      <w:pPr>
        <w:widowControl/>
        <w:numPr>
          <w:ilvl w:val="1"/>
          <w:numId w:val="1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Пример инструмента: </w:t>
      </w:r>
      <w:r w:rsidRPr="0024498C">
        <w:rPr>
          <w:szCs w:val="28"/>
        </w:rPr>
        <w:t>Seeker IAST.</w:t>
      </w:r>
    </w:p>
    <w:p w14:paraId="5F37A1CD" w14:textId="7A238FEB" w:rsidR="00A0115E" w:rsidRPr="00363C22" w:rsidRDefault="00A0115E" w:rsidP="003F6522">
      <w:pPr>
        <w:spacing w:line="360" w:lineRule="auto"/>
        <w:rPr>
          <w:szCs w:val="28"/>
        </w:rPr>
      </w:pPr>
      <w:r w:rsidRPr="0024498C">
        <w:rPr>
          <w:szCs w:val="28"/>
        </w:rPr>
        <w:t>Пример</w:t>
      </w:r>
      <w:r w:rsidRPr="00363C22">
        <w:rPr>
          <w:szCs w:val="28"/>
        </w:rPr>
        <w:t xml:space="preserve">: Компания проводит тестирование веб-приложения и обнаруживает, что оно подвержено </w:t>
      </w:r>
      <w:r w:rsidRPr="0024498C">
        <w:rPr>
          <w:szCs w:val="28"/>
        </w:rPr>
        <w:t>SQL-инъекциям</w:t>
      </w:r>
      <w:r w:rsidRPr="00363C22">
        <w:rPr>
          <w:szCs w:val="28"/>
        </w:rPr>
        <w:t xml:space="preserve"> из-за небезопасной обработки пользовательского ввода.</w:t>
      </w:r>
    </w:p>
    <w:p w14:paraId="74471C6C" w14:textId="77777777" w:rsidR="00A0115E" w:rsidRPr="004251E3" w:rsidRDefault="00A0115E" w:rsidP="003F6522">
      <w:pPr>
        <w:spacing w:line="360" w:lineRule="auto"/>
        <w:rPr>
          <w:szCs w:val="28"/>
        </w:rPr>
      </w:pPr>
      <w:r w:rsidRPr="004251E3">
        <w:rPr>
          <w:szCs w:val="28"/>
        </w:rPr>
        <w:t>3. Фаззинг (Fuzzing)</w:t>
      </w:r>
    </w:p>
    <w:p w14:paraId="6BF7EEE5" w14:textId="628EBFD8" w:rsidR="00A0115E" w:rsidRPr="002D37F1" w:rsidRDefault="00A0115E" w:rsidP="00962B33">
      <w:pPr>
        <w:spacing w:line="360" w:lineRule="auto"/>
        <w:rPr>
          <w:szCs w:val="28"/>
        </w:rPr>
      </w:pPr>
      <w:r w:rsidRPr="00363C22">
        <w:rPr>
          <w:szCs w:val="28"/>
        </w:rPr>
        <w:t>Фаззинг – метод автоматического тестирования, при котором в программу подаются случайные или специально сгенерированные данные для выявления уязвимостей.</w:t>
      </w:r>
    </w:p>
    <w:p w14:paraId="2194B976" w14:textId="3D6E81B6" w:rsidR="00A0115E" w:rsidRPr="008730BE" w:rsidRDefault="00A0115E" w:rsidP="003F6522">
      <w:pPr>
        <w:spacing w:line="360" w:lineRule="auto"/>
        <w:rPr>
          <w:szCs w:val="28"/>
          <w:lang w:val="en-US"/>
        </w:rPr>
      </w:pPr>
      <w:r w:rsidRPr="008730BE">
        <w:rPr>
          <w:szCs w:val="28"/>
        </w:rPr>
        <w:t>Виды фаззинга</w:t>
      </w:r>
      <w:r w:rsidR="008730BE" w:rsidRPr="008730BE">
        <w:rPr>
          <w:szCs w:val="28"/>
          <w:lang w:val="en-US"/>
        </w:rPr>
        <w:t>:</w:t>
      </w:r>
    </w:p>
    <w:p w14:paraId="14A572F3" w14:textId="77777777" w:rsidR="008730BE" w:rsidRPr="008730BE" w:rsidRDefault="00A0115E" w:rsidP="008730BE">
      <w:pPr>
        <w:widowControl/>
        <w:numPr>
          <w:ilvl w:val="0"/>
          <w:numId w:val="14"/>
        </w:numPr>
        <w:autoSpaceDE/>
        <w:autoSpaceDN/>
        <w:spacing w:line="360" w:lineRule="auto"/>
        <w:ind w:left="1491" w:hanging="357"/>
        <w:rPr>
          <w:szCs w:val="28"/>
        </w:rPr>
      </w:pPr>
      <w:r w:rsidRPr="007E5A09">
        <w:rPr>
          <w:szCs w:val="28"/>
        </w:rPr>
        <w:t>Мутационный фаззинг (Mutation-Based Fuzzing)</w:t>
      </w:r>
      <w:r w:rsidRPr="00363C22">
        <w:rPr>
          <w:szCs w:val="28"/>
        </w:rPr>
        <w:t xml:space="preserve"> – изменяет существующие данные.</w:t>
      </w:r>
    </w:p>
    <w:p w14:paraId="6C6674F7" w14:textId="77777777" w:rsidR="008730BE" w:rsidRPr="008730BE" w:rsidRDefault="00A0115E" w:rsidP="008730BE">
      <w:pPr>
        <w:widowControl/>
        <w:numPr>
          <w:ilvl w:val="0"/>
          <w:numId w:val="14"/>
        </w:numPr>
        <w:autoSpaceDE/>
        <w:autoSpaceDN/>
        <w:spacing w:line="360" w:lineRule="auto"/>
        <w:ind w:left="1491" w:hanging="357"/>
        <w:rPr>
          <w:szCs w:val="28"/>
        </w:rPr>
      </w:pPr>
      <w:r w:rsidRPr="004F1BBB">
        <w:rPr>
          <w:szCs w:val="28"/>
        </w:rPr>
        <w:t>Генеративный фаззинг (Generation-Based Fuzzing)</w:t>
      </w:r>
      <w:r w:rsidRPr="008730BE">
        <w:rPr>
          <w:szCs w:val="28"/>
        </w:rPr>
        <w:t xml:space="preserve"> – создает новые тестовые данные с учетом специфики приложения.</w:t>
      </w:r>
    </w:p>
    <w:p w14:paraId="56EF2CBF" w14:textId="6989F41A" w:rsidR="00A0115E" w:rsidRPr="008730BE" w:rsidRDefault="00A0115E" w:rsidP="008730BE">
      <w:pPr>
        <w:widowControl/>
        <w:numPr>
          <w:ilvl w:val="0"/>
          <w:numId w:val="14"/>
        </w:numPr>
        <w:autoSpaceDE/>
        <w:autoSpaceDN/>
        <w:spacing w:line="360" w:lineRule="auto"/>
        <w:ind w:left="1491" w:hanging="357"/>
        <w:rPr>
          <w:szCs w:val="28"/>
        </w:rPr>
      </w:pPr>
      <w:r w:rsidRPr="00B21C8D">
        <w:rPr>
          <w:szCs w:val="28"/>
        </w:rPr>
        <w:t>Символический фаззинг (Symbolic Execution)</w:t>
      </w:r>
      <w:r w:rsidRPr="008730BE">
        <w:rPr>
          <w:szCs w:val="28"/>
        </w:rPr>
        <w:t xml:space="preserve"> – строит математическую модель выполнения программы.</w:t>
      </w:r>
    </w:p>
    <w:p w14:paraId="309490BA" w14:textId="639ABB3D" w:rsidR="00A0115E" w:rsidRPr="00363C22" w:rsidRDefault="00A0115E" w:rsidP="003F6522">
      <w:pPr>
        <w:spacing w:line="360" w:lineRule="auto"/>
        <w:ind w:firstLine="360"/>
        <w:rPr>
          <w:szCs w:val="28"/>
        </w:rPr>
      </w:pPr>
      <w:r w:rsidRPr="00363C22">
        <w:rPr>
          <w:szCs w:val="28"/>
        </w:rPr>
        <w:t xml:space="preserve"> </w:t>
      </w:r>
      <w:r w:rsidR="008730BE" w:rsidRPr="002D37F1">
        <w:rPr>
          <w:szCs w:val="28"/>
        </w:rPr>
        <w:tab/>
      </w:r>
      <w:r w:rsidRPr="00DB0F86">
        <w:rPr>
          <w:szCs w:val="28"/>
        </w:rPr>
        <w:t>Пример:</w:t>
      </w:r>
      <w:r w:rsidRPr="00363C22">
        <w:rPr>
          <w:szCs w:val="28"/>
        </w:rPr>
        <w:t xml:space="preserve"> </w:t>
      </w:r>
      <w:r w:rsidR="00DD2C93" w:rsidRPr="00363C22">
        <w:rPr>
          <w:szCs w:val="28"/>
        </w:rPr>
        <w:t>в</w:t>
      </w:r>
      <w:r w:rsidRPr="00363C22">
        <w:rPr>
          <w:szCs w:val="28"/>
        </w:rPr>
        <w:t xml:space="preserve"> 2016 году компания Google использовала фаззинг для тестирования </w:t>
      </w:r>
      <w:r w:rsidRPr="00DB0F86">
        <w:rPr>
          <w:szCs w:val="28"/>
        </w:rPr>
        <w:t>Google Chrome</w:t>
      </w:r>
      <w:r w:rsidRPr="00363C22">
        <w:rPr>
          <w:szCs w:val="28"/>
        </w:rPr>
        <w:t>, в результате чего было найдено множество уязвимостей.</w:t>
      </w:r>
    </w:p>
    <w:p w14:paraId="4E80F447" w14:textId="4251847D" w:rsidR="00A0115E" w:rsidRPr="003F5F43" w:rsidRDefault="00A0115E" w:rsidP="003F6522">
      <w:pPr>
        <w:spacing w:line="360" w:lineRule="auto"/>
        <w:rPr>
          <w:szCs w:val="28"/>
        </w:rPr>
      </w:pPr>
      <w:r w:rsidRPr="003F5F43">
        <w:rPr>
          <w:szCs w:val="28"/>
        </w:rPr>
        <w:t>Инструменты для фаззинга:</w:t>
      </w:r>
    </w:p>
    <w:p w14:paraId="2B755663" w14:textId="77777777" w:rsidR="008B13AD" w:rsidRPr="008B13AD" w:rsidRDefault="00A0115E" w:rsidP="008B13AD">
      <w:pPr>
        <w:widowControl/>
        <w:numPr>
          <w:ilvl w:val="0"/>
          <w:numId w:val="15"/>
        </w:numPr>
        <w:autoSpaceDE/>
        <w:autoSpaceDN/>
        <w:spacing w:line="360" w:lineRule="auto"/>
        <w:ind w:left="1491" w:hanging="357"/>
        <w:rPr>
          <w:szCs w:val="28"/>
        </w:rPr>
      </w:pPr>
      <w:r w:rsidRPr="008B13AD">
        <w:rPr>
          <w:szCs w:val="28"/>
        </w:rPr>
        <w:t>AFL (American Fuzzy Lop)</w:t>
      </w:r>
      <w:r w:rsidRPr="00363C22">
        <w:rPr>
          <w:szCs w:val="28"/>
        </w:rPr>
        <w:t xml:space="preserve"> – инструмент фаззинга, используемый для поиска уязвимостей в программном коде.</w:t>
      </w:r>
    </w:p>
    <w:p w14:paraId="39871979" w14:textId="3E966A35" w:rsidR="00A0115E" w:rsidRPr="008B13AD" w:rsidRDefault="00A0115E" w:rsidP="008B13AD">
      <w:pPr>
        <w:widowControl/>
        <w:numPr>
          <w:ilvl w:val="0"/>
          <w:numId w:val="15"/>
        </w:numPr>
        <w:autoSpaceDE/>
        <w:autoSpaceDN/>
        <w:spacing w:line="360" w:lineRule="auto"/>
        <w:ind w:left="1491" w:hanging="357"/>
        <w:rPr>
          <w:szCs w:val="28"/>
        </w:rPr>
      </w:pPr>
      <w:r w:rsidRPr="008B13AD">
        <w:rPr>
          <w:szCs w:val="28"/>
        </w:rPr>
        <w:lastRenderedPageBreak/>
        <w:t>LibFuzzer – встроенный инструмент фаззинга для программ на C и C++.</w:t>
      </w:r>
    </w:p>
    <w:p w14:paraId="0EE8FE5E" w14:textId="77777777" w:rsidR="00A0115E" w:rsidRPr="007862CD" w:rsidRDefault="00A0115E" w:rsidP="003F6522">
      <w:pPr>
        <w:spacing w:line="360" w:lineRule="auto"/>
        <w:rPr>
          <w:szCs w:val="28"/>
        </w:rPr>
      </w:pPr>
      <w:r w:rsidRPr="007862CD">
        <w:rPr>
          <w:szCs w:val="28"/>
        </w:rPr>
        <w:t>4. Аудит безопасности (Security Auditing)</w:t>
      </w:r>
    </w:p>
    <w:p w14:paraId="1B731399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Аудит безопасности – это комплекс мероприятий, направленных на выявление слабых мест в системе.</w:t>
      </w:r>
    </w:p>
    <w:p w14:paraId="28C397F2" w14:textId="27F15B87" w:rsidR="00A0115E" w:rsidRPr="00D52EB1" w:rsidRDefault="00A0115E" w:rsidP="003F6522">
      <w:pPr>
        <w:spacing w:line="360" w:lineRule="auto"/>
        <w:rPr>
          <w:szCs w:val="28"/>
          <w:lang w:val="en-US"/>
        </w:rPr>
      </w:pPr>
      <w:r w:rsidRPr="00D52EB1">
        <w:rPr>
          <w:szCs w:val="28"/>
        </w:rPr>
        <w:t>Этапы аудита безопасности</w:t>
      </w:r>
      <w:r w:rsidR="007862CD" w:rsidRPr="00D52EB1">
        <w:rPr>
          <w:szCs w:val="28"/>
          <w:lang w:val="en-US"/>
        </w:rPr>
        <w:t>:</w:t>
      </w:r>
    </w:p>
    <w:p w14:paraId="475F14C9" w14:textId="77777777" w:rsidR="007862CD" w:rsidRPr="007862CD" w:rsidRDefault="00A0115E" w:rsidP="007862CD">
      <w:pPr>
        <w:widowControl/>
        <w:numPr>
          <w:ilvl w:val="0"/>
          <w:numId w:val="16"/>
        </w:numPr>
        <w:autoSpaceDE/>
        <w:autoSpaceDN/>
        <w:spacing w:line="360" w:lineRule="auto"/>
        <w:ind w:left="1491" w:hanging="357"/>
        <w:rPr>
          <w:szCs w:val="28"/>
        </w:rPr>
      </w:pPr>
      <w:r w:rsidRPr="007862CD">
        <w:rPr>
          <w:szCs w:val="28"/>
        </w:rPr>
        <w:t>Анализ архитектуры системы</w:t>
      </w:r>
      <w:r w:rsidRPr="00363C22">
        <w:rPr>
          <w:szCs w:val="28"/>
        </w:rPr>
        <w:t xml:space="preserve"> – изучение сетевой структуры, политик безопасности, управления доступом.</w:t>
      </w:r>
    </w:p>
    <w:p w14:paraId="3A1CE0B5" w14:textId="77777777" w:rsidR="007862CD" w:rsidRPr="007862CD" w:rsidRDefault="00A0115E" w:rsidP="007862CD">
      <w:pPr>
        <w:widowControl/>
        <w:numPr>
          <w:ilvl w:val="0"/>
          <w:numId w:val="16"/>
        </w:numPr>
        <w:autoSpaceDE/>
        <w:autoSpaceDN/>
        <w:spacing w:line="360" w:lineRule="auto"/>
        <w:ind w:left="1491" w:hanging="357"/>
        <w:rPr>
          <w:szCs w:val="28"/>
        </w:rPr>
      </w:pPr>
      <w:r w:rsidRPr="007862CD">
        <w:rPr>
          <w:szCs w:val="28"/>
        </w:rPr>
        <w:t>Проверка соответствия стандартам – соответствие ISO 27001</w:t>
      </w:r>
      <w:r w:rsidRPr="007862CD">
        <w:rPr>
          <w:b/>
          <w:bCs/>
          <w:szCs w:val="28"/>
        </w:rPr>
        <w:t xml:space="preserve">, </w:t>
      </w:r>
      <w:r w:rsidRPr="007862CD">
        <w:rPr>
          <w:szCs w:val="28"/>
        </w:rPr>
        <w:t>NIST, PCI DSS, ГОСТ 57580.</w:t>
      </w:r>
    </w:p>
    <w:p w14:paraId="71AF66E6" w14:textId="77777777" w:rsidR="007862CD" w:rsidRPr="007862CD" w:rsidRDefault="00A0115E" w:rsidP="007862CD">
      <w:pPr>
        <w:widowControl/>
        <w:numPr>
          <w:ilvl w:val="0"/>
          <w:numId w:val="16"/>
        </w:numPr>
        <w:autoSpaceDE/>
        <w:autoSpaceDN/>
        <w:spacing w:line="360" w:lineRule="auto"/>
        <w:ind w:left="1491" w:hanging="357"/>
        <w:rPr>
          <w:szCs w:val="28"/>
        </w:rPr>
      </w:pPr>
      <w:r w:rsidRPr="007862CD">
        <w:rPr>
          <w:szCs w:val="28"/>
        </w:rPr>
        <w:t>Оценка уязвимостей – использование автоматизированных сканеров (например, Nessus, OpenVAS).</w:t>
      </w:r>
    </w:p>
    <w:p w14:paraId="0249A60C" w14:textId="236EEE0E" w:rsidR="00A0115E" w:rsidRPr="007862CD" w:rsidRDefault="00A0115E" w:rsidP="007862CD">
      <w:pPr>
        <w:widowControl/>
        <w:numPr>
          <w:ilvl w:val="0"/>
          <w:numId w:val="16"/>
        </w:numPr>
        <w:autoSpaceDE/>
        <w:autoSpaceDN/>
        <w:spacing w:line="360" w:lineRule="auto"/>
        <w:ind w:left="1491" w:hanging="357"/>
        <w:rPr>
          <w:szCs w:val="28"/>
        </w:rPr>
      </w:pPr>
      <w:r w:rsidRPr="007862CD">
        <w:rPr>
          <w:szCs w:val="28"/>
        </w:rPr>
        <w:t>Тестирование на проникновение (Pentesting) – моделирование атаки на систему.</w:t>
      </w:r>
    </w:p>
    <w:p w14:paraId="19BDF2AA" w14:textId="6FCEA04C" w:rsidR="00A0115E" w:rsidRPr="00363C22" w:rsidRDefault="00A0115E" w:rsidP="003F6522">
      <w:pPr>
        <w:spacing w:line="360" w:lineRule="auto"/>
        <w:rPr>
          <w:szCs w:val="28"/>
        </w:rPr>
      </w:pPr>
      <w:r w:rsidRPr="007862CD">
        <w:rPr>
          <w:szCs w:val="28"/>
        </w:rPr>
        <w:t>Пример:</w:t>
      </w:r>
      <w:r w:rsidRPr="00363C22">
        <w:rPr>
          <w:szCs w:val="28"/>
        </w:rPr>
        <w:t xml:space="preserve"> </w:t>
      </w:r>
      <w:r w:rsidR="0055476B">
        <w:rPr>
          <w:szCs w:val="28"/>
        </w:rPr>
        <w:t>в</w:t>
      </w:r>
      <w:r w:rsidRPr="00363C22">
        <w:rPr>
          <w:szCs w:val="28"/>
        </w:rPr>
        <w:t xml:space="preserve"> ходе аудита системы в банковском учреждении было обнаружено, что не все базы данных зашифрованы, что является серьезной уязвимостью.</w:t>
      </w:r>
    </w:p>
    <w:p w14:paraId="271319B5" w14:textId="77777777" w:rsidR="00A0115E" w:rsidRPr="00D52EB1" w:rsidRDefault="00A0115E" w:rsidP="003F6522">
      <w:pPr>
        <w:spacing w:line="360" w:lineRule="auto"/>
        <w:rPr>
          <w:szCs w:val="28"/>
        </w:rPr>
      </w:pPr>
      <w:r w:rsidRPr="00D52EB1">
        <w:rPr>
          <w:szCs w:val="28"/>
        </w:rPr>
        <w:t>5. Тестирование на проникновение (Penetration Testing)</w:t>
      </w:r>
    </w:p>
    <w:p w14:paraId="22CE0634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Тестирование на проникновение (Pentesting) – это имитация атак на систему с целью выявления реальных уязвимостей.</w:t>
      </w:r>
    </w:p>
    <w:p w14:paraId="54D0BD60" w14:textId="77777777" w:rsidR="00A0115E" w:rsidRPr="00D52EB1" w:rsidRDefault="00A0115E" w:rsidP="003F6522">
      <w:pPr>
        <w:spacing w:line="360" w:lineRule="auto"/>
        <w:rPr>
          <w:szCs w:val="28"/>
        </w:rPr>
      </w:pPr>
      <w:r w:rsidRPr="00D52EB1">
        <w:rPr>
          <w:szCs w:val="28"/>
        </w:rPr>
        <w:t>Виды пентестинга</w:t>
      </w:r>
    </w:p>
    <w:p w14:paraId="66FDE676" w14:textId="77777777" w:rsidR="00A0115E" w:rsidRPr="00363C22" w:rsidRDefault="00A0115E" w:rsidP="003F6522">
      <w:pPr>
        <w:widowControl/>
        <w:numPr>
          <w:ilvl w:val="0"/>
          <w:numId w:val="17"/>
        </w:numPr>
        <w:autoSpaceDE/>
        <w:autoSpaceDN/>
        <w:spacing w:line="360" w:lineRule="auto"/>
        <w:rPr>
          <w:szCs w:val="28"/>
        </w:rPr>
      </w:pPr>
      <w:r w:rsidRPr="00D52EB1">
        <w:rPr>
          <w:szCs w:val="28"/>
        </w:rPr>
        <w:t>Black Box</w:t>
      </w:r>
      <w:r w:rsidRPr="00363C22">
        <w:rPr>
          <w:szCs w:val="28"/>
        </w:rPr>
        <w:t xml:space="preserve"> – тестирование без предварительной информации о системе.</w:t>
      </w:r>
    </w:p>
    <w:p w14:paraId="357F2DDC" w14:textId="77777777" w:rsidR="00A0115E" w:rsidRPr="00363C22" w:rsidRDefault="00A0115E" w:rsidP="003F6522">
      <w:pPr>
        <w:widowControl/>
        <w:numPr>
          <w:ilvl w:val="0"/>
          <w:numId w:val="17"/>
        </w:numPr>
        <w:autoSpaceDE/>
        <w:autoSpaceDN/>
        <w:spacing w:line="360" w:lineRule="auto"/>
        <w:rPr>
          <w:szCs w:val="28"/>
        </w:rPr>
      </w:pPr>
      <w:r w:rsidRPr="00D52EB1">
        <w:rPr>
          <w:szCs w:val="28"/>
        </w:rPr>
        <w:t>White Box</w:t>
      </w:r>
      <w:r w:rsidRPr="00363C22">
        <w:rPr>
          <w:szCs w:val="28"/>
        </w:rPr>
        <w:t xml:space="preserve"> – полное тестирование с доступом к исходному коду и документации.</w:t>
      </w:r>
    </w:p>
    <w:p w14:paraId="6B0F2776" w14:textId="77777777" w:rsidR="00A0115E" w:rsidRPr="00363C22" w:rsidRDefault="00A0115E" w:rsidP="003F6522">
      <w:pPr>
        <w:widowControl/>
        <w:numPr>
          <w:ilvl w:val="0"/>
          <w:numId w:val="17"/>
        </w:numPr>
        <w:autoSpaceDE/>
        <w:autoSpaceDN/>
        <w:spacing w:line="360" w:lineRule="auto"/>
        <w:rPr>
          <w:szCs w:val="28"/>
        </w:rPr>
      </w:pPr>
      <w:r w:rsidRPr="00D52EB1">
        <w:rPr>
          <w:szCs w:val="28"/>
        </w:rPr>
        <w:t>Gray Box</w:t>
      </w:r>
      <w:r w:rsidRPr="00363C22">
        <w:rPr>
          <w:szCs w:val="28"/>
        </w:rPr>
        <w:t xml:space="preserve"> – частичное тестирование, когда есть некоторые сведения о системе.</w:t>
      </w:r>
    </w:p>
    <w:p w14:paraId="740C4D3A" w14:textId="77777777" w:rsidR="00A0115E" w:rsidRPr="00D52EB1" w:rsidRDefault="00A0115E" w:rsidP="003F6522">
      <w:pPr>
        <w:spacing w:line="360" w:lineRule="auto"/>
        <w:rPr>
          <w:szCs w:val="28"/>
        </w:rPr>
      </w:pPr>
      <w:r w:rsidRPr="00D52EB1">
        <w:rPr>
          <w:szCs w:val="28"/>
        </w:rPr>
        <w:t>6. Статистический анализ уязвимостей</w:t>
      </w:r>
    </w:p>
    <w:p w14:paraId="16FBA99A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Методика анализа больших массивов данных о кибератаках и выявленных уязвимостях для прогнозирования новых угроз.</w:t>
      </w:r>
    </w:p>
    <w:p w14:paraId="4FA6326A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Как это работает</w:t>
      </w:r>
    </w:p>
    <w:p w14:paraId="35E8F290" w14:textId="77777777" w:rsidR="00A0115E" w:rsidRPr="00363C22" w:rsidRDefault="00A0115E" w:rsidP="003F6522">
      <w:pPr>
        <w:widowControl/>
        <w:numPr>
          <w:ilvl w:val="0"/>
          <w:numId w:val="1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Использование данных из баз данных уязвимостей (</w:t>
      </w:r>
      <w:r w:rsidRPr="00363C22">
        <w:rPr>
          <w:b/>
          <w:bCs/>
          <w:szCs w:val="28"/>
        </w:rPr>
        <w:t>CVE, NVD, OWASP</w:t>
      </w:r>
      <w:r w:rsidRPr="00363C22">
        <w:rPr>
          <w:szCs w:val="28"/>
        </w:rPr>
        <w:t>).</w:t>
      </w:r>
    </w:p>
    <w:p w14:paraId="44AE40EC" w14:textId="77777777" w:rsidR="00A0115E" w:rsidRPr="00363C22" w:rsidRDefault="00A0115E" w:rsidP="003F6522">
      <w:pPr>
        <w:widowControl/>
        <w:numPr>
          <w:ilvl w:val="0"/>
          <w:numId w:val="1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Применение машинного обучения для поиска закономерностей.</w:t>
      </w:r>
    </w:p>
    <w:p w14:paraId="6BFD89EE" w14:textId="77777777" w:rsidR="00A0115E" w:rsidRPr="00363C22" w:rsidRDefault="00A0115E" w:rsidP="003F6522">
      <w:pPr>
        <w:widowControl/>
        <w:numPr>
          <w:ilvl w:val="0"/>
          <w:numId w:val="1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Выявление потенциальных угроз на основе анализа прошлых атак.</w:t>
      </w:r>
    </w:p>
    <w:p w14:paraId="78A15463" w14:textId="74253380" w:rsidR="00A0115E" w:rsidRPr="00254CBC" w:rsidRDefault="00A0115E" w:rsidP="003F6522">
      <w:pPr>
        <w:spacing w:line="360" w:lineRule="auto"/>
        <w:rPr>
          <w:szCs w:val="28"/>
        </w:rPr>
      </w:pPr>
      <w:r w:rsidRPr="00254CBC">
        <w:rPr>
          <w:szCs w:val="28"/>
        </w:rPr>
        <w:t>Пример: Компания анализирует данные об атаках на веб-приложения и выявляет, что 70% уязвимостей связаны с недостаточной проверкой пользовательского ввода.</w:t>
      </w:r>
    </w:p>
    <w:p w14:paraId="40E33304" w14:textId="076D28F3" w:rsidR="00A0115E" w:rsidRPr="00363C22" w:rsidRDefault="00F613F3" w:rsidP="00F613F3">
      <w:pPr>
        <w:spacing w:line="360" w:lineRule="auto"/>
      </w:pPr>
      <w:bookmarkStart w:id="7" w:name="_Toc190270287"/>
      <w:r w:rsidRPr="00F613F3">
        <w:rPr>
          <w:b/>
          <w:bCs/>
        </w:rPr>
        <w:t xml:space="preserve">Задание </w:t>
      </w:r>
      <w:r w:rsidR="00A0115E" w:rsidRPr="00F613F3">
        <w:rPr>
          <w:b/>
          <w:bCs/>
        </w:rPr>
        <w:t>8.</w:t>
      </w:r>
      <w:r w:rsidR="00A0115E" w:rsidRPr="00363C22">
        <w:t xml:space="preserve"> Расскажите об антивирусных программах и проактивной вирусной защите.</w:t>
      </w:r>
      <w:bookmarkEnd w:id="7"/>
    </w:p>
    <w:p w14:paraId="28D4EF67" w14:textId="6D5C1214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Современные информационные системы ежедневно подвергаются атакам вредоносного программного обеспечения (malware). Вредоносные программы включают вирусы, трояны, черви, шпионское ПО и программы-вымогатели. Одним из ключевых элементов защиты является использование антивирусных программ, а также проактивных методов защиты, которые предотвращают заражение еще до его наступления.</w:t>
      </w:r>
    </w:p>
    <w:p w14:paraId="3BF2A05B" w14:textId="77777777" w:rsidR="00A0115E" w:rsidRPr="009518B7" w:rsidRDefault="00A0115E" w:rsidP="003F6522">
      <w:pPr>
        <w:spacing w:line="360" w:lineRule="auto"/>
        <w:rPr>
          <w:szCs w:val="28"/>
        </w:rPr>
      </w:pPr>
      <w:r w:rsidRPr="009518B7">
        <w:rPr>
          <w:szCs w:val="28"/>
        </w:rPr>
        <w:t>Антивирусные программы представляют собой комплексные решения, предназначенные для обнаружения, блокировки и удаления вредоносного кода. Они работают на основе нескольких механизмов:</w:t>
      </w:r>
    </w:p>
    <w:p w14:paraId="65FE9999" w14:textId="7EA8AC17" w:rsidR="00A0115E" w:rsidRPr="00F613F3" w:rsidRDefault="00A0115E" w:rsidP="003F6522">
      <w:pPr>
        <w:spacing w:line="360" w:lineRule="auto"/>
        <w:rPr>
          <w:szCs w:val="28"/>
          <w:lang w:val="en-US"/>
        </w:rPr>
      </w:pPr>
      <w:r w:rsidRPr="00F613F3">
        <w:rPr>
          <w:szCs w:val="28"/>
        </w:rPr>
        <w:t>Основные функции антивирусов</w:t>
      </w:r>
      <w:r w:rsidR="00F613F3" w:rsidRPr="00F613F3">
        <w:rPr>
          <w:szCs w:val="28"/>
          <w:lang w:val="en-US"/>
        </w:rPr>
        <w:t xml:space="preserve">: </w:t>
      </w:r>
    </w:p>
    <w:p w14:paraId="472E333F" w14:textId="634EF6A7" w:rsidR="00A0115E" w:rsidRPr="00F613F3" w:rsidRDefault="00A0115E" w:rsidP="00F613F3">
      <w:pPr>
        <w:widowControl/>
        <w:numPr>
          <w:ilvl w:val="0"/>
          <w:numId w:val="21"/>
        </w:numPr>
        <w:autoSpaceDE/>
        <w:autoSpaceDN/>
        <w:spacing w:line="360" w:lineRule="auto"/>
        <w:rPr>
          <w:szCs w:val="28"/>
        </w:rPr>
      </w:pPr>
      <w:r w:rsidRPr="00F613F3">
        <w:rPr>
          <w:szCs w:val="28"/>
        </w:rPr>
        <w:t>Сигнатурный</w:t>
      </w:r>
      <w:r w:rsidRPr="00F613F3">
        <w:rPr>
          <w:szCs w:val="28"/>
          <w:lang w:val="en-US"/>
        </w:rPr>
        <w:t xml:space="preserve"> </w:t>
      </w:r>
      <w:r w:rsidRPr="00F613F3">
        <w:rPr>
          <w:szCs w:val="28"/>
        </w:rPr>
        <w:t>анализ</w:t>
      </w:r>
      <w:r w:rsidRPr="00F613F3">
        <w:rPr>
          <w:szCs w:val="28"/>
          <w:lang w:val="en-US"/>
        </w:rPr>
        <w:t xml:space="preserve"> (Signature-based detection)</w:t>
      </w:r>
      <w:r w:rsidR="00F613F3">
        <w:rPr>
          <w:szCs w:val="28"/>
          <w:lang w:val="en-US"/>
        </w:rPr>
        <w:t xml:space="preserve">. </w:t>
      </w:r>
      <w:r w:rsidRPr="00F613F3">
        <w:rPr>
          <w:szCs w:val="28"/>
        </w:rPr>
        <w:t>Антивирус сканирует файлы и сравнивает их с базой данных известных вредоносных программ.</w:t>
      </w:r>
      <w:r w:rsidR="00F613F3" w:rsidRPr="00F613F3">
        <w:rPr>
          <w:szCs w:val="28"/>
        </w:rPr>
        <w:t xml:space="preserve"> </w:t>
      </w:r>
      <w:r w:rsidRPr="00F613F3">
        <w:rPr>
          <w:szCs w:val="28"/>
        </w:rPr>
        <w:t>Если найдено совпадение с известной угрозой, файл блокируется или удаляется.</w:t>
      </w:r>
    </w:p>
    <w:p w14:paraId="3679753B" w14:textId="66D3CD1E" w:rsidR="00A0115E" w:rsidRPr="00F613F3" w:rsidRDefault="00A0115E" w:rsidP="00F613F3">
      <w:pPr>
        <w:widowControl/>
        <w:numPr>
          <w:ilvl w:val="0"/>
          <w:numId w:val="21"/>
        </w:numPr>
        <w:autoSpaceDE/>
        <w:autoSpaceDN/>
        <w:spacing w:line="360" w:lineRule="auto"/>
        <w:rPr>
          <w:szCs w:val="28"/>
        </w:rPr>
      </w:pPr>
      <w:r w:rsidRPr="00F613F3">
        <w:rPr>
          <w:szCs w:val="28"/>
        </w:rPr>
        <w:t>Эвристический</w:t>
      </w:r>
      <w:r w:rsidRPr="00F613F3">
        <w:rPr>
          <w:szCs w:val="28"/>
          <w:lang w:val="en-US"/>
        </w:rPr>
        <w:t xml:space="preserve"> </w:t>
      </w:r>
      <w:r w:rsidRPr="00F613F3">
        <w:rPr>
          <w:szCs w:val="28"/>
        </w:rPr>
        <w:t>анализ</w:t>
      </w:r>
      <w:r w:rsidRPr="00F613F3">
        <w:rPr>
          <w:szCs w:val="28"/>
          <w:lang w:val="en-US"/>
        </w:rPr>
        <w:t xml:space="preserve"> (Heuristic-based detection)</w:t>
      </w:r>
      <w:r w:rsidR="00F613F3" w:rsidRPr="00F613F3">
        <w:rPr>
          <w:szCs w:val="28"/>
          <w:lang w:val="en-US"/>
        </w:rPr>
        <w:t>.</w:t>
      </w:r>
      <w:r w:rsidR="00F613F3">
        <w:rPr>
          <w:szCs w:val="28"/>
          <w:lang w:val="en-US"/>
        </w:rPr>
        <w:t xml:space="preserve"> </w:t>
      </w:r>
      <w:r w:rsidRPr="00F613F3">
        <w:rPr>
          <w:szCs w:val="28"/>
        </w:rPr>
        <w:t>Выявляет вредоносный код по подозрительному поведению или структуре файла.</w:t>
      </w:r>
      <w:r w:rsidR="00F613F3" w:rsidRPr="00F613F3">
        <w:rPr>
          <w:szCs w:val="28"/>
        </w:rPr>
        <w:t xml:space="preserve"> </w:t>
      </w:r>
      <w:r w:rsidRPr="00F613F3">
        <w:rPr>
          <w:szCs w:val="28"/>
        </w:rPr>
        <w:t>Может обнаруживать видоизмененные или новые версии вирусов, даже если они отсутствуют в базе данных.</w:t>
      </w:r>
    </w:p>
    <w:p w14:paraId="7CE117FA" w14:textId="4BF2AFAD" w:rsidR="00A0115E" w:rsidRPr="00F613F3" w:rsidRDefault="00A0115E" w:rsidP="00F613F3">
      <w:pPr>
        <w:widowControl/>
        <w:numPr>
          <w:ilvl w:val="0"/>
          <w:numId w:val="21"/>
        </w:numPr>
        <w:autoSpaceDE/>
        <w:autoSpaceDN/>
        <w:spacing w:line="360" w:lineRule="auto"/>
        <w:rPr>
          <w:szCs w:val="28"/>
        </w:rPr>
      </w:pPr>
      <w:r w:rsidRPr="00F613F3">
        <w:rPr>
          <w:szCs w:val="28"/>
        </w:rPr>
        <w:t>Анализ поведения (Behavioral analysis)</w:t>
      </w:r>
      <w:r w:rsidR="00F613F3" w:rsidRPr="00F613F3">
        <w:rPr>
          <w:szCs w:val="28"/>
        </w:rPr>
        <w:t xml:space="preserve">. </w:t>
      </w:r>
      <w:r w:rsidRPr="00F613F3">
        <w:rPr>
          <w:szCs w:val="28"/>
        </w:rPr>
        <w:t>Антивирус отслеживает, как ведут себя программы в системе.</w:t>
      </w:r>
      <w:r w:rsidR="00F613F3" w:rsidRPr="00F613F3">
        <w:rPr>
          <w:szCs w:val="28"/>
        </w:rPr>
        <w:t xml:space="preserve"> </w:t>
      </w:r>
      <w:r w:rsidRPr="00F613F3">
        <w:rPr>
          <w:szCs w:val="28"/>
        </w:rPr>
        <w:t>Если программа выполняет подозрительные действия (например, модифицирует системные файлы, пытается зашифровать данные), она блокируется.</w:t>
      </w:r>
    </w:p>
    <w:p w14:paraId="46B5D10F" w14:textId="0DF685C6" w:rsidR="00A0115E" w:rsidRPr="00F613F3" w:rsidRDefault="00A0115E" w:rsidP="00F613F3">
      <w:pPr>
        <w:widowControl/>
        <w:numPr>
          <w:ilvl w:val="0"/>
          <w:numId w:val="21"/>
        </w:numPr>
        <w:autoSpaceDE/>
        <w:autoSpaceDN/>
        <w:spacing w:line="360" w:lineRule="auto"/>
        <w:rPr>
          <w:szCs w:val="28"/>
        </w:rPr>
      </w:pPr>
      <w:r w:rsidRPr="00F613F3">
        <w:rPr>
          <w:szCs w:val="28"/>
        </w:rPr>
        <w:lastRenderedPageBreak/>
        <w:t>Песочница (Sandbox)</w:t>
      </w:r>
      <w:r w:rsidR="00F613F3" w:rsidRPr="00F613F3">
        <w:rPr>
          <w:szCs w:val="28"/>
        </w:rPr>
        <w:t xml:space="preserve">. </w:t>
      </w:r>
      <w:r w:rsidRPr="00F613F3">
        <w:rPr>
          <w:szCs w:val="28"/>
        </w:rPr>
        <w:t>Антивирус запускает подозрительные файлы в изолированной среде (песочнице).</w:t>
      </w:r>
      <w:r w:rsidR="00F613F3" w:rsidRPr="00F613F3">
        <w:rPr>
          <w:szCs w:val="28"/>
        </w:rPr>
        <w:t xml:space="preserve"> </w:t>
      </w:r>
      <w:r w:rsidRPr="00F613F3">
        <w:rPr>
          <w:szCs w:val="28"/>
        </w:rPr>
        <w:t>Если файл ведет себя как вирус, он блокируется, прежде чем сможет нанести вред системе.</w:t>
      </w:r>
    </w:p>
    <w:p w14:paraId="6FF0389F" w14:textId="30C85BB1" w:rsidR="00A0115E" w:rsidRPr="00F613F3" w:rsidRDefault="00A0115E" w:rsidP="00F613F3">
      <w:pPr>
        <w:widowControl/>
        <w:numPr>
          <w:ilvl w:val="0"/>
          <w:numId w:val="21"/>
        </w:numPr>
        <w:autoSpaceDE/>
        <w:autoSpaceDN/>
        <w:spacing w:line="360" w:lineRule="auto"/>
        <w:rPr>
          <w:szCs w:val="28"/>
        </w:rPr>
      </w:pPr>
      <w:r w:rsidRPr="00F613F3">
        <w:rPr>
          <w:szCs w:val="28"/>
        </w:rPr>
        <w:t>Облачные технологии</w:t>
      </w:r>
      <w:r w:rsidR="00F613F3" w:rsidRPr="00F613F3">
        <w:rPr>
          <w:szCs w:val="28"/>
        </w:rPr>
        <w:t xml:space="preserve">. </w:t>
      </w:r>
      <w:r w:rsidRPr="00F613F3">
        <w:rPr>
          <w:szCs w:val="28"/>
        </w:rPr>
        <w:t>Некоторые антивирусные программы используют облачные базы данных, которые содержат информацию о новых вирусах и угрозах.</w:t>
      </w:r>
      <w:r w:rsidR="00F613F3" w:rsidRPr="00F613F3">
        <w:rPr>
          <w:szCs w:val="28"/>
        </w:rPr>
        <w:t xml:space="preserve"> </w:t>
      </w:r>
      <w:r w:rsidRPr="00F613F3">
        <w:rPr>
          <w:szCs w:val="28"/>
        </w:rPr>
        <w:t>Это позволяет оперативно реагировать на угрозы без необходимости постоянного обновления локальных сигнатур.</w:t>
      </w:r>
    </w:p>
    <w:p w14:paraId="6DB922E5" w14:textId="1966D4A4" w:rsidR="00A0115E" w:rsidRPr="000F71AF" w:rsidRDefault="000F71AF" w:rsidP="003F6522">
      <w:pPr>
        <w:spacing w:line="360" w:lineRule="auto"/>
        <w:rPr>
          <w:szCs w:val="28"/>
        </w:rPr>
      </w:pPr>
      <w:r w:rsidRPr="000F71AF">
        <w:rPr>
          <w:szCs w:val="28"/>
        </w:rPr>
        <w:t>Рассмотрим в</w:t>
      </w:r>
      <w:r w:rsidR="00A0115E" w:rsidRPr="000F71AF">
        <w:rPr>
          <w:szCs w:val="28"/>
        </w:rPr>
        <w:t>иды антивирусных программ</w:t>
      </w:r>
    </w:p>
    <w:p w14:paraId="32B41FDB" w14:textId="77777777" w:rsidR="00A0115E" w:rsidRPr="00363C22" w:rsidRDefault="00A0115E" w:rsidP="003F6522">
      <w:pPr>
        <w:widowControl/>
        <w:numPr>
          <w:ilvl w:val="0"/>
          <w:numId w:val="22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Традиционные (классические) антивирусы</w:t>
      </w:r>
      <w:r w:rsidRPr="00363C22">
        <w:rPr>
          <w:szCs w:val="28"/>
        </w:rPr>
        <w:t xml:space="preserve"> – используют сигнатурные базы и эвристику.</w:t>
      </w:r>
    </w:p>
    <w:p w14:paraId="4336DA9E" w14:textId="77777777" w:rsidR="00A0115E" w:rsidRPr="00363C22" w:rsidRDefault="00A0115E" w:rsidP="003F6522">
      <w:pPr>
        <w:widowControl/>
        <w:numPr>
          <w:ilvl w:val="0"/>
          <w:numId w:val="22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Антивирусные сканеры</w:t>
      </w:r>
      <w:r w:rsidRPr="00363C22">
        <w:rPr>
          <w:szCs w:val="28"/>
        </w:rPr>
        <w:t xml:space="preserve"> – проверяют файлы на наличие угроз по запросу пользователя.</w:t>
      </w:r>
    </w:p>
    <w:p w14:paraId="2A6DB2DF" w14:textId="77777777" w:rsidR="00A0115E" w:rsidRPr="000F71AF" w:rsidRDefault="00A0115E" w:rsidP="003F6522">
      <w:pPr>
        <w:widowControl/>
        <w:numPr>
          <w:ilvl w:val="0"/>
          <w:numId w:val="22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Облачные антивирусы</w:t>
      </w:r>
      <w:r w:rsidRPr="00363C22">
        <w:rPr>
          <w:szCs w:val="28"/>
        </w:rPr>
        <w:t xml:space="preserve"> – обеспечивают защиту в режиме реального времени, </w:t>
      </w:r>
      <w:r w:rsidRPr="000F71AF">
        <w:rPr>
          <w:szCs w:val="28"/>
        </w:rPr>
        <w:t>проверяя файлы на удаленных серверах.</w:t>
      </w:r>
    </w:p>
    <w:p w14:paraId="64785DF5" w14:textId="534D7273" w:rsidR="00A0115E" w:rsidRPr="000F71AF" w:rsidRDefault="00A0115E" w:rsidP="000F71AF">
      <w:pPr>
        <w:widowControl/>
        <w:numPr>
          <w:ilvl w:val="0"/>
          <w:numId w:val="22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Комплексные системы защиты (Internet Security Suites)</w:t>
      </w:r>
      <w:r w:rsidRPr="00363C22">
        <w:rPr>
          <w:szCs w:val="28"/>
        </w:rPr>
        <w:t xml:space="preserve"> – включают межсетевой экран (Firewall), родительский контроль, антиспам и другие функции.</w:t>
      </w:r>
    </w:p>
    <w:p w14:paraId="78B95E7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 xml:space="preserve">В отличие от классических антивирусов, которые в основном реагируют на уже известные угрозы, </w:t>
      </w:r>
      <w:r w:rsidRPr="000F71AF">
        <w:rPr>
          <w:szCs w:val="28"/>
        </w:rPr>
        <w:t>проактивная защита</w:t>
      </w:r>
      <w:r w:rsidRPr="00363C22">
        <w:rPr>
          <w:szCs w:val="28"/>
        </w:rPr>
        <w:t xml:space="preserve"> направлена на </w:t>
      </w:r>
      <w:r w:rsidRPr="000F71AF">
        <w:rPr>
          <w:szCs w:val="28"/>
        </w:rPr>
        <w:t>предотвращение заражения системы</w:t>
      </w:r>
      <w:r w:rsidRPr="00363C22">
        <w:rPr>
          <w:szCs w:val="28"/>
        </w:rPr>
        <w:t xml:space="preserve">. Она использует более сложные алгоритмы, позволяя блокировать даже </w:t>
      </w:r>
      <w:r w:rsidRPr="000F71AF">
        <w:rPr>
          <w:szCs w:val="28"/>
        </w:rPr>
        <w:t>новые и неизвестные</w:t>
      </w:r>
      <w:r w:rsidRPr="00363C22">
        <w:rPr>
          <w:szCs w:val="28"/>
        </w:rPr>
        <w:t xml:space="preserve"> вредоносные программы.</w:t>
      </w:r>
    </w:p>
    <w:p w14:paraId="7A6ABD1F" w14:textId="69B84BE7" w:rsidR="00A0115E" w:rsidRPr="000F71AF" w:rsidRDefault="00A0115E" w:rsidP="003F6522">
      <w:pPr>
        <w:spacing w:line="360" w:lineRule="auto"/>
        <w:rPr>
          <w:szCs w:val="28"/>
          <w:lang w:val="en-US"/>
        </w:rPr>
      </w:pPr>
      <w:r w:rsidRPr="000F71AF">
        <w:rPr>
          <w:szCs w:val="28"/>
        </w:rPr>
        <w:t>Основные механизмы проактивной защиты</w:t>
      </w:r>
      <w:r w:rsidR="000F71AF">
        <w:rPr>
          <w:szCs w:val="28"/>
          <w:lang w:val="en-US"/>
        </w:rPr>
        <w:t>:</w:t>
      </w:r>
    </w:p>
    <w:p w14:paraId="44C398DD" w14:textId="30092409" w:rsidR="00A0115E" w:rsidRPr="000F71AF" w:rsidRDefault="00A0115E" w:rsidP="000F71AF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Контроль поведения программ (Behavioral Analysis)</w:t>
      </w:r>
      <w:r w:rsidR="000F71AF" w:rsidRPr="000F71AF">
        <w:rPr>
          <w:szCs w:val="28"/>
        </w:rPr>
        <w:t>.</w:t>
      </w:r>
      <w:r w:rsidR="000F71AF">
        <w:rPr>
          <w:szCs w:val="28"/>
        </w:rPr>
        <w:t xml:space="preserve"> </w:t>
      </w:r>
      <w:r w:rsidRPr="000F71AF">
        <w:rPr>
          <w:szCs w:val="28"/>
        </w:rPr>
        <w:t>Отслеживает работу всех исполняемых файлов и блокирует подозрительные действия.</w:t>
      </w:r>
      <w:r w:rsidR="000F71AF">
        <w:rPr>
          <w:szCs w:val="28"/>
        </w:rPr>
        <w:t xml:space="preserve"> </w:t>
      </w:r>
      <w:r w:rsidRPr="000F71AF">
        <w:rPr>
          <w:szCs w:val="28"/>
        </w:rPr>
        <w:t>Например, если программа без разрешения пытается изменить системные файлы или получить доступ к веб-камере, она блокируется.</w:t>
      </w:r>
    </w:p>
    <w:p w14:paraId="1DDDA6D2" w14:textId="576C983E" w:rsidR="00A0115E" w:rsidRPr="000F71AF" w:rsidRDefault="00A0115E" w:rsidP="000F71AF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Использование песочницы (Sandboxing)</w:t>
      </w:r>
      <w:r w:rsidR="000F71AF" w:rsidRPr="000F71AF">
        <w:rPr>
          <w:szCs w:val="28"/>
        </w:rPr>
        <w:t xml:space="preserve">. </w:t>
      </w:r>
      <w:r w:rsidRPr="000F71AF">
        <w:rPr>
          <w:szCs w:val="28"/>
        </w:rPr>
        <w:t>Позволяет запускать подозрительные файлы в изолированной среде.</w:t>
      </w:r>
      <w:r w:rsidR="000F71AF" w:rsidRPr="000F71AF">
        <w:rPr>
          <w:szCs w:val="28"/>
        </w:rPr>
        <w:t xml:space="preserve"> </w:t>
      </w:r>
      <w:r w:rsidRPr="000F71AF">
        <w:rPr>
          <w:szCs w:val="28"/>
        </w:rPr>
        <w:t>Даже если файл содержит вредоносный код, он не может навредить системе.</w:t>
      </w:r>
    </w:p>
    <w:p w14:paraId="1E2B6ACC" w14:textId="51DFBEDB" w:rsidR="00A0115E" w:rsidRPr="000F71AF" w:rsidRDefault="00A0115E" w:rsidP="000F71AF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lastRenderedPageBreak/>
        <w:t>Анализ эксплойтов (Exploit Protection)</w:t>
      </w:r>
      <w:r w:rsidR="000F71AF" w:rsidRPr="000F71AF">
        <w:rPr>
          <w:szCs w:val="28"/>
        </w:rPr>
        <w:t xml:space="preserve">. </w:t>
      </w:r>
      <w:r w:rsidRPr="000F71AF">
        <w:rPr>
          <w:szCs w:val="28"/>
        </w:rPr>
        <w:t>Блокирует попытки эксплуатации уязвимостей в операционной системе и приложениях.</w:t>
      </w:r>
      <w:r w:rsidR="000F71AF" w:rsidRPr="000F71AF">
        <w:rPr>
          <w:szCs w:val="28"/>
        </w:rPr>
        <w:t xml:space="preserve"> </w:t>
      </w:r>
      <w:r w:rsidRPr="000F71AF">
        <w:rPr>
          <w:szCs w:val="28"/>
        </w:rPr>
        <w:t>Например, предотвращает использование уязвимостей нулевого дня (zero-day exploits).</w:t>
      </w:r>
    </w:p>
    <w:p w14:paraId="3C8AF378" w14:textId="7BAA479B" w:rsidR="00A0115E" w:rsidRPr="000F71AF" w:rsidRDefault="00A0115E" w:rsidP="000F71AF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Контроль доступа к системным файлам и реестру</w:t>
      </w:r>
      <w:r w:rsidR="000F71AF" w:rsidRPr="000F71AF">
        <w:rPr>
          <w:szCs w:val="28"/>
        </w:rPr>
        <w:t xml:space="preserve"> </w:t>
      </w:r>
      <w:r w:rsidR="000F71AF">
        <w:rPr>
          <w:szCs w:val="28"/>
        </w:rPr>
        <w:t>з</w:t>
      </w:r>
      <w:r w:rsidRPr="000F71AF">
        <w:rPr>
          <w:szCs w:val="28"/>
        </w:rPr>
        <w:t>апрещает приложениям изменять важные системные файлы без разрешения пользователя.</w:t>
      </w:r>
    </w:p>
    <w:p w14:paraId="4A4B444C" w14:textId="7F1A472B" w:rsidR="00A0115E" w:rsidRPr="000F71AF" w:rsidRDefault="00A0115E" w:rsidP="000F71AF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0F71AF">
        <w:rPr>
          <w:szCs w:val="28"/>
        </w:rPr>
        <w:t>Защита от программ-вымогателей (Anti-Ransomware Protection)</w:t>
      </w:r>
      <w:r w:rsidR="000F71AF">
        <w:rPr>
          <w:szCs w:val="28"/>
        </w:rPr>
        <w:t xml:space="preserve">. </w:t>
      </w:r>
      <w:r w:rsidRPr="000F71AF">
        <w:rPr>
          <w:szCs w:val="28"/>
        </w:rPr>
        <w:t>Современные антивирусы могут отслеживать изменения файлов в системе.</w:t>
      </w:r>
      <w:r w:rsidR="000F71AF">
        <w:rPr>
          <w:szCs w:val="28"/>
        </w:rPr>
        <w:t xml:space="preserve"> </w:t>
      </w:r>
      <w:r w:rsidRPr="000F71AF">
        <w:rPr>
          <w:szCs w:val="28"/>
        </w:rPr>
        <w:t>Если программа пытается зашифровать файлы (как это делают вирусы-вымогатели), она немедленно блокируется.</w:t>
      </w:r>
    </w:p>
    <w:p w14:paraId="0FA376A6" w14:textId="58D0B251" w:rsidR="00A0115E" w:rsidRPr="003C5C5A" w:rsidRDefault="00A0115E" w:rsidP="003C5C5A">
      <w:pPr>
        <w:widowControl/>
        <w:numPr>
          <w:ilvl w:val="0"/>
          <w:numId w:val="24"/>
        </w:numPr>
        <w:autoSpaceDE/>
        <w:autoSpaceDN/>
        <w:spacing w:line="360" w:lineRule="auto"/>
        <w:rPr>
          <w:szCs w:val="28"/>
        </w:rPr>
      </w:pPr>
      <w:r w:rsidRPr="003C5C5A">
        <w:rPr>
          <w:szCs w:val="28"/>
        </w:rPr>
        <w:t>Машинное обучение и искусственный интеллект (AI &amp; Machine Learning)</w:t>
      </w:r>
      <w:r w:rsidR="003C5C5A">
        <w:rPr>
          <w:szCs w:val="28"/>
        </w:rPr>
        <w:t xml:space="preserve">. </w:t>
      </w:r>
      <w:r w:rsidRPr="003C5C5A">
        <w:rPr>
          <w:szCs w:val="28"/>
        </w:rPr>
        <w:t>Новые антивирусные системы используют нейросети и ИИ, чтобы анализировать файлы и выявлять угрозы еще до их распространения.</w:t>
      </w:r>
    </w:p>
    <w:p w14:paraId="0D0B6A4B" w14:textId="5955B99F" w:rsidR="00A0115E" w:rsidRPr="003C5C5A" w:rsidRDefault="003C5C5A" w:rsidP="003F6522">
      <w:pPr>
        <w:spacing w:line="360" w:lineRule="auto"/>
        <w:rPr>
          <w:szCs w:val="28"/>
        </w:rPr>
      </w:pPr>
      <w:r w:rsidRPr="003C5C5A">
        <w:rPr>
          <w:szCs w:val="28"/>
        </w:rPr>
        <w:t>По итогу можно провести р</w:t>
      </w:r>
      <w:r w:rsidR="00A0115E" w:rsidRPr="003C5C5A">
        <w:rPr>
          <w:szCs w:val="28"/>
        </w:rPr>
        <w:t>азличия между традиционными антивирусами и проактивной защитой</w:t>
      </w:r>
      <w:r w:rsidRPr="003C5C5A">
        <w:rPr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2883"/>
        <w:gridCol w:w="2757"/>
      </w:tblGrid>
      <w:tr w:rsidR="00A0115E" w:rsidRPr="00363C22" w14:paraId="279F8A15" w14:textId="77777777" w:rsidTr="0050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6444" w14:textId="77777777" w:rsidR="00A0115E" w:rsidRPr="003C5C5A" w:rsidRDefault="00A0115E" w:rsidP="003C5C5A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3C5C5A">
              <w:rPr>
                <w:szCs w:val="28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F882DD7" w14:textId="77777777" w:rsidR="00A0115E" w:rsidRPr="003C5C5A" w:rsidRDefault="00A0115E" w:rsidP="003C5C5A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3C5C5A">
              <w:rPr>
                <w:szCs w:val="28"/>
              </w:rPr>
              <w:t>Классические антивирусы</w:t>
            </w:r>
          </w:p>
        </w:tc>
        <w:tc>
          <w:tcPr>
            <w:tcW w:w="0" w:type="auto"/>
            <w:vAlign w:val="center"/>
            <w:hideMark/>
          </w:tcPr>
          <w:p w14:paraId="6653603A" w14:textId="77777777" w:rsidR="00A0115E" w:rsidRPr="003C5C5A" w:rsidRDefault="00A0115E" w:rsidP="003C5C5A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3C5C5A">
              <w:rPr>
                <w:szCs w:val="28"/>
              </w:rPr>
              <w:t>Проактивная защита</w:t>
            </w:r>
          </w:p>
        </w:tc>
      </w:tr>
      <w:tr w:rsidR="00A0115E" w:rsidRPr="00363C22" w14:paraId="0C7C4F6D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0885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Обнаружение известных угроз</w:t>
            </w:r>
          </w:p>
        </w:tc>
        <w:tc>
          <w:tcPr>
            <w:tcW w:w="0" w:type="auto"/>
            <w:vAlign w:val="center"/>
            <w:hideMark/>
          </w:tcPr>
          <w:p w14:paraId="27309555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DDDAE81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47804DB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C3CB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Обнаружение новых угроз</w:t>
            </w:r>
          </w:p>
        </w:tc>
        <w:tc>
          <w:tcPr>
            <w:tcW w:w="0" w:type="auto"/>
            <w:vAlign w:val="center"/>
            <w:hideMark/>
          </w:tcPr>
          <w:p w14:paraId="4A070941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Ограничено</w:t>
            </w:r>
          </w:p>
        </w:tc>
        <w:tc>
          <w:tcPr>
            <w:tcW w:w="0" w:type="auto"/>
            <w:vAlign w:val="center"/>
            <w:hideMark/>
          </w:tcPr>
          <w:p w14:paraId="0AFAD989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Высокая эффективность</w:t>
            </w:r>
          </w:p>
        </w:tc>
      </w:tr>
      <w:tr w:rsidR="00A0115E" w:rsidRPr="00363C22" w14:paraId="04C30B0C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2638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Использование сигнатур</w:t>
            </w:r>
          </w:p>
        </w:tc>
        <w:tc>
          <w:tcPr>
            <w:tcW w:w="0" w:type="auto"/>
            <w:vAlign w:val="center"/>
            <w:hideMark/>
          </w:tcPr>
          <w:p w14:paraId="2C49F1F6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D42603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Нет</w:t>
            </w:r>
          </w:p>
        </w:tc>
      </w:tr>
      <w:tr w:rsidR="00A0115E" w:rsidRPr="00363C22" w14:paraId="2B00B2C7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898D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Поведенческий анализ</w:t>
            </w:r>
          </w:p>
        </w:tc>
        <w:tc>
          <w:tcPr>
            <w:tcW w:w="0" w:type="auto"/>
            <w:vAlign w:val="center"/>
            <w:hideMark/>
          </w:tcPr>
          <w:p w14:paraId="0928B6ED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</w:t>
            </w:r>
          </w:p>
        </w:tc>
        <w:tc>
          <w:tcPr>
            <w:tcW w:w="0" w:type="auto"/>
            <w:vAlign w:val="center"/>
            <w:hideMark/>
          </w:tcPr>
          <w:p w14:paraId="79FE4742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Развит</w:t>
            </w:r>
          </w:p>
        </w:tc>
      </w:tr>
      <w:tr w:rsidR="00A0115E" w:rsidRPr="00363C22" w14:paraId="1093872C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4340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Защита от эксплойтов</w:t>
            </w:r>
          </w:p>
        </w:tc>
        <w:tc>
          <w:tcPr>
            <w:tcW w:w="0" w:type="auto"/>
            <w:vAlign w:val="center"/>
            <w:hideMark/>
          </w:tcPr>
          <w:p w14:paraId="613BC89D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D8C0B1F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62C083A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4D79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Использование песочницы</w:t>
            </w:r>
          </w:p>
        </w:tc>
        <w:tc>
          <w:tcPr>
            <w:tcW w:w="0" w:type="auto"/>
            <w:vAlign w:val="center"/>
            <w:hideMark/>
          </w:tcPr>
          <w:p w14:paraId="7469CE0E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Редко</w:t>
            </w:r>
          </w:p>
        </w:tc>
        <w:tc>
          <w:tcPr>
            <w:tcW w:w="0" w:type="auto"/>
            <w:vAlign w:val="center"/>
            <w:hideMark/>
          </w:tcPr>
          <w:p w14:paraId="1A12EAA5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4C677D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4AA1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Блокировка вирусов-вымогателей</w:t>
            </w:r>
          </w:p>
        </w:tc>
        <w:tc>
          <w:tcPr>
            <w:tcW w:w="0" w:type="auto"/>
            <w:vAlign w:val="center"/>
            <w:hideMark/>
          </w:tcPr>
          <w:p w14:paraId="7746B55D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Ограничена</w:t>
            </w:r>
          </w:p>
        </w:tc>
        <w:tc>
          <w:tcPr>
            <w:tcW w:w="0" w:type="auto"/>
            <w:vAlign w:val="center"/>
            <w:hideMark/>
          </w:tcPr>
          <w:p w14:paraId="6EA8976F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  <w:tr w:rsidR="00A0115E" w:rsidRPr="00363C22" w14:paraId="5ACE7B25" w14:textId="77777777" w:rsidTr="0050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FF9E" w14:textId="77777777" w:rsidR="00A0115E" w:rsidRPr="003C5C5A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C5C5A">
              <w:rPr>
                <w:szCs w:val="28"/>
              </w:rPr>
              <w:t>Использование облачных технологий</w:t>
            </w:r>
          </w:p>
        </w:tc>
        <w:tc>
          <w:tcPr>
            <w:tcW w:w="0" w:type="auto"/>
            <w:vAlign w:val="center"/>
            <w:hideMark/>
          </w:tcPr>
          <w:p w14:paraId="7E2E370C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E02C1B7" w14:textId="77777777" w:rsidR="00A0115E" w:rsidRPr="00363C22" w:rsidRDefault="00A0115E" w:rsidP="003F6522">
            <w:pPr>
              <w:spacing w:line="360" w:lineRule="auto"/>
              <w:ind w:firstLine="0"/>
              <w:rPr>
                <w:szCs w:val="28"/>
              </w:rPr>
            </w:pPr>
            <w:r w:rsidRPr="00363C22">
              <w:rPr>
                <w:szCs w:val="28"/>
              </w:rPr>
              <w:t>Да</w:t>
            </w:r>
          </w:p>
        </w:tc>
      </w:tr>
    </w:tbl>
    <w:p w14:paraId="272EDCAF" w14:textId="19C3E228" w:rsidR="00A0115E" w:rsidRPr="00363C22" w:rsidRDefault="003C5C5A" w:rsidP="003C5C5A">
      <w:pPr>
        <w:spacing w:line="360" w:lineRule="auto"/>
      </w:pPr>
      <w:bookmarkStart w:id="8" w:name="_Toc190270288"/>
      <w:r w:rsidRPr="003C5C5A">
        <w:rPr>
          <w:b/>
          <w:bCs/>
        </w:rPr>
        <w:lastRenderedPageBreak/>
        <w:t xml:space="preserve">Задание </w:t>
      </w:r>
      <w:r w:rsidR="00A0115E" w:rsidRPr="003C5C5A">
        <w:rPr>
          <w:b/>
          <w:bCs/>
        </w:rPr>
        <w:t>9.</w:t>
      </w:r>
      <w:r w:rsidR="00A0115E" w:rsidRPr="00363C22">
        <w:t xml:space="preserve">  Как обезопасить от различных киберугроз учреждения и организации гражданского назначения? Как защитить от различных угроз объекты критической инфраструктуры?</w:t>
      </w:r>
      <w:bookmarkEnd w:id="8"/>
    </w:p>
    <w:p w14:paraId="4BD4E9F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В современном мире учреждения гражданского назначения и объекты критической инфраструктуры (ОКИ) подвергаются множеству киберугроз: атакам хакеров, шпионским операциям, саботажу и вредоносному программному обеспечению. Эти угрозы могут привести к утечке данных, остановке важных сервисов и даже угрозам национальной безопасности.</w:t>
      </w:r>
    </w:p>
    <w:p w14:paraId="05FD6EAF" w14:textId="31073B10" w:rsidR="00A0115E" w:rsidRPr="003C5C5A" w:rsidRDefault="00A0115E" w:rsidP="003C5C5A">
      <w:pPr>
        <w:spacing w:line="360" w:lineRule="auto"/>
        <w:rPr>
          <w:szCs w:val="28"/>
        </w:rPr>
      </w:pPr>
      <w:r w:rsidRPr="00363C22">
        <w:rPr>
          <w:szCs w:val="28"/>
        </w:rPr>
        <w:t>Защита таких объектов требует комплексного подхода, включающего технические, организационные и законодательные меры. Рассмотрим основные методы обеспечения кибербезопасности.</w:t>
      </w:r>
    </w:p>
    <w:p w14:paraId="668BDEB4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Учреждения гражданского назначения (государственные органы, коммерческие компании, образовательные учреждения, больницы и банки) должны соблюдать строгие меры безопасности для защиты данных и информационных систем.</w:t>
      </w:r>
    </w:p>
    <w:p w14:paraId="1EEB82E6" w14:textId="1B02DF82" w:rsidR="00A0115E" w:rsidRPr="003C5C5A" w:rsidRDefault="00A0115E" w:rsidP="003F6522">
      <w:pPr>
        <w:spacing w:line="360" w:lineRule="auto"/>
        <w:rPr>
          <w:szCs w:val="28"/>
        </w:rPr>
      </w:pPr>
      <w:r w:rsidRPr="003C5C5A">
        <w:rPr>
          <w:szCs w:val="28"/>
        </w:rPr>
        <w:t>Основные угрозы для организаций</w:t>
      </w:r>
      <w:r w:rsidR="003C5C5A" w:rsidRPr="003C5C5A">
        <w:rPr>
          <w:szCs w:val="28"/>
        </w:rPr>
        <w:t>, которые можно выделить:</w:t>
      </w:r>
    </w:p>
    <w:p w14:paraId="4C096D6C" w14:textId="77777777" w:rsidR="00A0115E" w:rsidRPr="00363C22" w:rsidRDefault="00A0115E" w:rsidP="003F6522">
      <w:pPr>
        <w:widowControl/>
        <w:numPr>
          <w:ilvl w:val="0"/>
          <w:numId w:val="25"/>
        </w:numPr>
        <w:autoSpaceDE/>
        <w:autoSpaceDN/>
        <w:spacing w:line="360" w:lineRule="auto"/>
        <w:rPr>
          <w:szCs w:val="28"/>
        </w:rPr>
      </w:pPr>
      <w:r w:rsidRPr="003C5C5A">
        <w:rPr>
          <w:szCs w:val="28"/>
        </w:rPr>
        <w:t>Фишинг и атаки социальной инженерии</w:t>
      </w:r>
      <w:r w:rsidRPr="00363C22">
        <w:rPr>
          <w:szCs w:val="28"/>
        </w:rPr>
        <w:t xml:space="preserve"> – мошенники используют поддельные письма и звонки для кражи учетных данных сотрудников.</w:t>
      </w:r>
    </w:p>
    <w:p w14:paraId="20B7A719" w14:textId="77777777" w:rsidR="00A0115E" w:rsidRPr="00363C22" w:rsidRDefault="00A0115E" w:rsidP="003F6522">
      <w:pPr>
        <w:widowControl/>
        <w:numPr>
          <w:ilvl w:val="0"/>
          <w:numId w:val="25"/>
        </w:numPr>
        <w:autoSpaceDE/>
        <w:autoSpaceDN/>
        <w:spacing w:line="360" w:lineRule="auto"/>
        <w:rPr>
          <w:szCs w:val="28"/>
        </w:rPr>
      </w:pPr>
      <w:r w:rsidRPr="003C5C5A">
        <w:rPr>
          <w:szCs w:val="28"/>
        </w:rPr>
        <w:t>Вредоносное ПО (вирусы, шифровальщики)</w:t>
      </w:r>
      <w:r w:rsidRPr="00363C22">
        <w:rPr>
          <w:szCs w:val="28"/>
        </w:rPr>
        <w:t xml:space="preserve"> – программы, шифрующие данные и требующие выкуп.</w:t>
      </w:r>
    </w:p>
    <w:p w14:paraId="40921BE9" w14:textId="77777777" w:rsidR="00A0115E" w:rsidRPr="00363C22" w:rsidRDefault="00A0115E" w:rsidP="003F6522">
      <w:pPr>
        <w:widowControl/>
        <w:numPr>
          <w:ilvl w:val="0"/>
          <w:numId w:val="25"/>
        </w:numPr>
        <w:autoSpaceDE/>
        <w:autoSpaceDN/>
        <w:spacing w:line="360" w:lineRule="auto"/>
        <w:rPr>
          <w:szCs w:val="28"/>
        </w:rPr>
      </w:pPr>
      <w:r w:rsidRPr="00C4436A">
        <w:rPr>
          <w:szCs w:val="28"/>
        </w:rPr>
        <w:t>DDoS-атаки</w:t>
      </w:r>
      <w:r w:rsidRPr="00363C22">
        <w:rPr>
          <w:szCs w:val="28"/>
        </w:rPr>
        <w:t xml:space="preserve"> – перегрузка серверов запросами с целью нарушения работы.</w:t>
      </w:r>
    </w:p>
    <w:p w14:paraId="40458B77" w14:textId="77777777" w:rsidR="00A0115E" w:rsidRPr="00363C22" w:rsidRDefault="00A0115E" w:rsidP="003F6522">
      <w:pPr>
        <w:widowControl/>
        <w:numPr>
          <w:ilvl w:val="0"/>
          <w:numId w:val="25"/>
        </w:numPr>
        <w:autoSpaceDE/>
        <w:autoSpaceDN/>
        <w:spacing w:line="360" w:lineRule="auto"/>
        <w:rPr>
          <w:szCs w:val="28"/>
        </w:rPr>
      </w:pPr>
      <w:r w:rsidRPr="00C4436A">
        <w:rPr>
          <w:szCs w:val="28"/>
        </w:rPr>
        <w:t>Компрометация учетных данных</w:t>
      </w:r>
      <w:r w:rsidRPr="00363C22">
        <w:rPr>
          <w:szCs w:val="28"/>
        </w:rPr>
        <w:t xml:space="preserve"> – утечка паролей, позволяющая злоумышленникам получить доступ к системе.</w:t>
      </w:r>
    </w:p>
    <w:p w14:paraId="47043B8E" w14:textId="77777777" w:rsidR="00A0115E" w:rsidRPr="00363C22" w:rsidRDefault="00A0115E" w:rsidP="003F6522">
      <w:pPr>
        <w:widowControl/>
        <w:numPr>
          <w:ilvl w:val="0"/>
          <w:numId w:val="25"/>
        </w:numPr>
        <w:autoSpaceDE/>
        <w:autoSpaceDN/>
        <w:spacing w:line="360" w:lineRule="auto"/>
        <w:rPr>
          <w:szCs w:val="28"/>
        </w:rPr>
      </w:pPr>
      <w:r w:rsidRPr="00C4436A">
        <w:rPr>
          <w:szCs w:val="28"/>
        </w:rPr>
        <w:t>Инсайдерские угрозы</w:t>
      </w:r>
      <w:r w:rsidRPr="00363C22">
        <w:rPr>
          <w:szCs w:val="28"/>
        </w:rPr>
        <w:t xml:space="preserve"> – утечка информации через сотрудников или подрядчиков.</w:t>
      </w:r>
    </w:p>
    <w:p w14:paraId="086DA2F0" w14:textId="0F2237C4" w:rsidR="00A0115E" w:rsidRPr="008862DC" w:rsidRDefault="008862DC" w:rsidP="003F6522">
      <w:pPr>
        <w:spacing w:line="360" w:lineRule="auto"/>
        <w:rPr>
          <w:szCs w:val="28"/>
        </w:rPr>
      </w:pPr>
      <w:r w:rsidRPr="008862DC">
        <w:rPr>
          <w:szCs w:val="28"/>
        </w:rPr>
        <w:t>Рассмотрим теперь м</w:t>
      </w:r>
      <w:r w:rsidR="00A0115E" w:rsidRPr="008862DC">
        <w:rPr>
          <w:szCs w:val="28"/>
        </w:rPr>
        <w:t>етоды защиты</w:t>
      </w:r>
      <w:r w:rsidRPr="008862DC">
        <w:rPr>
          <w:szCs w:val="28"/>
        </w:rPr>
        <w:t>:</w:t>
      </w:r>
    </w:p>
    <w:p w14:paraId="6E2C2531" w14:textId="77777777" w:rsidR="008862DC" w:rsidRDefault="00A0115E" w:rsidP="008862DC">
      <w:pPr>
        <w:spacing w:line="360" w:lineRule="auto"/>
        <w:rPr>
          <w:szCs w:val="28"/>
        </w:rPr>
      </w:pPr>
      <w:r w:rsidRPr="008862DC">
        <w:rPr>
          <w:szCs w:val="28"/>
        </w:rPr>
        <w:t>Разработка политики информационной безопасности</w:t>
      </w:r>
      <w:r w:rsidR="008862DC" w:rsidRPr="008862DC">
        <w:rPr>
          <w:szCs w:val="28"/>
        </w:rPr>
        <w:t xml:space="preserve">. </w:t>
      </w:r>
      <w:r w:rsidRPr="00363C22">
        <w:rPr>
          <w:szCs w:val="28"/>
        </w:rPr>
        <w:t>Каждое учреждение должно иметь четкую стратегию защиты данных, включающую правила работы с информацией, доступ к сетевым ресурсам и методы реагирования на инциденты.</w:t>
      </w:r>
    </w:p>
    <w:p w14:paraId="29DEE35F" w14:textId="7FD9CBC9" w:rsidR="00A01D6C" w:rsidRPr="00A01D6C" w:rsidRDefault="008862DC" w:rsidP="00A01D6C">
      <w:pPr>
        <w:pStyle w:val="ac"/>
        <w:numPr>
          <w:ilvl w:val="0"/>
          <w:numId w:val="26"/>
        </w:numPr>
        <w:spacing w:after="0" w:line="360" w:lineRule="auto"/>
        <w:ind w:left="714" w:hanging="357"/>
        <w:jc w:val="both"/>
      </w:pPr>
      <w:r w:rsidRPr="008862DC">
        <w:lastRenderedPageBreak/>
        <w:t>Контроль доступа и управление учетными записями</w:t>
      </w:r>
      <w:r w:rsidR="00A01D6C">
        <w:t xml:space="preserve"> (и</w:t>
      </w:r>
      <w:r w:rsidRPr="00A01D6C">
        <w:t>спользование многофакторной аутентификации (2FA) для защиты учетных записей.</w:t>
      </w:r>
      <w:r w:rsidR="00A01D6C">
        <w:t xml:space="preserve"> </w:t>
      </w:r>
      <w:r w:rsidR="00A0115E" w:rsidRPr="00A01D6C">
        <w:t>Ограничение прав пользователей: сотрудники должны иметь доступ только к тем ресурсам, которые необходимы им для работы.</w:t>
      </w:r>
      <w:r w:rsidR="00A01D6C">
        <w:t xml:space="preserve"> </w:t>
      </w:r>
      <w:r w:rsidR="00A0115E" w:rsidRPr="00A01D6C">
        <w:t>Регулярный аудит учетных записей и автоматическое удаление неиспользуемых учетных записей</w:t>
      </w:r>
      <w:r w:rsidR="00A01D6C">
        <w:t>)</w:t>
      </w:r>
      <w:r w:rsidR="00A01D6C" w:rsidRPr="00A01D6C">
        <w:t>;</w:t>
      </w:r>
    </w:p>
    <w:p w14:paraId="583EB661" w14:textId="1B030FF2" w:rsidR="00CD0C2B" w:rsidRPr="00CD0C2B" w:rsidRDefault="00A0115E" w:rsidP="00CD0C2B">
      <w:pPr>
        <w:widowControl/>
        <w:numPr>
          <w:ilvl w:val="0"/>
          <w:numId w:val="26"/>
        </w:numPr>
        <w:autoSpaceDE/>
        <w:autoSpaceDN/>
        <w:spacing w:line="360" w:lineRule="auto"/>
        <w:rPr>
          <w:szCs w:val="28"/>
        </w:rPr>
      </w:pPr>
      <w:r w:rsidRPr="00A01D6C">
        <w:rPr>
          <w:szCs w:val="28"/>
        </w:rPr>
        <w:t>Обучение сотрудников основам кибербезопасности</w:t>
      </w:r>
      <w:r w:rsidR="00A01D6C" w:rsidRPr="00A01D6C">
        <w:rPr>
          <w:szCs w:val="28"/>
        </w:rPr>
        <w:t xml:space="preserve"> (</w:t>
      </w:r>
      <w:r w:rsidR="00A01D6C">
        <w:rPr>
          <w:szCs w:val="28"/>
        </w:rPr>
        <w:t>к</w:t>
      </w:r>
      <w:r w:rsidRPr="00A01D6C">
        <w:rPr>
          <w:szCs w:val="28"/>
        </w:rPr>
        <w:t xml:space="preserve">урсы и тренинги по </w:t>
      </w:r>
      <w:r w:rsidRPr="003F25B8">
        <w:rPr>
          <w:szCs w:val="28"/>
        </w:rPr>
        <w:t>распознаванию фишинга</w:t>
      </w:r>
      <w:r w:rsidRPr="00A01D6C">
        <w:rPr>
          <w:szCs w:val="28"/>
        </w:rPr>
        <w:t xml:space="preserve"> и </w:t>
      </w:r>
      <w:r w:rsidRPr="003F25B8">
        <w:rPr>
          <w:szCs w:val="28"/>
        </w:rPr>
        <w:t>социальной инженерии</w:t>
      </w:r>
      <w:r w:rsidRPr="00A01D6C">
        <w:rPr>
          <w:szCs w:val="28"/>
        </w:rPr>
        <w:t>.</w:t>
      </w:r>
      <w:r w:rsidR="00A01D6C" w:rsidRPr="00A01D6C">
        <w:rPr>
          <w:szCs w:val="28"/>
        </w:rPr>
        <w:t xml:space="preserve"> </w:t>
      </w:r>
      <w:r w:rsidRPr="00A01D6C">
        <w:rPr>
          <w:szCs w:val="28"/>
        </w:rPr>
        <w:t>Имитационные атаки (фишинг-тесты) для проверки уровня осведомленности сотрудников.</w:t>
      </w:r>
      <w:r w:rsidR="00A01D6C" w:rsidRPr="00A01D6C">
        <w:rPr>
          <w:szCs w:val="28"/>
        </w:rPr>
        <w:t xml:space="preserve"> </w:t>
      </w:r>
      <w:r w:rsidRPr="00A01D6C">
        <w:rPr>
          <w:szCs w:val="28"/>
        </w:rPr>
        <w:t>Обучение безопасному использованию паролей и защите личных данных</w:t>
      </w:r>
      <w:r w:rsidR="00A01D6C">
        <w:rPr>
          <w:szCs w:val="28"/>
          <w:lang w:val="en-US"/>
        </w:rPr>
        <w:t>)</w:t>
      </w:r>
      <w:r w:rsidRPr="00A01D6C">
        <w:rPr>
          <w:szCs w:val="28"/>
        </w:rPr>
        <w:t>.</w:t>
      </w:r>
    </w:p>
    <w:p w14:paraId="12A52F4A" w14:textId="643F0025" w:rsidR="00A0115E" w:rsidRPr="00CD0C2B" w:rsidRDefault="00A0115E" w:rsidP="00CD0C2B">
      <w:pPr>
        <w:widowControl/>
        <w:numPr>
          <w:ilvl w:val="0"/>
          <w:numId w:val="26"/>
        </w:numPr>
        <w:autoSpaceDE/>
        <w:autoSpaceDN/>
        <w:spacing w:line="360" w:lineRule="auto"/>
        <w:rPr>
          <w:szCs w:val="28"/>
        </w:rPr>
      </w:pPr>
      <w:r w:rsidRPr="00CD0C2B">
        <w:rPr>
          <w:szCs w:val="28"/>
        </w:rPr>
        <w:t>Антивирусное программное обеспечение и системы защиты</w:t>
      </w:r>
      <w:r w:rsidR="00CD0C2B" w:rsidRPr="00CD0C2B">
        <w:rPr>
          <w:szCs w:val="28"/>
        </w:rPr>
        <w:t xml:space="preserve"> (и</w:t>
      </w:r>
      <w:r w:rsidRPr="00CD0C2B">
        <w:rPr>
          <w:szCs w:val="28"/>
        </w:rPr>
        <w:t>спользование современных антивирусов с проактивной защитой.</w:t>
      </w:r>
      <w:r w:rsidR="00CD0C2B" w:rsidRPr="00CD0C2B">
        <w:rPr>
          <w:szCs w:val="28"/>
        </w:rPr>
        <w:t xml:space="preserve"> </w:t>
      </w:r>
      <w:r w:rsidRPr="00CD0C2B">
        <w:rPr>
          <w:szCs w:val="28"/>
        </w:rPr>
        <w:t>Мониторинг сетевой активности с помощью систем предотвращения вторжений (IPS).</w:t>
      </w:r>
      <w:r w:rsidR="00CD0C2B" w:rsidRPr="00CD0C2B">
        <w:rPr>
          <w:szCs w:val="28"/>
        </w:rPr>
        <w:t xml:space="preserve"> </w:t>
      </w:r>
      <w:r w:rsidRPr="00CD0C2B">
        <w:rPr>
          <w:szCs w:val="28"/>
        </w:rPr>
        <w:t>Ограничение использования USB-накопителей и внешних устройств</w:t>
      </w:r>
      <w:r w:rsidR="00CD0C2B" w:rsidRPr="00CD0C2B">
        <w:rPr>
          <w:szCs w:val="28"/>
        </w:rPr>
        <w:t>).</w:t>
      </w:r>
    </w:p>
    <w:p w14:paraId="6613D39E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Объекты критической инфраструктуры (ОКИ) – это системы и предприятия, нарушение работы которых может привести к серьезным последствиям для общества и государства.</w:t>
      </w:r>
    </w:p>
    <w:p w14:paraId="00E9796B" w14:textId="1EF3C1DD" w:rsidR="00A0115E" w:rsidRPr="00363C22" w:rsidRDefault="00A0115E" w:rsidP="00CD0C2B">
      <w:pPr>
        <w:spacing w:line="360" w:lineRule="auto"/>
        <w:rPr>
          <w:szCs w:val="28"/>
        </w:rPr>
      </w:pPr>
      <w:r w:rsidRPr="00363C22">
        <w:rPr>
          <w:szCs w:val="28"/>
        </w:rPr>
        <w:t>Примеры объектов критической инфраструктуры</w:t>
      </w:r>
      <w:r w:rsidR="00CD0C2B" w:rsidRPr="00CD0C2B">
        <w:rPr>
          <w:szCs w:val="28"/>
        </w:rPr>
        <w:t xml:space="preserve">: </w:t>
      </w:r>
      <w:r w:rsidR="00CD0C2B">
        <w:rPr>
          <w:szCs w:val="28"/>
        </w:rPr>
        <w:t>э</w:t>
      </w:r>
      <w:r w:rsidRPr="00363C22">
        <w:rPr>
          <w:szCs w:val="28"/>
        </w:rPr>
        <w:t>нергетические объекты (электростанции, нефтепроводы, АЭС)</w:t>
      </w:r>
      <w:r w:rsidR="00CD0C2B">
        <w:rPr>
          <w:szCs w:val="28"/>
        </w:rPr>
        <w:t>, ф</w:t>
      </w:r>
      <w:r w:rsidRPr="00363C22">
        <w:rPr>
          <w:szCs w:val="28"/>
        </w:rPr>
        <w:t>инансовые системы (банки, платежные сервисы)</w:t>
      </w:r>
      <w:r w:rsidR="00CD0C2B">
        <w:rPr>
          <w:szCs w:val="28"/>
        </w:rPr>
        <w:t>, т</w:t>
      </w:r>
      <w:r w:rsidRPr="00363C22">
        <w:rPr>
          <w:szCs w:val="28"/>
        </w:rPr>
        <w:t>ранспортные сети (авиаперевозки, железные дороги)</w:t>
      </w:r>
      <w:r w:rsidR="00CD0C2B">
        <w:rPr>
          <w:szCs w:val="28"/>
        </w:rPr>
        <w:t>, в</w:t>
      </w:r>
      <w:r w:rsidRPr="00363C22">
        <w:rPr>
          <w:szCs w:val="28"/>
        </w:rPr>
        <w:t>оенные и правительственные структуры.</w:t>
      </w:r>
    </w:p>
    <w:p w14:paraId="17E3B206" w14:textId="76019769" w:rsidR="00A0115E" w:rsidRPr="000557A4" w:rsidRDefault="00A0115E" w:rsidP="003F6522">
      <w:pPr>
        <w:spacing w:line="360" w:lineRule="auto"/>
        <w:rPr>
          <w:szCs w:val="28"/>
          <w:lang w:val="en-US"/>
        </w:rPr>
      </w:pPr>
      <w:r w:rsidRPr="00363C22">
        <w:rPr>
          <w:szCs w:val="28"/>
        </w:rPr>
        <w:t>Основные угрозы для ОКИ</w:t>
      </w:r>
      <w:r w:rsidR="000557A4">
        <w:rPr>
          <w:szCs w:val="28"/>
          <w:lang w:val="en-US"/>
        </w:rPr>
        <w:t>:</w:t>
      </w:r>
    </w:p>
    <w:p w14:paraId="153153D8" w14:textId="77777777" w:rsidR="00A0115E" w:rsidRPr="00363C22" w:rsidRDefault="00A0115E" w:rsidP="003F6522">
      <w:pPr>
        <w:widowControl/>
        <w:numPr>
          <w:ilvl w:val="0"/>
          <w:numId w:val="3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Кибершпионаж – атаки, направленные на кражу стратегически важной информации.</w:t>
      </w:r>
    </w:p>
    <w:p w14:paraId="206A4546" w14:textId="77777777" w:rsidR="00A0115E" w:rsidRPr="00363C22" w:rsidRDefault="00A0115E" w:rsidP="003F6522">
      <w:pPr>
        <w:widowControl/>
        <w:numPr>
          <w:ilvl w:val="0"/>
          <w:numId w:val="3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Саботаж и уничтожение данных – целевые атаки, вызывающие сбои в работе ОКИ.</w:t>
      </w:r>
    </w:p>
    <w:p w14:paraId="27F04850" w14:textId="77777777" w:rsidR="00A0115E" w:rsidRPr="00363C22" w:rsidRDefault="00A0115E" w:rsidP="003F6522">
      <w:pPr>
        <w:widowControl/>
        <w:numPr>
          <w:ilvl w:val="0"/>
          <w:numId w:val="3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Атаки на промышленные системы (SCADA-атаки) – заражение контроллеров и датчиков для нарушения технологических процессов.</w:t>
      </w:r>
    </w:p>
    <w:p w14:paraId="4812F7E5" w14:textId="77777777" w:rsidR="00A0115E" w:rsidRPr="00363C22" w:rsidRDefault="00A0115E" w:rsidP="003F6522">
      <w:pPr>
        <w:widowControl/>
        <w:numPr>
          <w:ilvl w:val="0"/>
          <w:numId w:val="3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DDoS-атаки на серверы ОКИ – парализация работы государственных сервисов.</w:t>
      </w:r>
    </w:p>
    <w:p w14:paraId="1ABCF1AF" w14:textId="77777777" w:rsidR="00A0115E" w:rsidRPr="00363C22" w:rsidRDefault="00A0115E" w:rsidP="003F6522">
      <w:pPr>
        <w:widowControl/>
        <w:numPr>
          <w:ilvl w:val="0"/>
          <w:numId w:val="3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Компрометация цепочек поставок (Supply Chain Attack) – взлом подрядчиков и поставщиков оборудования.</w:t>
      </w:r>
    </w:p>
    <w:p w14:paraId="353F40AC" w14:textId="77777777" w:rsidR="000557A4" w:rsidRDefault="00A0115E" w:rsidP="000557A4">
      <w:pPr>
        <w:spacing w:line="360" w:lineRule="auto"/>
        <w:rPr>
          <w:szCs w:val="28"/>
        </w:rPr>
      </w:pPr>
      <w:r w:rsidRPr="00363C22">
        <w:rPr>
          <w:szCs w:val="28"/>
        </w:rPr>
        <w:t>Методы защиты объектов критической инфраструктуры</w:t>
      </w:r>
      <w:r w:rsidR="000557A4" w:rsidRPr="000557A4">
        <w:rPr>
          <w:szCs w:val="28"/>
        </w:rPr>
        <w:t xml:space="preserve">: </w:t>
      </w:r>
    </w:p>
    <w:p w14:paraId="55151446" w14:textId="77777777" w:rsidR="000557A4" w:rsidRPr="000557A4" w:rsidRDefault="00A0115E" w:rsidP="000557A4">
      <w:pPr>
        <w:pStyle w:val="ac"/>
        <w:numPr>
          <w:ilvl w:val="0"/>
          <w:numId w:val="90"/>
        </w:numPr>
        <w:spacing w:line="360" w:lineRule="auto"/>
      </w:pPr>
      <w:r w:rsidRPr="000557A4">
        <w:t>Сегментация сетей и использование закрытых (air-gapped) систем</w:t>
      </w:r>
      <w:r w:rsidR="000557A4" w:rsidRPr="000557A4">
        <w:t>.</w:t>
      </w:r>
    </w:p>
    <w:p w14:paraId="1B5E2720" w14:textId="77777777" w:rsidR="000557A4" w:rsidRDefault="00A0115E" w:rsidP="000557A4">
      <w:pPr>
        <w:pStyle w:val="ac"/>
        <w:numPr>
          <w:ilvl w:val="0"/>
          <w:numId w:val="90"/>
        </w:numPr>
        <w:spacing w:line="360" w:lineRule="auto"/>
      </w:pPr>
      <w:r w:rsidRPr="000557A4">
        <w:t>Запрет на подключение внешних устройств к промышленным системам.</w:t>
      </w:r>
    </w:p>
    <w:p w14:paraId="03ECD587" w14:textId="77777777" w:rsidR="000557A4" w:rsidRDefault="00A0115E" w:rsidP="000557A4">
      <w:pPr>
        <w:pStyle w:val="ac"/>
        <w:numPr>
          <w:ilvl w:val="0"/>
          <w:numId w:val="90"/>
        </w:numPr>
        <w:spacing w:line="360" w:lineRule="auto"/>
      </w:pPr>
      <w:r w:rsidRPr="000557A4">
        <w:t>Системы мониторинга и обнаружения атак (SIEM, IDS, IPS)</w:t>
      </w:r>
    </w:p>
    <w:p w14:paraId="32A8A24B" w14:textId="77777777" w:rsidR="000557A4" w:rsidRDefault="00A0115E" w:rsidP="000557A4">
      <w:pPr>
        <w:pStyle w:val="ac"/>
        <w:numPr>
          <w:ilvl w:val="0"/>
          <w:numId w:val="90"/>
        </w:numPr>
        <w:spacing w:line="360" w:lineRule="auto"/>
      </w:pPr>
      <w:r w:rsidRPr="000557A4">
        <w:t>Контроль активности в сети с помощью SOC (Security Operations Center).</w:t>
      </w:r>
    </w:p>
    <w:p w14:paraId="7F7406FA" w14:textId="4EC965E4" w:rsidR="00A0115E" w:rsidRPr="000557A4" w:rsidRDefault="00A0115E" w:rsidP="000557A4">
      <w:pPr>
        <w:pStyle w:val="ac"/>
        <w:numPr>
          <w:ilvl w:val="0"/>
          <w:numId w:val="90"/>
        </w:numPr>
        <w:spacing w:line="360" w:lineRule="auto"/>
      </w:pPr>
      <w:r w:rsidRPr="000557A4">
        <w:t>Защита промышленного оборудования и SCADA-систем</w:t>
      </w:r>
    </w:p>
    <w:p w14:paraId="213CA746" w14:textId="77777777" w:rsidR="00A0115E" w:rsidRPr="00363C22" w:rsidRDefault="00A0115E" w:rsidP="003F6522">
      <w:pPr>
        <w:pStyle w:val="1"/>
        <w:spacing w:line="360" w:lineRule="auto"/>
      </w:pPr>
      <w:bookmarkStart w:id="9" w:name="_Toc190270289"/>
      <w:r w:rsidRPr="00363C22">
        <w:t>10. Как обезопасить разрабатываемое Вами импортозамещающее программное обеспечение? Как защитить свои сетевые ресурсы от различных киберугроз?</w:t>
      </w:r>
      <w:bookmarkEnd w:id="9"/>
    </w:p>
    <w:p w14:paraId="2EE9E50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Разработка импортозамещающего программного обеспечения (ПО) требует не только высоких стандартов качества, но и надежной защиты от кибератак. Безопасность таких решений особенно важна, так как они используются в государственных структурах, оборонной промышленности, энергетике, банках и критической инфраструктуре. Кроме того, защита сетевых ресурсов играет ключевую роль в предотвращении утечек данных, атак злоумышленников и несанкционированного доступа.</w:t>
      </w:r>
    </w:p>
    <w:p w14:paraId="5E04D52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Безопасная разработка импортозамещающего ПО</w:t>
      </w:r>
    </w:p>
    <w:p w14:paraId="7A72F4B0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Импортозамещение в сфере программного обеспечения – это процесс создания отечественных решений, заменяющих зарубежные аналоги. Однако если такие продукты не защищены от кибератак, они могут стать точкой уязвимости для всей экосистемы.</w:t>
      </w:r>
    </w:p>
    <w:p w14:paraId="2721FFDF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Основные угрозы для импортозамещающего ПО</w:t>
      </w:r>
    </w:p>
    <w:p w14:paraId="5E61D245" w14:textId="77777777" w:rsidR="00A0115E" w:rsidRPr="00363C22" w:rsidRDefault="00A0115E" w:rsidP="003F6522">
      <w:pPr>
        <w:widowControl/>
        <w:numPr>
          <w:ilvl w:val="0"/>
          <w:numId w:val="3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Закладки и бэкдоры – скрытые уязвимости, внедренные в код или оборудование.</w:t>
      </w:r>
    </w:p>
    <w:p w14:paraId="69CC8D1C" w14:textId="77777777" w:rsidR="00A0115E" w:rsidRPr="00363C22" w:rsidRDefault="00A0115E" w:rsidP="003F6522">
      <w:pPr>
        <w:widowControl/>
        <w:numPr>
          <w:ilvl w:val="0"/>
          <w:numId w:val="3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Уязвимости нулевого дня (zero-day vulnerabilities) – неизвестные уязвимости, которые могут быть использованы хакерами до их устранения.</w:t>
      </w:r>
    </w:p>
    <w:p w14:paraId="674E6886" w14:textId="77777777" w:rsidR="00A0115E" w:rsidRPr="00363C22" w:rsidRDefault="00A0115E" w:rsidP="003F6522">
      <w:pPr>
        <w:widowControl/>
        <w:numPr>
          <w:ilvl w:val="0"/>
          <w:numId w:val="3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SQL-инъекции и другие веб-уязвимости – ошибки в коде, позволяющие злоумышленникам получать доступ к базам данных.</w:t>
      </w:r>
    </w:p>
    <w:p w14:paraId="460CD876" w14:textId="77777777" w:rsidR="00A0115E" w:rsidRPr="00363C22" w:rsidRDefault="00A0115E" w:rsidP="003F6522">
      <w:pPr>
        <w:widowControl/>
        <w:numPr>
          <w:ilvl w:val="0"/>
          <w:numId w:val="3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Атаки на цепочку поставок (Supply Chain Attacks) – взлом инфраструктуры разработки (например, репозиториев или сборочных серверов).</w:t>
      </w:r>
    </w:p>
    <w:p w14:paraId="75D90367" w14:textId="77777777" w:rsidR="00A0115E" w:rsidRPr="00363C22" w:rsidRDefault="00A0115E" w:rsidP="003F6522">
      <w:pPr>
        <w:widowControl/>
        <w:numPr>
          <w:ilvl w:val="0"/>
          <w:numId w:val="3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Кража исходного кода – получение злоумышленниками доступа к конфиденциальным компонентам программного обеспечения.</w:t>
      </w:r>
    </w:p>
    <w:p w14:paraId="21646CC6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Методы защиты разрабатываемого ПО</w:t>
      </w:r>
    </w:p>
    <w:p w14:paraId="24ADA034" w14:textId="6CD026F1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Использование безопасных методологий разработки (SDLC – Secure Development</w:t>
      </w:r>
      <w:r w:rsidR="00785DC3">
        <w:rPr>
          <w:szCs w:val="28"/>
        </w:rPr>
        <w:t xml:space="preserve"> </w:t>
      </w:r>
      <w:r w:rsidRPr="00363C22">
        <w:rPr>
          <w:szCs w:val="28"/>
        </w:rPr>
        <w:t>Lifecycle)</w:t>
      </w:r>
      <w:r w:rsidR="00785DC3">
        <w:rPr>
          <w:szCs w:val="28"/>
        </w:rPr>
        <w:t xml:space="preserve"> </w:t>
      </w:r>
      <w:r w:rsidRPr="00363C22">
        <w:rPr>
          <w:szCs w:val="28"/>
        </w:rPr>
        <w:t>Безопасный жизненный цикл разработки (Secure SDLC) включает встроенные процессы тестирования и защиты, которые позволяют выявлять уязвимости на ранних этапах.</w:t>
      </w:r>
    </w:p>
    <w:p w14:paraId="33E7AE2D" w14:textId="77777777" w:rsidR="00A0115E" w:rsidRPr="00363C22" w:rsidRDefault="00A0115E" w:rsidP="003F6522">
      <w:pPr>
        <w:widowControl/>
        <w:numPr>
          <w:ilvl w:val="0"/>
          <w:numId w:val="3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Анализ безопасности начинается с этапа проектирования.</w:t>
      </w:r>
    </w:p>
    <w:p w14:paraId="5A11D288" w14:textId="77777777" w:rsidR="00A0115E" w:rsidRPr="00363C22" w:rsidRDefault="00A0115E" w:rsidP="003F6522">
      <w:pPr>
        <w:widowControl/>
        <w:numPr>
          <w:ilvl w:val="0"/>
          <w:numId w:val="3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На этапе разработки применяются методы статического анализа кода.</w:t>
      </w:r>
    </w:p>
    <w:p w14:paraId="78C6919B" w14:textId="77777777" w:rsidR="00A0115E" w:rsidRPr="00363C22" w:rsidRDefault="00A0115E" w:rsidP="003F6522">
      <w:pPr>
        <w:widowControl/>
        <w:numPr>
          <w:ilvl w:val="0"/>
          <w:numId w:val="3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На этапе тестирования используются инструменты динамического анализа и тестирования на проникновение.</w:t>
      </w:r>
    </w:p>
    <w:p w14:paraId="74CCDE38" w14:textId="54E41A26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Статический и динамический анализ кода</w:t>
      </w:r>
    </w:p>
    <w:p w14:paraId="7275EE5F" w14:textId="77777777" w:rsidR="00A0115E" w:rsidRPr="00363C22" w:rsidRDefault="00A0115E" w:rsidP="003F6522">
      <w:pPr>
        <w:widowControl/>
        <w:numPr>
          <w:ilvl w:val="0"/>
          <w:numId w:val="4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Статический анализ (Static Application Security Testing, SAST) – поиск уязвимостей в исходном коде без его выполнения. Инструменты: SonarQube, Fortify, Checkmarx.</w:t>
      </w:r>
    </w:p>
    <w:p w14:paraId="31469F3C" w14:textId="77777777" w:rsidR="00A0115E" w:rsidRPr="00363C22" w:rsidRDefault="00A0115E" w:rsidP="003F6522">
      <w:pPr>
        <w:widowControl/>
        <w:numPr>
          <w:ilvl w:val="0"/>
          <w:numId w:val="4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Динамический анализ (DAST) – проверка безопасности во время работы ПО. Инструменты: Burp Suite, OWASP ZAP.</w:t>
      </w:r>
    </w:p>
    <w:p w14:paraId="7D5789D9" w14:textId="75B2FD60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Контроль зависимостей и библиотек</w:t>
      </w:r>
      <w:r w:rsidRPr="00363C22">
        <w:rPr>
          <w:szCs w:val="28"/>
        </w:rPr>
        <w:br/>
        <w:t>Использование сторонних библиотек может представлять угрозу, если они содержат уязвимости.</w:t>
      </w:r>
    </w:p>
    <w:p w14:paraId="22504DDC" w14:textId="77777777" w:rsidR="00A0115E" w:rsidRPr="00363C22" w:rsidRDefault="00A0115E" w:rsidP="003F6522">
      <w:pPr>
        <w:widowControl/>
        <w:numPr>
          <w:ilvl w:val="0"/>
          <w:numId w:val="4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Автоматизированные системы, такие как OWASP Dependency-Check, позволяют находить известные уязвимости в сторонних модулях.</w:t>
      </w:r>
    </w:p>
    <w:p w14:paraId="7DC7A67E" w14:textId="77777777" w:rsidR="00A0115E" w:rsidRPr="00363C22" w:rsidRDefault="00A0115E" w:rsidP="003F6522">
      <w:pPr>
        <w:widowControl/>
        <w:numPr>
          <w:ilvl w:val="0"/>
          <w:numId w:val="4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Рекомендуется использование изолированных репозиториев с проверенными библиотеками.</w:t>
      </w:r>
    </w:p>
    <w:p w14:paraId="6F4B2B1A" w14:textId="4147AC8A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Защита репозиториев кода и систем сборки</w:t>
      </w:r>
    </w:p>
    <w:p w14:paraId="31C1840D" w14:textId="77777777" w:rsidR="00A0115E" w:rsidRPr="00363C22" w:rsidRDefault="00A0115E" w:rsidP="003F6522">
      <w:pPr>
        <w:widowControl/>
        <w:numPr>
          <w:ilvl w:val="0"/>
          <w:numId w:val="4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защищенных частных репозиториев (GitLab, Bitbucket, Gitea).</w:t>
      </w:r>
    </w:p>
    <w:p w14:paraId="67F3A715" w14:textId="77777777" w:rsidR="00A0115E" w:rsidRPr="00363C22" w:rsidRDefault="00A0115E" w:rsidP="003F6522">
      <w:pPr>
        <w:widowControl/>
        <w:numPr>
          <w:ilvl w:val="0"/>
          <w:numId w:val="4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Внедрение многофакторной аутентификации (2FA) для доступа разработчиков.</w:t>
      </w:r>
    </w:p>
    <w:p w14:paraId="095DD1F5" w14:textId="77777777" w:rsidR="00A0115E" w:rsidRPr="00363C22" w:rsidRDefault="00A0115E" w:rsidP="003F6522">
      <w:pPr>
        <w:widowControl/>
        <w:numPr>
          <w:ilvl w:val="0"/>
          <w:numId w:val="4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Регулярный аудит изменений в коде для предотвращения внедрения вредоносного кода.</w:t>
      </w:r>
    </w:p>
    <w:p w14:paraId="6F4C6B1C" w14:textId="29ECB54C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Использование DevSecOps (Security в DevOps)</w:t>
      </w:r>
      <w:r w:rsidRPr="00363C22">
        <w:rPr>
          <w:szCs w:val="28"/>
        </w:rPr>
        <w:br/>
        <w:t>DevSecOps интегрирует практики информационной безопасности на всех этапах CI/CD-процесса.</w:t>
      </w:r>
    </w:p>
    <w:p w14:paraId="61B5F978" w14:textId="77777777" w:rsidR="00A0115E" w:rsidRPr="00363C22" w:rsidRDefault="00A0115E" w:rsidP="003F6522">
      <w:pPr>
        <w:widowControl/>
        <w:numPr>
          <w:ilvl w:val="0"/>
          <w:numId w:val="4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Автоматизированные проверки безопасности в конвейерах сборки (Jenkins, GitHub Actions, GitLab CI/CD).</w:t>
      </w:r>
    </w:p>
    <w:p w14:paraId="1D306ACE" w14:textId="77777777" w:rsidR="00A0115E" w:rsidRPr="00363C22" w:rsidRDefault="00A0115E" w:rsidP="003F6522">
      <w:pPr>
        <w:widowControl/>
        <w:numPr>
          <w:ilvl w:val="0"/>
          <w:numId w:val="4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Проверка контейнерных образов с помощью Docker Security Scanning, Trivy, Clair.</w:t>
      </w:r>
    </w:p>
    <w:p w14:paraId="657E1E20" w14:textId="5C7C1E08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>В 2020 году хакеры атаковали поставщиков ПО через цепочку поставок, внедрив бэкдор в обновление SolarWinds. Это позволило им получить доступ к корпоративным и государственным сетям. Чтобы предотвратить такие атаки, важно внедрять строгие проверки кода и контролировать процесс сборки.</w:t>
      </w:r>
    </w:p>
    <w:p w14:paraId="3256A1CB" w14:textId="77777777" w:rsidR="00A0115E" w:rsidRPr="00363C22" w:rsidRDefault="00A0115E" w:rsidP="003F6522">
      <w:pPr>
        <w:spacing w:line="360" w:lineRule="auto"/>
        <w:rPr>
          <w:szCs w:val="28"/>
        </w:rPr>
      </w:pPr>
    </w:p>
    <w:p w14:paraId="4089BF5D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2. Защита сетевых ресурсов от киберугроз</w:t>
      </w:r>
    </w:p>
    <w:p w14:paraId="7F7F2BB9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Сетевые ресурсы, включая серверы, базы данных, веб-приложения и корпоративные сети, являются первыми целями для хакеров.</w:t>
      </w:r>
    </w:p>
    <w:p w14:paraId="4CBD4959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Основные угрозы для сетевых ресурсов</w:t>
      </w:r>
    </w:p>
    <w:p w14:paraId="14B3BFF7" w14:textId="77777777" w:rsidR="00A0115E" w:rsidRPr="00363C22" w:rsidRDefault="00A0115E" w:rsidP="003F6522">
      <w:pPr>
        <w:widowControl/>
        <w:numPr>
          <w:ilvl w:val="0"/>
          <w:numId w:val="4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DDoS-атаки – перегрузка серверов фальшивыми запросами.</w:t>
      </w:r>
    </w:p>
    <w:p w14:paraId="4ED81808" w14:textId="77777777" w:rsidR="00A0115E" w:rsidRPr="00363C22" w:rsidRDefault="00A0115E" w:rsidP="003F6522">
      <w:pPr>
        <w:widowControl/>
        <w:numPr>
          <w:ilvl w:val="0"/>
          <w:numId w:val="4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Фишинговые атаки – кража учетных данных сотрудников.</w:t>
      </w:r>
    </w:p>
    <w:p w14:paraId="531ED8AD" w14:textId="77777777" w:rsidR="00A0115E" w:rsidRPr="00363C22" w:rsidRDefault="00A0115E" w:rsidP="003F6522">
      <w:pPr>
        <w:widowControl/>
        <w:numPr>
          <w:ilvl w:val="0"/>
          <w:numId w:val="4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Атаки на веб-приложения (XSS, CSRF, SQL-инъекции) – попытки взлома через уязвимости в коде.</w:t>
      </w:r>
    </w:p>
    <w:p w14:paraId="616B42A8" w14:textId="77777777" w:rsidR="00A0115E" w:rsidRPr="00363C22" w:rsidRDefault="00A0115E" w:rsidP="003F6522">
      <w:pPr>
        <w:widowControl/>
        <w:numPr>
          <w:ilvl w:val="0"/>
          <w:numId w:val="4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Атаки с использованием брутфорса – подбор паролей к учетным записям.</w:t>
      </w:r>
    </w:p>
    <w:p w14:paraId="6AE910C1" w14:textId="77777777" w:rsidR="00A0115E" w:rsidRPr="00363C22" w:rsidRDefault="00A0115E" w:rsidP="003F6522">
      <w:pPr>
        <w:widowControl/>
        <w:numPr>
          <w:ilvl w:val="0"/>
          <w:numId w:val="4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Вредоносное ПО и эксплойты – внедрение вирусов и троянов через уязвимости в системе.</w:t>
      </w:r>
    </w:p>
    <w:p w14:paraId="0A34A145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Методы защиты сетевых ресурсов</w:t>
      </w:r>
    </w:p>
    <w:p w14:paraId="201B8FF0" w14:textId="70F4054C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Защита серверов и сетевой инфраструктуры</w:t>
      </w:r>
    </w:p>
    <w:p w14:paraId="5C6DA2AF" w14:textId="77777777" w:rsidR="00A0115E" w:rsidRPr="00363C22" w:rsidRDefault="00A0115E" w:rsidP="003F6522">
      <w:pPr>
        <w:widowControl/>
        <w:numPr>
          <w:ilvl w:val="0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Разделение сетей на зоны безопасности:</w:t>
      </w:r>
    </w:p>
    <w:p w14:paraId="7506EBC3" w14:textId="77777777" w:rsidR="00A0115E" w:rsidRPr="00363C22" w:rsidRDefault="00A0115E" w:rsidP="003F6522">
      <w:pPr>
        <w:widowControl/>
        <w:numPr>
          <w:ilvl w:val="1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Внешняя (интернет-доступ)</w:t>
      </w:r>
    </w:p>
    <w:p w14:paraId="258F9007" w14:textId="77777777" w:rsidR="00A0115E" w:rsidRPr="00363C22" w:rsidRDefault="00A0115E" w:rsidP="003F6522">
      <w:pPr>
        <w:widowControl/>
        <w:numPr>
          <w:ilvl w:val="1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Внутренняя (локальная корпоративная сеть)</w:t>
      </w:r>
    </w:p>
    <w:p w14:paraId="0F951D82" w14:textId="77777777" w:rsidR="00A0115E" w:rsidRPr="00363C22" w:rsidRDefault="00A0115E" w:rsidP="003F6522">
      <w:pPr>
        <w:widowControl/>
        <w:numPr>
          <w:ilvl w:val="1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Изолированная (серверы критической инфраструктуры)</w:t>
      </w:r>
    </w:p>
    <w:p w14:paraId="6699CA35" w14:textId="77777777" w:rsidR="00A0115E" w:rsidRPr="00363C22" w:rsidRDefault="00A0115E" w:rsidP="003F6522">
      <w:pPr>
        <w:widowControl/>
        <w:numPr>
          <w:ilvl w:val="0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межсетевых экранов (Firewall, Next-Generation Firewall – NGFW) для блокировки подозрительного трафика.</w:t>
      </w:r>
    </w:p>
    <w:p w14:paraId="34EF461F" w14:textId="77777777" w:rsidR="00A0115E" w:rsidRPr="00363C22" w:rsidRDefault="00A0115E" w:rsidP="003F6522">
      <w:pPr>
        <w:widowControl/>
        <w:numPr>
          <w:ilvl w:val="0"/>
          <w:numId w:val="4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Защита DNS и предотвращение DNS-спуфинга (использование DNSSEC).</w:t>
      </w:r>
    </w:p>
    <w:p w14:paraId="5A61D832" w14:textId="190511B4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Использование систем предотвращения вторжений (IPS) и SIEM</w:t>
      </w:r>
    </w:p>
    <w:p w14:paraId="76AFD432" w14:textId="77777777" w:rsidR="00A0115E" w:rsidRPr="00363C22" w:rsidRDefault="00A0115E" w:rsidP="003F6522">
      <w:pPr>
        <w:widowControl/>
        <w:numPr>
          <w:ilvl w:val="0"/>
          <w:numId w:val="46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IPS (Intrusion Prevention System) блокирует атаки на сетевом уровне.</w:t>
      </w:r>
    </w:p>
    <w:p w14:paraId="526C80CB" w14:textId="77777777" w:rsidR="00A0115E" w:rsidRPr="00363C22" w:rsidRDefault="00A0115E" w:rsidP="003F6522">
      <w:pPr>
        <w:widowControl/>
        <w:numPr>
          <w:ilvl w:val="0"/>
          <w:numId w:val="46"/>
        </w:numPr>
        <w:autoSpaceDE/>
        <w:autoSpaceDN/>
        <w:spacing w:line="360" w:lineRule="auto"/>
        <w:rPr>
          <w:szCs w:val="28"/>
          <w:lang w:val="en-US"/>
        </w:rPr>
      </w:pPr>
      <w:r w:rsidRPr="00363C22">
        <w:rPr>
          <w:szCs w:val="28"/>
          <w:lang w:val="en-US"/>
        </w:rPr>
        <w:t xml:space="preserve">SIEM (Security Information and Event Management) </w:t>
      </w:r>
      <w:r w:rsidRPr="00363C22">
        <w:rPr>
          <w:szCs w:val="28"/>
        </w:rPr>
        <w:t>анализирует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журналы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событий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и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выявляет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аномалии</w:t>
      </w:r>
      <w:r w:rsidRPr="00363C22">
        <w:rPr>
          <w:szCs w:val="28"/>
          <w:lang w:val="en-US"/>
        </w:rPr>
        <w:t>.</w:t>
      </w:r>
    </w:p>
    <w:p w14:paraId="2795C4B0" w14:textId="77777777" w:rsidR="00A0115E" w:rsidRPr="00363C22" w:rsidRDefault="00A0115E" w:rsidP="003F6522">
      <w:pPr>
        <w:widowControl/>
        <w:numPr>
          <w:ilvl w:val="0"/>
          <w:numId w:val="46"/>
        </w:numPr>
        <w:autoSpaceDE/>
        <w:autoSpaceDN/>
        <w:spacing w:line="360" w:lineRule="auto"/>
        <w:rPr>
          <w:szCs w:val="28"/>
          <w:lang w:val="en-US"/>
        </w:rPr>
      </w:pPr>
      <w:r w:rsidRPr="00363C22">
        <w:rPr>
          <w:szCs w:val="28"/>
        </w:rPr>
        <w:t>Инструменты</w:t>
      </w:r>
      <w:r w:rsidRPr="00363C22">
        <w:rPr>
          <w:szCs w:val="28"/>
          <w:lang w:val="en-US"/>
        </w:rPr>
        <w:t>: Splunk, ArcSight, IBM QRadar.</w:t>
      </w:r>
    </w:p>
    <w:p w14:paraId="37A75EB7" w14:textId="2D06DAA5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Защита веб-приложений</w:t>
      </w:r>
    </w:p>
    <w:p w14:paraId="2AE976F6" w14:textId="77777777" w:rsidR="00A0115E" w:rsidRPr="00363C22" w:rsidRDefault="00A0115E" w:rsidP="003F6522">
      <w:pPr>
        <w:widowControl/>
        <w:numPr>
          <w:ilvl w:val="0"/>
          <w:numId w:val="4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Внедрение Web Application Firewall (WAF) для защиты от SQL-инъекций и XSS.</w:t>
      </w:r>
    </w:p>
    <w:p w14:paraId="59858518" w14:textId="77777777" w:rsidR="00A0115E" w:rsidRPr="00363C22" w:rsidRDefault="00A0115E" w:rsidP="003F6522">
      <w:pPr>
        <w:widowControl/>
        <w:numPr>
          <w:ilvl w:val="0"/>
          <w:numId w:val="4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Регулярное тестирование на проникновение (Pentesting).</w:t>
      </w:r>
    </w:p>
    <w:p w14:paraId="724FDFBA" w14:textId="60C7B512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 xml:space="preserve"> Шифрование данных и VPN</w:t>
      </w:r>
    </w:p>
    <w:p w14:paraId="7D46E5FE" w14:textId="77777777" w:rsidR="00A0115E" w:rsidRPr="00363C22" w:rsidRDefault="00A0115E" w:rsidP="003F6522">
      <w:pPr>
        <w:widowControl/>
        <w:numPr>
          <w:ilvl w:val="0"/>
          <w:numId w:val="4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TLS 1.3 и шифрования дисков (BitLocker, VeraCrypt).</w:t>
      </w:r>
    </w:p>
    <w:p w14:paraId="23F23231" w14:textId="77777777" w:rsidR="00A0115E" w:rsidRPr="00363C22" w:rsidRDefault="00A0115E" w:rsidP="003F6522">
      <w:pPr>
        <w:widowControl/>
        <w:numPr>
          <w:ilvl w:val="0"/>
          <w:numId w:val="4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VPN для безопасного удаленного доступа сотрудников.</w:t>
      </w:r>
    </w:p>
    <w:p w14:paraId="1D7C5174" w14:textId="687A6BCC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 xml:space="preserve">В 2022 году кибератака на российский финансовый сектор включала DDoS и SQL-инъекции на сайты банков. Чтобы предотвратить такие атаки, используются WAF, балансировка нагрузки и защита от DDoS на уровне </w:t>
      </w:r>
      <w:r w:rsidRPr="00363C22">
        <w:rPr>
          <w:szCs w:val="28"/>
        </w:rPr>
        <w:lastRenderedPageBreak/>
        <w:t>провайдера.</w:t>
      </w:r>
    </w:p>
    <w:p w14:paraId="454D85D7" w14:textId="77777777" w:rsidR="00A0115E" w:rsidRPr="00363C22" w:rsidRDefault="00A0115E" w:rsidP="003F6522">
      <w:pPr>
        <w:spacing w:line="360" w:lineRule="auto"/>
        <w:rPr>
          <w:szCs w:val="28"/>
        </w:rPr>
      </w:pPr>
    </w:p>
    <w:p w14:paraId="4A145382" w14:textId="77777777" w:rsidR="00A0115E" w:rsidRPr="00363C22" w:rsidRDefault="00A0115E" w:rsidP="003F6522">
      <w:pPr>
        <w:pStyle w:val="1"/>
        <w:spacing w:line="360" w:lineRule="auto"/>
      </w:pPr>
      <w:bookmarkStart w:id="10" w:name="_Toc190270290"/>
      <w:r w:rsidRPr="00363C22">
        <w:t>11. Расскажите о методах социальной инженерии. Какие виды фишинговых атак Вам известны? Перечислите их. Какие методы борьбы с ними Вы можете предложить?</w:t>
      </w:r>
      <w:bookmarkEnd w:id="10"/>
    </w:p>
    <w:p w14:paraId="08D48A3B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Социальная инженерия: что это такое?</w:t>
      </w:r>
    </w:p>
    <w:p w14:paraId="5CC7B167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Социальная инженерия — это метод манипулирования людьми с целью получения конфиденциальной информации, доступа к системам или совершения мошеннических действий. В отличие от традиционного хакерства, социальные инженеры не взламывают компьютеры, а используют человеческий фактор — доверчивость, страх, спешку, невнимательность.</w:t>
      </w:r>
    </w:p>
    <w:p w14:paraId="73EDB08E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Основные принципы социальной инженерии</w:t>
      </w:r>
    </w:p>
    <w:p w14:paraId="009B2642" w14:textId="77777777" w:rsidR="00A0115E" w:rsidRPr="00363C22" w:rsidRDefault="00A0115E" w:rsidP="003F6522">
      <w:pPr>
        <w:widowControl/>
        <w:numPr>
          <w:ilvl w:val="0"/>
          <w:numId w:val="4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Авторитет – злоумышленник выдает себя за сотрудника службы безопасности, начальника, сотрудника банка.</w:t>
      </w:r>
    </w:p>
    <w:p w14:paraId="5B177064" w14:textId="77777777" w:rsidR="00A0115E" w:rsidRPr="00363C22" w:rsidRDefault="00A0115E" w:rsidP="003F6522">
      <w:pPr>
        <w:widowControl/>
        <w:numPr>
          <w:ilvl w:val="0"/>
          <w:numId w:val="4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Срочность – создание чувства необходимости немедленного действия ("Ваш аккаунт заблокирован, срочно введите данные!").</w:t>
      </w:r>
    </w:p>
    <w:p w14:paraId="2D3F91EF" w14:textId="77777777" w:rsidR="00A0115E" w:rsidRPr="00363C22" w:rsidRDefault="00A0115E" w:rsidP="003F6522">
      <w:pPr>
        <w:widowControl/>
        <w:numPr>
          <w:ilvl w:val="0"/>
          <w:numId w:val="4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Доверие – использование лжи, фальшивых рекомендаций, поддельных документов.</w:t>
      </w:r>
    </w:p>
    <w:p w14:paraId="7ACE4873" w14:textId="77777777" w:rsidR="00A0115E" w:rsidRPr="00363C22" w:rsidRDefault="00A0115E" w:rsidP="003F6522">
      <w:pPr>
        <w:widowControl/>
        <w:numPr>
          <w:ilvl w:val="0"/>
          <w:numId w:val="4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Любопытство или страх – например, рассылка файлов с названиями "Срочное увольнение сотрудников" или "Налоговая проверка".</w:t>
      </w:r>
    </w:p>
    <w:p w14:paraId="56BE60AF" w14:textId="77777777" w:rsidR="00A0115E" w:rsidRPr="00363C22" w:rsidRDefault="00A0115E" w:rsidP="003F6522">
      <w:pPr>
        <w:widowControl/>
        <w:numPr>
          <w:ilvl w:val="0"/>
          <w:numId w:val="4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Формирование ложной уверенности – жертва не осознает, что раскрывает важную информацию.</w:t>
      </w:r>
    </w:p>
    <w:p w14:paraId="608FEB9E" w14:textId="18506F3A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Пример:</w:t>
      </w:r>
      <w:r w:rsidRPr="00363C22">
        <w:rPr>
          <w:szCs w:val="28"/>
        </w:rPr>
        <w:br/>
        <w:t>В 2022 году сотрудникам банков массово отправлялись поддельные письма от Центрального Банка России, где требовалось перейти по ссылке для подтверждения учетных данных. Это была фишинговая атака, которая привела к утечке тысяч паролей.</w:t>
      </w:r>
    </w:p>
    <w:p w14:paraId="0C4F08A2" w14:textId="77777777" w:rsidR="00A0115E" w:rsidRPr="00363C22" w:rsidRDefault="00A0115E" w:rsidP="003F6522">
      <w:pPr>
        <w:spacing w:line="360" w:lineRule="auto"/>
        <w:rPr>
          <w:szCs w:val="28"/>
        </w:rPr>
      </w:pPr>
    </w:p>
    <w:p w14:paraId="4F0AE879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2. Виды фишинговых атак</w:t>
      </w:r>
    </w:p>
    <w:p w14:paraId="70853795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 xml:space="preserve">Фишинг (phishing) — это форма социальной инженерии, при которой </w:t>
      </w:r>
      <w:r w:rsidRPr="00363C22">
        <w:rPr>
          <w:szCs w:val="28"/>
        </w:rPr>
        <w:lastRenderedPageBreak/>
        <w:t>злоумышленник пытается обманом заставить жертву предоставить конфиденциальные данные (логины, пароли, данные банковских карт).</w:t>
      </w:r>
    </w:p>
    <w:p w14:paraId="41B22FDD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Основные виды фишинга</w:t>
      </w:r>
    </w:p>
    <w:p w14:paraId="6BE2F7F1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1. Классический e-mail фишинг</w:t>
      </w:r>
    </w:p>
    <w:p w14:paraId="7D4EBD67" w14:textId="77777777" w:rsidR="00A0115E" w:rsidRPr="00363C22" w:rsidRDefault="00A0115E" w:rsidP="003F6522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Отправка </w:t>
      </w:r>
      <w:r w:rsidRPr="00363C22">
        <w:rPr>
          <w:b/>
          <w:bCs/>
          <w:szCs w:val="28"/>
        </w:rPr>
        <w:t>поддельных писем</w:t>
      </w:r>
      <w:r w:rsidRPr="00363C22">
        <w:rPr>
          <w:szCs w:val="28"/>
        </w:rPr>
        <w:t xml:space="preserve"> с просьбой ввести логин/пароль на фальшивом сайте.</w:t>
      </w:r>
    </w:p>
    <w:p w14:paraId="50C50523" w14:textId="77777777" w:rsidR="00A0115E" w:rsidRPr="00363C22" w:rsidRDefault="00A0115E" w:rsidP="003F6522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Часто имитируются банковские, корпоративные или государственные службы.</w:t>
      </w:r>
    </w:p>
    <w:p w14:paraId="3DE29903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2. Spear Phishing (целенаправленный фишинг)</w:t>
      </w:r>
    </w:p>
    <w:p w14:paraId="3914E3E1" w14:textId="77777777" w:rsidR="00A0115E" w:rsidRPr="00363C22" w:rsidRDefault="00A0115E" w:rsidP="003F6522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Атака на конкретного человека или организацию.</w:t>
      </w:r>
    </w:p>
    <w:p w14:paraId="7176F5C5" w14:textId="77777777" w:rsidR="00A0115E" w:rsidRPr="00363C22" w:rsidRDefault="00A0115E" w:rsidP="003F6522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Используется </w:t>
      </w:r>
      <w:r w:rsidRPr="00363C22">
        <w:rPr>
          <w:b/>
          <w:bCs/>
          <w:szCs w:val="28"/>
        </w:rPr>
        <w:t>персонализированная информация</w:t>
      </w:r>
      <w:r w:rsidRPr="00363C22">
        <w:rPr>
          <w:szCs w:val="28"/>
        </w:rPr>
        <w:t xml:space="preserve"> (например, упоминание имени, должности).</w:t>
      </w:r>
    </w:p>
    <w:p w14:paraId="7901BA98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3. Whaling (атака на "китов")</w:t>
      </w:r>
    </w:p>
    <w:p w14:paraId="5260438B" w14:textId="77777777" w:rsidR="00A0115E" w:rsidRPr="00363C22" w:rsidRDefault="00A0115E" w:rsidP="003F6522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Фишинг, нацеленный на </w:t>
      </w:r>
      <w:r w:rsidRPr="00363C22">
        <w:rPr>
          <w:b/>
          <w:bCs/>
          <w:szCs w:val="28"/>
        </w:rPr>
        <w:t>топ-менеджеров</w:t>
      </w:r>
      <w:r w:rsidRPr="00363C22">
        <w:rPr>
          <w:szCs w:val="28"/>
        </w:rPr>
        <w:t xml:space="preserve"> и руководителей компаний.</w:t>
      </w:r>
    </w:p>
    <w:p w14:paraId="520BFBBE" w14:textId="77777777" w:rsidR="00A0115E" w:rsidRPr="00363C22" w:rsidRDefault="00A0115E" w:rsidP="003F6522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Преступники маскируются под коллег, партнеров, службы безопасности.</w:t>
      </w:r>
    </w:p>
    <w:p w14:paraId="272A4965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4. Vishing (голосовой фишинг)</w:t>
      </w:r>
    </w:p>
    <w:p w14:paraId="1C4E6C54" w14:textId="77777777" w:rsidR="00A0115E" w:rsidRPr="00363C22" w:rsidRDefault="00A0115E" w:rsidP="003F6522">
      <w:pPr>
        <w:widowControl/>
        <w:numPr>
          <w:ilvl w:val="0"/>
          <w:numId w:val="5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Мошенники звонят по телефону и представляются сотрудниками банка, полиции, IT-службы.</w:t>
      </w:r>
    </w:p>
    <w:p w14:paraId="69BA9998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5. Smishing (SMS-фишинг)</w:t>
      </w:r>
    </w:p>
    <w:p w14:paraId="36A359E0" w14:textId="77777777" w:rsidR="00A0115E" w:rsidRPr="00363C22" w:rsidRDefault="00A0115E" w:rsidP="003F6522">
      <w:pPr>
        <w:widowControl/>
        <w:numPr>
          <w:ilvl w:val="0"/>
          <w:numId w:val="5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SMS для мошенничества.</w:t>
      </w:r>
    </w:p>
    <w:p w14:paraId="33BBB14E" w14:textId="77777777" w:rsidR="00A0115E" w:rsidRPr="00363C22" w:rsidRDefault="00A0115E" w:rsidP="003F6522">
      <w:pPr>
        <w:widowControl/>
        <w:numPr>
          <w:ilvl w:val="0"/>
          <w:numId w:val="5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Часто отправляются ссылки на фальшивые сайты банков, налоговой службы.</w:t>
      </w:r>
    </w:p>
    <w:p w14:paraId="5473C2D1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6. Фишинг через соцсети (Angler Phishing)</w:t>
      </w:r>
    </w:p>
    <w:p w14:paraId="78059C52" w14:textId="77777777" w:rsidR="00A0115E" w:rsidRPr="00363C22" w:rsidRDefault="00A0115E" w:rsidP="003F6522">
      <w:pPr>
        <w:widowControl/>
        <w:numPr>
          <w:ilvl w:val="0"/>
          <w:numId w:val="5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Фальшивые аккаунты в </w:t>
      </w:r>
      <w:r w:rsidRPr="00363C22">
        <w:rPr>
          <w:b/>
          <w:bCs/>
          <w:szCs w:val="28"/>
        </w:rPr>
        <w:t>Facebook, ВКонтакте, Telegram</w:t>
      </w:r>
      <w:r w:rsidRPr="00363C22">
        <w:rPr>
          <w:szCs w:val="28"/>
        </w:rPr>
        <w:t>, выдающие себя за службы поддержки или знакомых.</w:t>
      </w:r>
    </w:p>
    <w:p w14:paraId="7839498A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7. Фишинг через зараженные файлы</w:t>
      </w:r>
    </w:p>
    <w:p w14:paraId="48C71EE1" w14:textId="77777777" w:rsidR="00A0115E" w:rsidRPr="00363C22" w:rsidRDefault="00A0115E" w:rsidP="003F6522">
      <w:pPr>
        <w:widowControl/>
        <w:numPr>
          <w:ilvl w:val="0"/>
          <w:numId w:val="56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Отправка </w:t>
      </w:r>
      <w:r w:rsidRPr="00363C22">
        <w:rPr>
          <w:b/>
          <w:bCs/>
          <w:szCs w:val="28"/>
        </w:rPr>
        <w:t>документов с вредоносным кодом</w:t>
      </w:r>
      <w:r w:rsidRPr="00363C22">
        <w:rPr>
          <w:szCs w:val="28"/>
        </w:rPr>
        <w:t xml:space="preserve"> (Word, Excel, PDF).</w:t>
      </w:r>
    </w:p>
    <w:p w14:paraId="6D3B2CFC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8. Clone Phishing (клонированный фишинг)</w:t>
      </w:r>
    </w:p>
    <w:p w14:paraId="1239B8B6" w14:textId="77777777" w:rsidR="00A0115E" w:rsidRPr="00363C22" w:rsidRDefault="00A0115E" w:rsidP="003F6522">
      <w:pPr>
        <w:widowControl/>
        <w:numPr>
          <w:ilvl w:val="0"/>
          <w:numId w:val="5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Подмена </w:t>
      </w:r>
      <w:r w:rsidRPr="00363C22">
        <w:rPr>
          <w:b/>
          <w:bCs/>
          <w:szCs w:val="28"/>
        </w:rPr>
        <w:t>реального письма</w:t>
      </w:r>
      <w:r w:rsidRPr="00363C22">
        <w:rPr>
          <w:szCs w:val="28"/>
        </w:rPr>
        <w:t xml:space="preserve"> с подлинной ссылкой на </w:t>
      </w:r>
      <w:r w:rsidRPr="00363C22">
        <w:rPr>
          <w:b/>
          <w:bCs/>
          <w:szCs w:val="28"/>
        </w:rPr>
        <w:t>мошенническую</w:t>
      </w:r>
      <w:r w:rsidRPr="00363C22">
        <w:rPr>
          <w:szCs w:val="28"/>
        </w:rPr>
        <w:t>.</w:t>
      </w:r>
    </w:p>
    <w:p w14:paraId="1A24D8C6" w14:textId="77777777" w:rsidR="00A0115E" w:rsidRPr="00363C22" w:rsidRDefault="00A0115E" w:rsidP="003F6522">
      <w:pPr>
        <w:spacing w:line="360" w:lineRule="auto"/>
        <w:rPr>
          <w:b/>
          <w:bCs/>
          <w:szCs w:val="28"/>
        </w:rPr>
      </w:pPr>
      <w:r w:rsidRPr="00363C22">
        <w:rPr>
          <w:b/>
          <w:bCs/>
          <w:szCs w:val="28"/>
        </w:rPr>
        <w:t>9. Evil Twin (двойник сети Wi-Fi)</w:t>
      </w:r>
    </w:p>
    <w:p w14:paraId="14CA7663" w14:textId="69CF1225" w:rsidR="00A0115E" w:rsidRPr="00512159" w:rsidRDefault="00A0115E" w:rsidP="003F6522">
      <w:pPr>
        <w:widowControl/>
        <w:numPr>
          <w:ilvl w:val="0"/>
          <w:numId w:val="5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Создание поддельной Wi-Fi сети в общественных местах, перехват паролей.</w:t>
      </w:r>
    </w:p>
    <w:p w14:paraId="362C698A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3. Методы борьбы с фишинговыми атаками</w:t>
      </w:r>
    </w:p>
    <w:p w14:paraId="60D9A81A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Обучение сотрудников и пользователей</w:t>
      </w:r>
    </w:p>
    <w:p w14:paraId="1912C68A" w14:textId="77777777" w:rsidR="00A0115E" w:rsidRPr="00363C22" w:rsidRDefault="00A0115E" w:rsidP="003F6522">
      <w:pPr>
        <w:widowControl/>
        <w:numPr>
          <w:ilvl w:val="0"/>
          <w:numId w:val="5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Разъяснение признаков фишинга (подозрительные ссылки, ошибки в письмах, срочные запросы).</w:t>
      </w:r>
    </w:p>
    <w:p w14:paraId="00574E7D" w14:textId="77777777" w:rsidR="00A0115E" w:rsidRPr="00363C22" w:rsidRDefault="00A0115E" w:rsidP="003F6522">
      <w:pPr>
        <w:widowControl/>
        <w:numPr>
          <w:ilvl w:val="0"/>
          <w:numId w:val="5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Проведение имитационных фишинговых атак для тренировки персонала.</w:t>
      </w:r>
    </w:p>
    <w:p w14:paraId="306AC749" w14:textId="77777777" w:rsidR="00A0115E" w:rsidRPr="00363C22" w:rsidRDefault="00A0115E" w:rsidP="003F6522">
      <w:pPr>
        <w:widowControl/>
        <w:numPr>
          <w:ilvl w:val="0"/>
          <w:numId w:val="5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Создание "красных флагов" – маркеров, по которым пользователи могут определить угрозу.</w:t>
      </w:r>
    </w:p>
    <w:p w14:paraId="0B6C0601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2. Использование многофакторной аутентификации (2FA)</w:t>
      </w:r>
    </w:p>
    <w:p w14:paraId="4A2F04FE" w14:textId="77777777" w:rsidR="00A0115E" w:rsidRPr="00363C22" w:rsidRDefault="00A0115E" w:rsidP="003F6522">
      <w:pPr>
        <w:widowControl/>
        <w:numPr>
          <w:ilvl w:val="0"/>
          <w:numId w:val="6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Даже если злоумышленники украдут пароль, они не смогут войти без второго фактора (SMS-код, приложение-аутентификатор).</w:t>
      </w:r>
    </w:p>
    <w:p w14:paraId="08DF59B2" w14:textId="77777777" w:rsidR="00A0115E" w:rsidRPr="00363C22" w:rsidRDefault="00A0115E" w:rsidP="003F6522">
      <w:pPr>
        <w:widowControl/>
        <w:numPr>
          <w:ilvl w:val="0"/>
          <w:numId w:val="6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аппаратных ключей (YubiKey, Titan Security Key).</w:t>
      </w:r>
    </w:p>
    <w:p w14:paraId="7B80B7D5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3. Проверка ссылок и отправителей</w:t>
      </w:r>
    </w:p>
    <w:p w14:paraId="14197319" w14:textId="77777777" w:rsidR="00A0115E" w:rsidRPr="00363C22" w:rsidRDefault="00A0115E" w:rsidP="003F6522">
      <w:pPr>
        <w:widowControl/>
        <w:numPr>
          <w:ilvl w:val="0"/>
          <w:numId w:val="6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Никогда не переходить по ссылкам из писем, если они выглядят подозрительно.</w:t>
      </w:r>
    </w:p>
    <w:p w14:paraId="2F613E5B" w14:textId="77777777" w:rsidR="00A0115E" w:rsidRPr="00363C22" w:rsidRDefault="00A0115E" w:rsidP="003F6522">
      <w:pPr>
        <w:widowControl/>
        <w:numPr>
          <w:ilvl w:val="0"/>
          <w:numId w:val="6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Проверять адрес отправителя:</w:t>
      </w:r>
    </w:p>
    <w:p w14:paraId="40A1EC58" w14:textId="57F8E584" w:rsidR="00A0115E" w:rsidRPr="00363C22" w:rsidRDefault="00A0115E" w:rsidP="003F6522">
      <w:pPr>
        <w:widowControl/>
        <w:numPr>
          <w:ilvl w:val="1"/>
          <w:numId w:val="6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 xml:space="preserve">support@bank.com </w:t>
      </w:r>
    </w:p>
    <w:p w14:paraId="1EF4CA28" w14:textId="0289CD07" w:rsidR="00A0115E" w:rsidRPr="00363C22" w:rsidRDefault="00A0115E" w:rsidP="003F6522">
      <w:pPr>
        <w:widowControl/>
        <w:numPr>
          <w:ilvl w:val="1"/>
          <w:numId w:val="6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support@bank-security.info  (поддельный домен).</w:t>
      </w:r>
    </w:p>
    <w:p w14:paraId="2FFC205F" w14:textId="77777777" w:rsidR="00A0115E" w:rsidRPr="00363C22" w:rsidRDefault="00A0115E" w:rsidP="003F6522">
      <w:pPr>
        <w:widowControl/>
        <w:numPr>
          <w:ilvl w:val="0"/>
          <w:numId w:val="6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Использовать антивирусы с антифишинговыми модулями.</w:t>
      </w:r>
    </w:p>
    <w:p w14:paraId="7672AD0E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4. Защита корпоративных почтовых систем</w:t>
      </w:r>
    </w:p>
    <w:p w14:paraId="2865FC68" w14:textId="77777777" w:rsidR="00A0115E" w:rsidRPr="00363C22" w:rsidRDefault="00A0115E" w:rsidP="003F6522">
      <w:pPr>
        <w:widowControl/>
        <w:numPr>
          <w:ilvl w:val="0"/>
          <w:numId w:val="6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Включение фильтрации фишинговых писем (DMARC, SPF, DKIM).</w:t>
      </w:r>
    </w:p>
    <w:p w14:paraId="6B90E13E" w14:textId="77777777" w:rsidR="00A0115E" w:rsidRPr="00363C22" w:rsidRDefault="00A0115E" w:rsidP="003F6522">
      <w:pPr>
        <w:widowControl/>
        <w:numPr>
          <w:ilvl w:val="0"/>
          <w:numId w:val="6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E-mail Security Gateway для защиты от вредоносных вложений.</w:t>
      </w:r>
    </w:p>
    <w:p w14:paraId="301E01F5" w14:textId="77777777" w:rsidR="00A0115E" w:rsidRPr="00363C22" w:rsidRDefault="00A0115E" w:rsidP="003F6522">
      <w:pPr>
        <w:widowControl/>
        <w:numPr>
          <w:ilvl w:val="0"/>
          <w:numId w:val="6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Автоматическое помечание подозрительных писем специальными предупреждениями.</w:t>
      </w:r>
    </w:p>
    <w:p w14:paraId="0A3DE65B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5. Проверка вложений</w:t>
      </w:r>
    </w:p>
    <w:p w14:paraId="03BAD614" w14:textId="77777777" w:rsidR="00A0115E" w:rsidRPr="00363C22" w:rsidRDefault="00A0115E" w:rsidP="003F6522">
      <w:pPr>
        <w:widowControl/>
        <w:numPr>
          <w:ilvl w:val="0"/>
          <w:numId w:val="6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Не открывать неожиданные файлы (Excel, Word, PDF) без проверки.</w:t>
      </w:r>
    </w:p>
    <w:p w14:paraId="31B36667" w14:textId="77777777" w:rsidR="00A0115E" w:rsidRPr="00363C22" w:rsidRDefault="00A0115E" w:rsidP="003F6522">
      <w:pPr>
        <w:widowControl/>
        <w:numPr>
          <w:ilvl w:val="0"/>
          <w:numId w:val="6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Использовать песочницы (Sandboxing) для анализа вложений.</w:t>
      </w:r>
    </w:p>
    <w:p w14:paraId="4A6C4C8B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6. Защита Wi-Fi соединений</w:t>
      </w:r>
    </w:p>
    <w:p w14:paraId="37C14325" w14:textId="77777777" w:rsidR="00A0115E" w:rsidRPr="00363C22" w:rsidRDefault="00A0115E" w:rsidP="003F6522">
      <w:pPr>
        <w:widowControl/>
        <w:numPr>
          <w:ilvl w:val="0"/>
          <w:numId w:val="6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Использовать VPN при подключении к публичным Wi-Fi сетям.</w:t>
      </w:r>
    </w:p>
    <w:p w14:paraId="0C39A355" w14:textId="77777777" w:rsidR="00A0115E" w:rsidRPr="00363C22" w:rsidRDefault="00A0115E" w:rsidP="003F6522">
      <w:pPr>
        <w:widowControl/>
        <w:numPr>
          <w:ilvl w:val="0"/>
          <w:numId w:val="6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Отключать автоматическое подключение к сетям на смартфонах.</w:t>
      </w:r>
    </w:p>
    <w:p w14:paraId="1A3BB2E5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7. Программные средства защиты</w:t>
      </w:r>
    </w:p>
    <w:p w14:paraId="7F4ACBD0" w14:textId="77777777" w:rsidR="00A0115E" w:rsidRPr="00363C22" w:rsidRDefault="00A0115E" w:rsidP="003F6522">
      <w:pPr>
        <w:widowControl/>
        <w:numPr>
          <w:ilvl w:val="0"/>
          <w:numId w:val="6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Антивирусные программы с антифишинговой защитой (Kaspersky, ESET, Bitdefender).</w:t>
      </w:r>
    </w:p>
    <w:p w14:paraId="2901FBC3" w14:textId="2B40F186" w:rsidR="00A0115E" w:rsidRPr="00E15404" w:rsidRDefault="00A0115E" w:rsidP="003F6522">
      <w:pPr>
        <w:widowControl/>
        <w:numPr>
          <w:ilvl w:val="0"/>
          <w:numId w:val="65"/>
        </w:numPr>
        <w:autoSpaceDE/>
        <w:autoSpaceDN/>
        <w:spacing w:line="360" w:lineRule="auto"/>
        <w:rPr>
          <w:szCs w:val="28"/>
          <w:lang w:val="en-US"/>
        </w:rPr>
      </w:pPr>
      <w:r w:rsidRPr="00363C22">
        <w:rPr>
          <w:szCs w:val="28"/>
        </w:rPr>
        <w:t>Расширения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для</w:t>
      </w:r>
      <w:r w:rsidRPr="00363C22">
        <w:rPr>
          <w:szCs w:val="28"/>
          <w:lang w:val="en-US"/>
        </w:rPr>
        <w:t xml:space="preserve"> </w:t>
      </w:r>
      <w:r w:rsidRPr="00363C22">
        <w:rPr>
          <w:szCs w:val="28"/>
        </w:rPr>
        <w:t>браузеров</w:t>
      </w:r>
      <w:r w:rsidRPr="00363C22">
        <w:rPr>
          <w:szCs w:val="28"/>
          <w:lang w:val="en-US"/>
        </w:rPr>
        <w:t xml:space="preserve"> (Netcraft, Bitdefender TrafficLight).</w:t>
      </w:r>
    </w:p>
    <w:p w14:paraId="4C24419B" w14:textId="77777777" w:rsidR="00A0115E" w:rsidRPr="00A0115E" w:rsidRDefault="00A0115E" w:rsidP="003F6522">
      <w:pPr>
        <w:spacing w:line="360" w:lineRule="auto"/>
        <w:rPr>
          <w:szCs w:val="28"/>
        </w:rPr>
      </w:pPr>
      <w:r w:rsidRPr="00A0115E">
        <w:rPr>
          <w:szCs w:val="28"/>
        </w:rPr>
        <w:t>Вывод:</w:t>
      </w:r>
    </w:p>
    <w:p w14:paraId="25F5A204" w14:textId="77777777" w:rsidR="00A0115E" w:rsidRPr="00A0115E" w:rsidRDefault="00A0115E" w:rsidP="003F6522">
      <w:pPr>
        <w:spacing w:line="360" w:lineRule="auto"/>
        <w:rPr>
          <w:szCs w:val="28"/>
        </w:rPr>
      </w:pPr>
      <w:r w:rsidRPr="00A0115E">
        <w:rPr>
          <w:szCs w:val="28"/>
        </w:rPr>
        <w:t>Фишинговые атаки остаются одной из самых опасных киберугроз. Они постоянно эволюционируют, но осведомленность пользователей, многофакторная аутентификация, защита почты и антивирусные технологии позволяют существенно снизить риски.</w:t>
      </w:r>
    </w:p>
    <w:p w14:paraId="5B552A99" w14:textId="77777777" w:rsidR="00A0115E" w:rsidRPr="00363C22" w:rsidRDefault="00A0115E" w:rsidP="003F6522">
      <w:pPr>
        <w:spacing w:line="360" w:lineRule="auto"/>
        <w:rPr>
          <w:szCs w:val="28"/>
        </w:rPr>
      </w:pPr>
    </w:p>
    <w:p w14:paraId="6D5023CB" w14:textId="0787C669" w:rsidR="00A0115E" w:rsidRPr="00363C22" w:rsidRDefault="00962B33" w:rsidP="003F6522">
      <w:pPr>
        <w:pStyle w:val="1"/>
        <w:spacing w:line="360" w:lineRule="auto"/>
      </w:pPr>
      <w:bookmarkStart w:id="11" w:name="_Toc190270291"/>
      <w:r w:rsidRPr="00962B33">
        <w:rPr>
          <w:b/>
          <w:bCs w:val="0"/>
        </w:rPr>
        <w:t xml:space="preserve">Задание </w:t>
      </w:r>
      <w:r w:rsidR="00A0115E" w:rsidRPr="00962B33">
        <w:rPr>
          <w:b/>
          <w:bCs w:val="0"/>
        </w:rPr>
        <w:t>12.</w:t>
      </w:r>
      <w:r w:rsidR="00A0115E" w:rsidRPr="00363C22">
        <w:t xml:space="preserve"> Расскажите о методах информационно-психологического влияния противника на российских граждан. Борьба с деструктивным контентом в сети Интернет – на Web- сайтах, в социальных сетях, в Телеграм-каналах, в мессенджерах и др.</w:t>
      </w:r>
      <w:bookmarkEnd w:id="11"/>
    </w:p>
    <w:p w14:paraId="367A1862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Информационно-психологическое влияние: определение и цели</w:t>
      </w:r>
    </w:p>
    <w:p w14:paraId="05064857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Информационно-психологическое влияние (ИПВ) – это целенаправленное воздействие на сознание и поведение людей через информационные каналы. Оно может использоваться как в мирное время, так и в условиях конфликта для дестабилизации общества, изменения политических предпочтений, подрыва доверия к государственным институтам.</w:t>
      </w:r>
    </w:p>
    <w:p w14:paraId="5D11D1D3" w14:textId="06AA8724" w:rsidR="00A0115E" w:rsidRPr="00266D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Цели информационно-психологического влияния противника</w:t>
      </w:r>
      <w:r w:rsidR="00266D22" w:rsidRPr="00266D22">
        <w:rPr>
          <w:szCs w:val="28"/>
        </w:rPr>
        <w:t>:</w:t>
      </w:r>
    </w:p>
    <w:p w14:paraId="5745BE38" w14:textId="77777777" w:rsidR="00266D22" w:rsidRPr="00266D22" w:rsidRDefault="00A0115E" w:rsidP="00266D22">
      <w:pPr>
        <w:pStyle w:val="ac"/>
        <w:numPr>
          <w:ilvl w:val="0"/>
          <w:numId w:val="88"/>
        </w:numPr>
        <w:spacing w:line="360" w:lineRule="auto"/>
      </w:pPr>
      <w:r w:rsidRPr="00266D22">
        <w:t>Подрыв доверия к государственным институтам – дискредитация правительства, правоохранительных органов, армии.</w:t>
      </w:r>
    </w:p>
    <w:p w14:paraId="39A1D104" w14:textId="77777777" w:rsidR="00266D22" w:rsidRPr="00266D22" w:rsidRDefault="00A0115E" w:rsidP="00266D22">
      <w:pPr>
        <w:pStyle w:val="ac"/>
        <w:numPr>
          <w:ilvl w:val="0"/>
          <w:numId w:val="88"/>
        </w:numPr>
        <w:spacing w:line="360" w:lineRule="auto"/>
      </w:pPr>
      <w:r w:rsidRPr="00266D22">
        <w:t>Раскол общества – создание конфликтов по национальному, религиозному, политическому признаку.</w:t>
      </w:r>
    </w:p>
    <w:p w14:paraId="0DA0E077" w14:textId="77777777" w:rsidR="00266D22" w:rsidRPr="00266D22" w:rsidRDefault="00A0115E" w:rsidP="00266D22">
      <w:pPr>
        <w:pStyle w:val="ac"/>
        <w:numPr>
          <w:ilvl w:val="0"/>
          <w:numId w:val="88"/>
        </w:numPr>
        <w:spacing w:line="360" w:lineRule="auto"/>
      </w:pPr>
      <w:r w:rsidRPr="00266D22">
        <w:t>Создание паники и дестабилизация обстановки – распространение ложной информации о кризисах, катастрофах, войнах.</w:t>
      </w:r>
    </w:p>
    <w:p w14:paraId="4F6A28C1" w14:textId="77777777" w:rsidR="00266D22" w:rsidRPr="00266D22" w:rsidRDefault="00A0115E" w:rsidP="00266D22">
      <w:pPr>
        <w:pStyle w:val="ac"/>
        <w:numPr>
          <w:ilvl w:val="0"/>
          <w:numId w:val="88"/>
        </w:numPr>
        <w:spacing w:line="360" w:lineRule="auto"/>
      </w:pPr>
      <w:r w:rsidRPr="00266D22">
        <w:lastRenderedPageBreak/>
        <w:t>Формирование нужной повестки – манипуляция общественным мнением в интересах внешних сил.</w:t>
      </w:r>
    </w:p>
    <w:p w14:paraId="0EDCD9E5" w14:textId="5FBF77F7" w:rsidR="00A0115E" w:rsidRPr="00266D22" w:rsidRDefault="00A0115E" w:rsidP="00266D22">
      <w:pPr>
        <w:pStyle w:val="ac"/>
        <w:numPr>
          <w:ilvl w:val="0"/>
          <w:numId w:val="88"/>
        </w:numPr>
        <w:spacing w:line="360" w:lineRule="auto"/>
      </w:pPr>
      <w:r w:rsidRPr="00266D22">
        <w:t>Вербовка и радикализация – привлечение граждан в экстремистские или террористические организации.</w:t>
      </w:r>
    </w:p>
    <w:p w14:paraId="499FDCAA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2. Методы информационно-психологического влияния</w:t>
      </w:r>
    </w:p>
    <w:p w14:paraId="14E1419F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Противник использует различные методы для воздействия на сознание граждан, включая фейки, пропаганду, манипуляции в социальных сетях и психологическое давление.</w:t>
      </w:r>
    </w:p>
    <w:p w14:paraId="209F3EC4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Фейковые новости и дезинформация</w:t>
      </w:r>
    </w:p>
    <w:p w14:paraId="18379C0E" w14:textId="77777777" w:rsidR="00A0115E" w:rsidRPr="00363C22" w:rsidRDefault="00A0115E" w:rsidP="003F6522">
      <w:pPr>
        <w:widowControl/>
        <w:numPr>
          <w:ilvl w:val="0"/>
          <w:numId w:val="6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Создание ложных новостей – распространение фейков через соцсети, Telegram-каналы, новостные сайты.</w:t>
      </w:r>
    </w:p>
    <w:p w14:paraId="286A7711" w14:textId="77777777" w:rsidR="00A0115E" w:rsidRPr="00363C22" w:rsidRDefault="00A0115E" w:rsidP="003F6522">
      <w:pPr>
        <w:widowControl/>
        <w:numPr>
          <w:ilvl w:val="0"/>
          <w:numId w:val="6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Вырывание информации из контекста – манипуляция смыслами.</w:t>
      </w:r>
    </w:p>
    <w:p w14:paraId="17668093" w14:textId="77777777" w:rsidR="00A0115E" w:rsidRPr="00363C22" w:rsidRDefault="00A0115E" w:rsidP="003F6522">
      <w:pPr>
        <w:widowControl/>
        <w:numPr>
          <w:ilvl w:val="0"/>
          <w:numId w:val="67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deepfake-технологий – поддельные видео и аудио с политиками и лидерами мнений.</w:t>
      </w:r>
    </w:p>
    <w:p w14:paraId="2B2BD25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2. Создание фейковых аккаунтов и ботов</w:t>
      </w:r>
    </w:p>
    <w:p w14:paraId="4B31D8E1" w14:textId="77777777" w:rsidR="00A0115E" w:rsidRPr="00363C22" w:rsidRDefault="00A0115E" w:rsidP="003F6522">
      <w:pPr>
        <w:widowControl/>
        <w:numPr>
          <w:ilvl w:val="0"/>
          <w:numId w:val="6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 социальных сетях создаются бот-фермы для массового распространения нужной информации.</w:t>
      </w:r>
    </w:p>
    <w:p w14:paraId="525A1830" w14:textId="77777777" w:rsidR="00A0115E" w:rsidRPr="00363C22" w:rsidRDefault="00A0115E" w:rsidP="003F6522">
      <w:pPr>
        <w:widowControl/>
        <w:numPr>
          <w:ilvl w:val="0"/>
          <w:numId w:val="6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Троллинг – агрессивные комментарии для подогревания конфликтов.</w:t>
      </w:r>
    </w:p>
    <w:p w14:paraId="655ECB38" w14:textId="77777777" w:rsidR="00A0115E" w:rsidRPr="00363C22" w:rsidRDefault="00A0115E" w:rsidP="003F6522">
      <w:pPr>
        <w:widowControl/>
        <w:numPr>
          <w:ilvl w:val="0"/>
          <w:numId w:val="68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Имитация реальных пользователей – создание поддельных профилей с украденными фото и историей.</w:t>
      </w:r>
    </w:p>
    <w:p w14:paraId="21882308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3. Вбросы и манипуляции в социальных сетях</w:t>
      </w:r>
    </w:p>
    <w:p w14:paraId="7EB4B97A" w14:textId="77777777" w:rsidR="00A0115E" w:rsidRPr="00363C22" w:rsidRDefault="00A0115E" w:rsidP="003F6522">
      <w:pPr>
        <w:widowControl/>
        <w:numPr>
          <w:ilvl w:val="0"/>
          <w:numId w:val="6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Хештег-кампании – искусственное продвижение тем в тренды.</w:t>
      </w:r>
    </w:p>
    <w:p w14:paraId="763C8546" w14:textId="77777777" w:rsidR="00A0115E" w:rsidRPr="00363C22" w:rsidRDefault="00A0115E" w:rsidP="003F6522">
      <w:pPr>
        <w:widowControl/>
        <w:numPr>
          <w:ilvl w:val="0"/>
          <w:numId w:val="6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TikTok, YouTube, Telegram для распространения пропаганды.</w:t>
      </w:r>
    </w:p>
    <w:p w14:paraId="0AD1D215" w14:textId="77777777" w:rsidR="00A0115E" w:rsidRPr="00363C22" w:rsidRDefault="00A0115E" w:rsidP="003F6522">
      <w:pPr>
        <w:widowControl/>
        <w:numPr>
          <w:ilvl w:val="0"/>
          <w:numId w:val="69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Создание инфоповодов – инициирование событий, привлекающих внимание СМИ.</w:t>
      </w:r>
    </w:p>
    <w:p w14:paraId="5FA54AE9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4. Эффект "информационного пузыря"</w:t>
      </w:r>
    </w:p>
    <w:p w14:paraId="6337A7FB" w14:textId="77777777" w:rsidR="00A0115E" w:rsidRPr="00363C22" w:rsidRDefault="00A0115E" w:rsidP="003F6522">
      <w:pPr>
        <w:widowControl/>
        <w:numPr>
          <w:ilvl w:val="0"/>
          <w:numId w:val="7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Люди получают информацию только из одного источника, что формирует искаженную картину мира.</w:t>
      </w:r>
    </w:p>
    <w:p w14:paraId="69343221" w14:textId="77777777" w:rsidR="00A0115E" w:rsidRPr="00363C22" w:rsidRDefault="00A0115E" w:rsidP="003F6522">
      <w:pPr>
        <w:widowControl/>
        <w:numPr>
          <w:ilvl w:val="0"/>
          <w:numId w:val="70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Алгоритмы соцсетей подстраивают контент под мнение пользователя, создавая эффект "камеры эха".</w:t>
      </w:r>
    </w:p>
    <w:p w14:paraId="0A7EA015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5. Психологическое давление и манипуляция эмоциями</w:t>
      </w:r>
    </w:p>
    <w:p w14:paraId="36CFF150" w14:textId="77777777" w:rsidR="00A0115E" w:rsidRPr="00363C22" w:rsidRDefault="00A0115E" w:rsidP="003F6522">
      <w:pPr>
        <w:widowControl/>
        <w:numPr>
          <w:ilvl w:val="0"/>
          <w:numId w:val="7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Создание ощущения угрозы – распространение панических слухов (например, о террористических атаках).</w:t>
      </w:r>
    </w:p>
    <w:p w14:paraId="62695FEE" w14:textId="77777777" w:rsidR="00A0115E" w:rsidRPr="00363C22" w:rsidRDefault="00A0115E" w:rsidP="003F6522">
      <w:pPr>
        <w:widowControl/>
        <w:numPr>
          <w:ilvl w:val="0"/>
          <w:numId w:val="7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Разжигание ненависти – искусственное подогревание конфликтов.</w:t>
      </w:r>
    </w:p>
    <w:p w14:paraId="14E10C5E" w14:textId="21F385E1" w:rsidR="00A0115E" w:rsidRPr="005E10EE" w:rsidRDefault="00A0115E" w:rsidP="003F6522">
      <w:pPr>
        <w:widowControl/>
        <w:numPr>
          <w:ilvl w:val="0"/>
          <w:numId w:val="71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юмора и мемов – скрытая пропаганда через развлекательный контент.</w:t>
      </w:r>
    </w:p>
    <w:p w14:paraId="18A438B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3. Борьба с деструктивным контентом в интернете</w:t>
      </w:r>
    </w:p>
    <w:p w14:paraId="6F213BD1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1. Законодательные меры</w:t>
      </w:r>
    </w:p>
    <w:p w14:paraId="6900B19E" w14:textId="77777777" w:rsidR="00A0115E" w:rsidRPr="00363C22" w:rsidRDefault="00A0115E" w:rsidP="003F6522">
      <w:pPr>
        <w:widowControl/>
        <w:numPr>
          <w:ilvl w:val="0"/>
          <w:numId w:val="7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Блокировка фейковых новостей – в России действует закон о фейках, позволяющий удалять ложную информацию.</w:t>
      </w:r>
    </w:p>
    <w:p w14:paraId="5AAADB6E" w14:textId="77777777" w:rsidR="00A0115E" w:rsidRPr="00363C22" w:rsidRDefault="00A0115E" w:rsidP="003F6522">
      <w:pPr>
        <w:widowControl/>
        <w:numPr>
          <w:ilvl w:val="0"/>
          <w:numId w:val="7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Контроль экстремистского контента – запрещено распространение призывов к насилию.</w:t>
      </w:r>
    </w:p>
    <w:p w14:paraId="67B0ED6A" w14:textId="77777777" w:rsidR="00A0115E" w:rsidRPr="00363C22" w:rsidRDefault="00A0115E" w:rsidP="003F6522">
      <w:pPr>
        <w:widowControl/>
        <w:numPr>
          <w:ilvl w:val="0"/>
          <w:numId w:val="72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Обязательная идентификация пользователей в мессенджерах.</w:t>
      </w:r>
    </w:p>
    <w:p w14:paraId="18381C43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2. Технические решения</w:t>
      </w:r>
    </w:p>
    <w:p w14:paraId="3BA0E2EC" w14:textId="77777777" w:rsidR="00A0115E" w:rsidRPr="00363C22" w:rsidRDefault="00A0115E" w:rsidP="003F6522">
      <w:pPr>
        <w:widowControl/>
        <w:numPr>
          <w:ilvl w:val="0"/>
          <w:numId w:val="7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Использование систем машинного обучения для выявления фейков (например, нейросети для анализа текстов).</w:t>
      </w:r>
    </w:p>
    <w:p w14:paraId="262E547F" w14:textId="77777777" w:rsidR="00A0115E" w:rsidRPr="00363C22" w:rsidRDefault="00A0115E" w:rsidP="003F6522">
      <w:pPr>
        <w:widowControl/>
        <w:numPr>
          <w:ilvl w:val="0"/>
          <w:numId w:val="7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Автоматизированные фильтры в соцсетях – удаление деструктивного контента.</w:t>
      </w:r>
    </w:p>
    <w:p w14:paraId="5A6C6107" w14:textId="77777777" w:rsidR="00A0115E" w:rsidRPr="00363C22" w:rsidRDefault="00A0115E" w:rsidP="003F6522">
      <w:pPr>
        <w:widowControl/>
        <w:numPr>
          <w:ilvl w:val="0"/>
          <w:numId w:val="73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Фактчекинг-платформы – проверка информации пользователями.</w:t>
      </w:r>
    </w:p>
    <w:p w14:paraId="6598E361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3. Работа с платформами и мессенджерами</w:t>
      </w:r>
    </w:p>
    <w:p w14:paraId="3557DC1A" w14:textId="77777777" w:rsidR="00A0115E" w:rsidRPr="00363C22" w:rsidRDefault="00A0115E" w:rsidP="003F6522">
      <w:pPr>
        <w:widowControl/>
        <w:numPr>
          <w:ilvl w:val="0"/>
          <w:numId w:val="7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Модерация контента в Telegram, VK, YouTube, Twitter.</w:t>
      </w:r>
    </w:p>
    <w:p w14:paraId="06A39F73" w14:textId="77777777" w:rsidR="00A0115E" w:rsidRPr="00363C22" w:rsidRDefault="00A0115E" w:rsidP="003F6522">
      <w:pPr>
        <w:widowControl/>
        <w:numPr>
          <w:ilvl w:val="0"/>
          <w:numId w:val="7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Закрытие каналов, распространяющих экстремистскую информацию.</w:t>
      </w:r>
    </w:p>
    <w:p w14:paraId="4E28B5A0" w14:textId="77777777" w:rsidR="00A0115E" w:rsidRPr="00363C22" w:rsidRDefault="00A0115E" w:rsidP="003F6522">
      <w:pPr>
        <w:widowControl/>
        <w:numPr>
          <w:ilvl w:val="0"/>
          <w:numId w:val="74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Сотрудничество с правоохранительными органами для пресечения противоправной деятельности.</w:t>
      </w:r>
    </w:p>
    <w:p w14:paraId="65421BFD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4. Повышение цифровой грамотности населения</w:t>
      </w:r>
    </w:p>
    <w:p w14:paraId="343897FF" w14:textId="77777777" w:rsidR="00A0115E" w:rsidRPr="00363C22" w:rsidRDefault="00A0115E" w:rsidP="003F6522">
      <w:pPr>
        <w:widowControl/>
        <w:numPr>
          <w:ilvl w:val="0"/>
          <w:numId w:val="7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Обучение пользователей распознавать фейки и манипуляции.</w:t>
      </w:r>
    </w:p>
    <w:p w14:paraId="7A2BD85E" w14:textId="77777777" w:rsidR="00A0115E" w:rsidRPr="00363C22" w:rsidRDefault="00A0115E" w:rsidP="003F6522">
      <w:pPr>
        <w:widowControl/>
        <w:numPr>
          <w:ilvl w:val="0"/>
          <w:numId w:val="7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Создание программ цифровой гигиены – курсы по информационной безопасности.</w:t>
      </w:r>
    </w:p>
    <w:p w14:paraId="7F1879F7" w14:textId="77777777" w:rsidR="00A0115E" w:rsidRPr="00363C22" w:rsidRDefault="00A0115E" w:rsidP="003F6522">
      <w:pPr>
        <w:widowControl/>
        <w:numPr>
          <w:ilvl w:val="0"/>
          <w:numId w:val="75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lastRenderedPageBreak/>
        <w:t>Пропаганда критического мышления – проверка источников информации перед распространением.</w:t>
      </w:r>
    </w:p>
    <w:p w14:paraId="0D8D213A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5. Работа киберразведки и спецслужб</w:t>
      </w:r>
    </w:p>
    <w:p w14:paraId="7A4065F7" w14:textId="77777777" w:rsidR="00A0115E" w:rsidRPr="00363C22" w:rsidRDefault="00A0115E" w:rsidP="003F6522">
      <w:pPr>
        <w:widowControl/>
        <w:numPr>
          <w:ilvl w:val="0"/>
          <w:numId w:val="76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Выявление координированных атак на информационное пространство.</w:t>
      </w:r>
    </w:p>
    <w:p w14:paraId="1394A1E7" w14:textId="77777777" w:rsidR="00A0115E" w:rsidRPr="00363C22" w:rsidRDefault="00A0115E" w:rsidP="003F6522">
      <w:pPr>
        <w:widowControl/>
        <w:numPr>
          <w:ilvl w:val="0"/>
          <w:numId w:val="76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Противодействие иностранным агентам влияния.</w:t>
      </w:r>
    </w:p>
    <w:p w14:paraId="62FB52A7" w14:textId="1D1F0622" w:rsidR="00A0115E" w:rsidRPr="005E10EE" w:rsidRDefault="00A0115E" w:rsidP="003F6522">
      <w:pPr>
        <w:widowControl/>
        <w:numPr>
          <w:ilvl w:val="0"/>
          <w:numId w:val="76"/>
        </w:numPr>
        <w:autoSpaceDE/>
        <w:autoSpaceDN/>
        <w:spacing w:line="360" w:lineRule="auto"/>
        <w:rPr>
          <w:szCs w:val="28"/>
        </w:rPr>
      </w:pPr>
      <w:r w:rsidRPr="00363C22">
        <w:rPr>
          <w:szCs w:val="28"/>
        </w:rPr>
        <w:t>Контроль финансирования фейковых медиа и пропагандистских сетей.</w:t>
      </w:r>
    </w:p>
    <w:p w14:paraId="5E9ECF4C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Вывод:</w:t>
      </w:r>
    </w:p>
    <w:p w14:paraId="0D836F67" w14:textId="77777777" w:rsidR="00A0115E" w:rsidRPr="00363C22" w:rsidRDefault="00A0115E" w:rsidP="003F6522">
      <w:pPr>
        <w:spacing w:line="360" w:lineRule="auto"/>
        <w:rPr>
          <w:szCs w:val="28"/>
        </w:rPr>
      </w:pPr>
      <w:r w:rsidRPr="00363C22">
        <w:rPr>
          <w:szCs w:val="28"/>
        </w:rPr>
        <w:t>Информационно-психологическое влияние является мощным инструментом, используемым в гибридных конфликтах. Противник использует фейковые новости, боты, манипуляцию соцсетями и психологическое давление, чтобы подорвать доверие граждан к государственным институтам. Борьба с деструктивным контентом требует законодательных мер, технических решений, повышения цифровой грамотности и активного участия спецслужб.</w:t>
      </w:r>
    </w:p>
    <w:p w14:paraId="0C7B4FC1" w14:textId="64CEFC42" w:rsidR="0064406D" w:rsidRPr="0064406D" w:rsidRDefault="0064406D" w:rsidP="003F6522">
      <w:pPr>
        <w:pStyle w:val="1"/>
        <w:spacing w:line="360" w:lineRule="auto"/>
      </w:pPr>
      <w:r w:rsidRPr="0064406D">
        <w:t>13. Самостоятельное изучение самой свежей научной литературы (научных статей, монографий, учебников 2021 – 2024 годов издания) по теме занятия.</w:t>
      </w:r>
    </w:p>
    <w:sectPr w:rsidR="0064406D" w:rsidRPr="0064406D" w:rsidSect="00785DC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C3000" w14:textId="77777777" w:rsidR="00D14427" w:rsidRDefault="00D14427" w:rsidP="00791B52">
      <w:r>
        <w:separator/>
      </w:r>
    </w:p>
  </w:endnote>
  <w:endnote w:type="continuationSeparator" w:id="0">
    <w:p w14:paraId="1A385E3A" w14:textId="77777777" w:rsidR="00D14427" w:rsidRDefault="00D14427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654358"/>
      <w:docPartObj>
        <w:docPartGallery w:val="Page Numbers (Bottom of Page)"/>
        <w:docPartUnique/>
      </w:docPartObj>
    </w:sdtPr>
    <w:sdtEndPr/>
    <w:sdtContent>
      <w:p w14:paraId="3CAC0169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BEE460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8058E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1D298B2E" w14:textId="670EF74B" w:rsidR="0082562A" w:rsidRDefault="00791B52" w:rsidP="0082562A">
    <w:pPr>
      <w:pStyle w:val="a8"/>
      <w:ind w:firstLine="0"/>
      <w:jc w:val="center"/>
    </w:pPr>
    <w:r>
      <w:t>202</w:t>
    </w:r>
    <w:r w:rsidR="0082562A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E1D8A" w14:textId="77777777" w:rsidR="00D14427" w:rsidRDefault="00D14427" w:rsidP="00791B52">
      <w:r>
        <w:separator/>
      </w:r>
    </w:p>
  </w:footnote>
  <w:footnote w:type="continuationSeparator" w:id="0">
    <w:p w14:paraId="20F878EA" w14:textId="77777777" w:rsidR="00D14427" w:rsidRDefault="00D14427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04647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6B80D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48EC51E8" wp14:editId="2D0F0A4C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F28"/>
    <w:multiLevelType w:val="multilevel"/>
    <w:tmpl w:val="CE1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4A1"/>
    <w:multiLevelType w:val="multilevel"/>
    <w:tmpl w:val="89B426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83D"/>
    <w:multiLevelType w:val="multilevel"/>
    <w:tmpl w:val="2FCC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0158A"/>
    <w:multiLevelType w:val="multilevel"/>
    <w:tmpl w:val="E20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6312"/>
    <w:multiLevelType w:val="multilevel"/>
    <w:tmpl w:val="E63E9D84"/>
    <w:lvl w:ilvl="0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76"/>
        </w:tabs>
        <w:ind w:left="89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96"/>
        </w:tabs>
        <w:ind w:left="96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16"/>
        </w:tabs>
        <w:ind w:left="104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36"/>
        </w:tabs>
        <w:ind w:left="111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56"/>
        </w:tabs>
        <w:ind w:left="1185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3B7"/>
    <w:multiLevelType w:val="multilevel"/>
    <w:tmpl w:val="C1EE4A7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0B77842"/>
    <w:multiLevelType w:val="multilevel"/>
    <w:tmpl w:val="954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E0FAA"/>
    <w:multiLevelType w:val="multilevel"/>
    <w:tmpl w:val="4D82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73436"/>
    <w:multiLevelType w:val="multilevel"/>
    <w:tmpl w:val="2E54BE4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284" w:firstLine="70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288"/>
        </w:tabs>
        <w:ind w:left="568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572"/>
        </w:tabs>
        <w:ind w:left="852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56"/>
        </w:tabs>
        <w:ind w:left="1136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140"/>
        </w:tabs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4"/>
        </w:tabs>
        <w:ind w:left="1704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708"/>
        </w:tabs>
        <w:ind w:left="1988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992"/>
        </w:tabs>
        <w:ind w:left="2272" w:firstLine="709"/>
      </w:pPr>
      <w:rPr>
        <w:rFonts w:hint="default"/>
      </w:rPr>
    </w:lvl>
  </w:abstractNum>
  <w:abstractNum w:abstractNumId="9" w15:restartNumberingAfterBreak="0">
    <w:nsid w:val="13001B77"/>
    <w:multiLevelType w:val="multilevel"/>
    <w:tmpl w:val="D6F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B1D1B"/>
    <w:multiLevelType w:val="multilevel"/>
    <w:tmpl w:val="AAB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86AC7"/>
    <w:multiLevelType w:val="multilevel"/>
    <w:tmpl w:val="346C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A6C1D"/>
    <w:multiLevelType w:val="multilevel"/>
    <w:tmpl w:val="CEF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C46B1"/>
    <w:multiLevelType w:val="multilevel"/>
    <w:tmpl w:val="82C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C0CA2"/>
    <w:multiLevelType w:val="multilevel"/>
    <w:tmpl w:val="A75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03212"/>
    <w:multiLevelType w:val="multilevel"/>
    <w:tmpl w:val="2B1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975EB"/>
    <w:multiLevelType w:val="multilevel"/>
    <w:tmpl w:val="20B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2019F"/>
    <w:multiLevelType w:val="multilevel"/>
    <w:tmpl w:val="BC2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512AC"/>
    <w:multiLevelType w:val="multilevel"/>
    <w:tmpl w:val="0A1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E4468"/>
    <w:multiLevelType w:val="hybridMultilevel"/>
    <w:tmpl w:val="A73E87F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2124A47"/>
    <w:multiLevelType w:val="multilevel"/>
    <w:tmpl w:val="777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2326C"/>
    <w:multiLevelType w:val="multilevel"/>
    <w:tmpl w:val="287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1766C"/>
    <w:multiLevelType w:val="multilevel"/>
    <w:tmpl w:val="D7B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701EB"/>
    <w:multiLevelType w:val="multilevel"/>
    <w:tmpl w:val="71288DF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29892D99"/>
    <w:multiLevelType w:val="multilevel"/>
    <w:tmpl w:val="1A5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A65F6"/>
    <w:multiLevelType w:val="multilevel"/>
    <w:tmpl w:val="D5A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61B07"/>
    <w:multiLevelType w:val="multilevel"/>
    <w:tmpl w:val="3BB2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8315D0"/>
    <w:multiLevelType w:val="multilevel"/>
    <w:tmpl w:val="E47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86875"/>
    <w:multiLevelType w:val="multilevel"/>
    <w:tmpl w:val="47E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2244C"/>
    <w:multiLevelType w:val="multilevel"/>
    <w:tmpl w:val="4BC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A5175"/>
    <w:multiLevelType w:val="multilevel"/>
    <w:tmpl w:val="9A9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031B15"/>
    <w:multiLevelType w:val="multilevel"/>
    <w:tmpl w:val="541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F7975"/>
    <w:multiLevelType w:val="multilevel"/>
    <w:tmpl w:val="B1C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41254"/>
    <w:multiLevelType w:val="multilevel"/>
    <w:tmpl w:val="9CF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D174C"/>
    <w:multiLevelType w:val="multilevel"/>
    <w:tmpl w:val="E3B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3217D"/>
    <w:multiLevelType w:val="multilevel"/>
    <w:tmpl w:val="F5E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64DD4"/>
    <w:multiLevelType w:val="multilevel"/>
    <w:tmpl w:val="0D3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66F20"/>
    <w:multiLevelType w:val="multilevel"/>
    <w:tmpl w:val="C442C5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E3312"/>
    <w:multiLevelType w:val="multilevel"/>
    <w:tmpl w:val="E81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8468A"/>
    <w:multiLevelType w:val="multilevel"/>
    <w:tmpl w:val="DCB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E2B86"/>
    <w:multiLevelType w:val="multilevel"/>
    <w:tmpl w:val="FA4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50771"/>
    <w:multiLevelType w:val="multilevel"/>
    <w:tmpl w:val="542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06003"/>
    <w:multiLevelType w:val="multilevel"/>
    <w:tmpl w:val="4CF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904FA"/>
    <w:multiLevelType w:val="multilevel"/>
    <w:tmpl w:val="3C7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253EB"/>
    <w:multiLevelType w:val="multilevel"/>
    <w:tmpl w:val="259C56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816A7"/>
    <w:multiLevelType w:val="multilevel"/>
    <w:tmpl w:val="6A5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93072E"/>
    <w:multiLevelType w:val="multilevel"/>
    <w:tmpl w:val="2E54BE4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284" w:firstLine="70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288"/>
        </w:tabs>
        <w:ind w:left="568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572"/>
        </w:tabs>
        <w:ind w:left="852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56"/>
        </w:tabs>
        <w:ind w:left="1136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140"/>
        </w:tabs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4"/>
        </w:tabs>
        <w:ind w:left="1704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708"/>
        </w:tabs>
        <w:ind w:left="1988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992"/>
        </w:tabs>
        <w:ind w:left="2272" w:firstLine="709"/>
      </w:pPr>
      <w:rPr>
        <w:rFonts w:hint="default"/>
      </w:rPr>
    </w:lvl>
  </w:abstractNum>
  <w:abstractNum w:abstractNumId="47" w15:restartNumberingAfterBreak="0">
    <w:nsid w:val="4FD14AA3"/>
    <w:multiLevelType w:val="multilevel"/>
    <w:tmpl w:val="283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33AFA"/>
    <w:multiLevelType w:val="multilevel"/>
    <w:tmpl w:val="6F9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B72FB0"/>
    <w:multiLevelType w:val="multilevel"/>
    <w:tmpl w:val="729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B2C96"/>
    <w:multiLevelType w:val="hybridMultilevel"/>
    <w:tmpl w:val="7668F0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3CF7BCA"/>
    <w:multiLevelType w:val="multilevel"/>
    <w:tmpl w:val="AD5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C4E5C"/>
    <w:multiLevelType w:val="multilevel"/>
    <w:tmpl w:val="E9B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E65F1"/>
    <w:multiLevelType w:val="multilevel"/>
    <w:tmpl w:val="4708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4F6D9B"/>
    <w:multiLevelType w:val="multilevel"/>
    <w:tmpl w:val="625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95DCC"/>
    <w:multiLevelType w:val="multilevel"/>
    <w:tmpl w:val="5B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4763A"/>
    <w:multiLevelType w:val="multilevel"/>
    <w:tmpl w:val="CE9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178B9"/>
    <w:multiLevelType w:val="multilevel"/>
    <w:tmpl w:val="594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B775F"/>
    <w:multiLevelType w:val="multilevel"/>
    <w:tmpl w:val="AF1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3612FF"/>
    <w:multiLevelType w:val="multilevel"/>
    <w:tmpl w:val="F6E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C2F8B"/>
    <w:multiLevelType w:val="multilevel"/>
    <w:tmpl w:val="2D2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87CB0"/>
    <w:multiLevelType w:val="multilevel"/>
    <w:tmpl w:val="7D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96202"/>
    <w:multiLevelType w:val="multilevel"/>
    <w:tmpl w:val="514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F7716"/>
    <w:multiLevelType w:val="multilevel"/>
    <w:tmpl w:val="B75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54D4F"/>
    <w:multiLevelType w:val="multilevel"/>
    <w:tmpl w:val="280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3C5B6F"/>
    <w:multiLevelType w:val="multilevel"/>
    <w:tmpl w:val="18C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657487"/>
    <w:multiLevelType w:val="multilevel"/>
    <w:tmpl w:val="6A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AD29B9"/>
    <w:multiLevelType w:val="multilevel"/>
    <w:tmpl w:val="CEB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891BF4"/>
    <w:multiLevelType w:val="multilevel"/>
    <w:tmpl w:val="0E3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AB52E8"/>
    <w:multiLevelType w:val="multilevel"/>
    <w:tmpl w:val="CC46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6743ED"/>
    <w:multiLevelType w:val="multilevel"/>
    <w:tmpl w:val="3B7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0C516F"/>
    <w:multiLevelType w:val="multilevel"/>
    <w:tmpl w:val="C61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40853"/>
    <w:multiLevelType w:val="multilevel"/>
    <w:tmpl w:val="F17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772C3"/>
    <w:multiLevelType w:val="multilevel"/>
    <w:tmpl w:val="EAF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A1FB0"/>
    <w:multiLevelType w:val="multilevel"/>
    <w:tmpl w:val="D39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547CB"/>
    <w:multiLevelType w:val="multilevel"/>
    <w:tmpl w:val="EA4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136449"/>
    <w:multiLevelType w:val="multilevel"/>
    <w:tmpl w:val="17F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C23D6"/>
    <w:multiLevelType w:val="multilevel"/>
    <w:tmpl w:val="F9C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F80CA2"/>
    <w:multiLevelType w:val="multilevel"/>
    <w:tmpl w:val="A63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51652"/>
    <w:multiLevelType w:val="multilevel"/>
    <w:tmpl w:val="E9F6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74731D"/>
    <w:multiLevelType w:val="multilevel"/>
    <w:tmpl w:val="CFE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145318"/>
    <w:multiLevelType w:val="multilevel"/>
    <w:tmpl w:val="F2B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4637C"/>
    <w:multiLevelType w:val="multilevel"/>
    <w:tmpl w:val="D45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11120"/>
    <w:multiLevelType w:val="multilevel"/>
    <w:tmpl w:val="32A8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D7083C"/>
    <w:multiLevelType w:val="multilevel"/>
    <w:tmpl w:val="458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5B5D43"/>
    <w:multiLevelType w:val="multilevel"/>
    <w:tmpl w:val="23C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C67EF8"/>
    <w:multiLevelType w:val="multilevel"/>
    <w:tmpl w:val="AB7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421418"/>
    <w:multiLevelType w:val="multilevel"/>
    <w:tmpl w:val="3D2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1B1E72"/>
    <w:multiLevelType w:val="multilevel"/>
    <w:tmpl w:val="7B5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95005F"/>
    <w:multiLevelType w:val="multilevel"/>
    <w:tmpl w:val="D9C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38"/>
  </w:num>
  <w:num w:numId="3">
    <w:abstractNumId w:val="32"/>
  </w:num>
  <w:num w:numId="4">
    <w:abstractNumId w:val="24"/>
  </w:num>
  <w:num w:numId="5">
    <w:abstractNumId w:val="13"/>
  </w:num>
  <w:num w:numId="6">
    <w:abstractNumId w:val="68"/>
  </w:num>
  <w:num w:numId="7">
    <w:abstractNumId w:val="53"/>
  </w:num>
  <w:num w:numId="8">
    <w:abstractNumId w:val="89"/>
  </w:num>
  <w:num w:numId="9">
    <w:abstractNumId w:val="0"/>
  </w:num>
  <w:num w:numId="10">
    <w:abstractNumId w:val="34"/>
  </w:num>
  <w:num w:numId="11">
    <w:abstractNumId w:val="88"/>
  </w:num>
  <w:num w:numId="12">
    <w:abstractNumId w:val="69"/>
  </w:num>
  <w:num w:numId="13">
    <w:abstractNumId w:val="71"/>
  </w:num>
  <w:num w:numId="14">
    <w:abstractNumId w:val="56"/>
  </w:num>
  <w:num w:numId="15">
    <w:abstractNumId w:val="10"/>
  </w:num>
  <w:num w:numId="16">
    <w:abstractNumId w:val="79"/>
  </w:num>
  <w:num w:numId="17">
    <w:abstractNumId w:val="37"/>
  </w:num>
  <w:num w:numId="18">
    <w:abstractNumId w:val="44"/>
  </w:num>
  <w:num w:numId="19">
    <w:abstractNumId w:val="87"/>
  </w:num>
  <w:num w:numId="20">
    <w:abstractNumId w:val="7"/>
  </w:num>
  <w:num w:numId="21">
    <w:abstractNumId w:val="8"/>
  </w:num>
  <w:num w:numId="22">
    <w:abstractNumId w:val="23"/>
  </w:num>
  <w:num w:numId="23">
    <w:abstractNumId w:val="42"/>
  </w:num>
  <w:num w:numId="24">
    <w:abstractNumId w:val="2"/>
  </w:num>
  <w:num w:numId="25">
    <w:abstractNumId w:val="26"/>
  </w:num>
  <w:num w:numId="26">
    <w:abstractNumId w:val="85"/>
  </w:num>
  <w:num w:numId="27">
    <w:abstractNumId w:val="66"/>
  </w:num>
  <w:num w:numId="28">
    <w:abstractNumId w:val="3"/>
  </w:num>
  <w:num w:numId="29">
    <w:abstractNumId w:val="78"/>
  </w:num>
  <w:num w:numId="30">
    <w:abstractNumId w:val="35"/>
  </w:num>
  <w:num w:numId="31">
    <w:abstractNumId w:val="75"/>
  </w:num>
  <w:num w:numId="32">
    <w:abstractNumId w:val="5"/>
  </w:num>
  <w:num w:numId="33">
    <w:abstractNumId w:val="74"/>
  </w:num>
  <w:num w:numId="34">
    <w:abstractNumId w:val="54"/>
  </w:num>
  <w:num w:numId="35">
    <w:abstractNumId w:val="48"/>
  </w:num>
  <w:num w:numId="36">
    <w:abstractNumId w:val="43"/>
  </w:num>
  <w:num w:numId="37">
    <w:abstractNumId w:val="17"/>
  </w:num>
  <w:num w:numId="38">
    <w:abstractNumId w:val="30"/>
  </w:num>
  <w:num w:numId="39">
    <w:abstractNumId w:val="67"/>
  </w:num>
  <w:num w:numId="40">
    <w:abstractNumId w:val="27"/>
  </w:num>
  <w:num w:numId="41">
    <w:abstractNumId w:val="52"/>
  </w:num>
  <w:num w:numId="42">
    <w:abstractNumId w:val="86"/>
  </w:num>
  <w:num w:numId="43">
    <w:abstractNumId w:val="21"/>
  </w:num>
  <w:num w:numId="44">
    <w:abstractNumId w:val="83"/>
  </w:num>
  <w:num w:numId="45">
    <w:abstractNumId w:val="15"/>
  </w:num>
  <w:num w:numId="46">
    <w:abstractNumId w:val="81"/>
  </w:num>
  <w:num w:numId="47">
    <w:abstractNumId w:val="55"/>
  </w:num>
  <w:num w:numId="48">
    <w:abstractNumId w:val="57"/>
  </w:num>
  <w:num w:numId="49">
    <w:abstractNumId w:val="80"/>
  </w:num>
  <w:num w:numId="50">
    <w:abstractNumId w:val="36"/>
  </w:num>
  <w:num w:numId="51">
    <w:abstractNumId w:val="12"/>
  </w:num>
  <w:num w:numId="52">
    <w:abstractNumId w:val="29"/>
  </w:num>
  <w:num w:numId="53">
    <w:abstractNumId w:val="65"/>
  </w:num>
  <w:num w:numId="54">
    <w:abstractNumId w:val="14"/>
  </w:num>
  <w:num w:numId="55">
    <w:abstractNumId w:val="6"/>
  </w:num>
  <w:num w:numId="56">
    <w:abstractNumId w:val="76"/>
  </w:num>
  <w:num w:numId="57">
    <w:abstractNumId w:val="49"/>
  </w:num>
  <w:num w:numId="58">
    <w:abstractNumId w:val="25"/>
  </w:num>
  <w:num w:numId="59">
    <w:abstractNumId w:val="22"/>
  </w:num>
  <w:num w:numId="60">
    <w:abstractNumId w:val="82"/>
  </w:num>
  <w:num w:numId="61">
    <w:abstractNumId w:val="62"/>
  </w:num>
  <w:num w:numId="62">
    <w:abstractNumId w:val="58"/>
  </w:num>
  <w:num w:numId="63">
    <w:abstractNumId w:val="63"/>
  </w:num>
  <w:num w:numId="64">
    <w:abstractNumId w:val="39"/>
  </w:num>
  <w:num w:numId="65">
    <w:abstractNumId w:val="9"/>
  </w:num>
  <w:num w:numId="66">
    <w:abstractNumId w:val="11"/>
  </w:num>
  <w:num w:numId="67">
    <w:abstractNumId w:val="73"/>
  </w:num>
  <w:num w:numId="68">
    <w:abstractNumId w:val="60"/>
  </w:num>
  <w:num w:numId="69">
    <w:abstractNumId w:val="33"/>
  </w:num>
  <w:num w:numId="70">
    <w:abstractNumId w:val="45"/>
  </w:num>
  <w:num w:numId="71">
    <w:abstractNumId w:val="77"/>
  </w:num>
  <w:num w:numId="72">
    <w:abstractNumId w:val="51"/>
  </w:num>
  <w:num w:numId="73">
    <w:abstractNumId w:val="61"/>
  </w:num>
  <w:num w:numId="74">
    <w:abstractNumId w:val="16"/>
  </w:num>
  <w:num w:numId="75">
    <w:abstractNumId w:val="72"/>
  </w:num>
  <w:num w:numId="76">
    <w:abstractNumId w:val="20"/>
  </w:num>
  <w:num w:numId="77">
    <w:abstractNumId w:val="4"/>
  </w:num>
  <w:num w:numId="78">
    <w:abstractNumId w:val="31"/>
  </w:num>
  <w:num w:numId="79">
    <w:abstractNumId w:val="59"/>
  </w:num>
  <w:num w:numId="80">
    <w:abstractNumId w:val="84"/>
  </w:num>
  <w:num w:numId="81">
    <w:abstractNumId w:val="41"/>
  </w:num>
  <w:num w:numId="82">
    <w:abstractNumId w:val="47"/>
  </w:num>
  <w:num w:numId="83">
    <w:abstractNumId w:val="28"/>
  </w:num>
  <w:num w:numId="84">
    <w:abstractNumId w:val="40"/>
  </w:num>
  <w:num w:numId="85">
    <w:abstractNumId w:val="18"/>
  </w:num>
  <w:num w:numId="86">
    <w:abstractNumId w:val="1"/>
  </w:num>
  <w:num w:numId="87">
    <w:abstractNumId w:val="64"/>
  </w:num>
  <w:num w:numId="88">
    <w:abstractNumId w:val="19"/>
  </w:num>
  <w:num w:numId="89">
    <w:abstractNumId w:val="46"/>
  </w:num>
  <w:num w:numId="90">
    <w:abstractNumId w:val="50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D7"/>
    <w:rsid w:val="000025C3"/>
    <w:rsid w:val="00012636"/>
    <w:rsid w:val="00020393"/>
    <w:rsid w:val="00023AAD"/>
    <w:rsid w:val="00035E95"/>
    <w:rsid w:val="00053F88"/>
    <w:rsid w:val="0005494C"/>
    <w:rsid w:val="000557A4"/>
    <w:rsid w:val="000630A0"/>
    <w:rsid w:val="00076090"/>
    <w:rsid w:val="00091353"/>
    <w:rsid w:val="0009790A"/>
    <w:rsid w:val="000B4F43"/>
    <w:rsid w:val="000B5EBC"/>
    <w:rsid w:val="000B5EBD"/>
    <w:rsid w:val="000D2FA7"/>
    <w:rsid w:val="000E04C5"/>
    <w:rsid w:val="000E3EF6"/>
    <w:rsid w:val="000F71AF"/>
    <w:rsid w:val="00102820"/>
    <w:rsid w:val="00142FD7"/>
    <w:rsid w:val="001448B0"/>
    <w:rsid w:val="00151F3A"/>
    <w:rsid w:val="00171F4B"/>
    <w:rsid w:val="001B17E3"/>
    <w:rsid w:val="001B7CBA"/>
    <w:rsid w:val="001B7E14"/>
    <w:rsid w:val="001C7FB9"/>
    <w:rsid w:val="001E7D8F"/>
    <w:rsid w:val="001F73B4"/>
    <w:rsid w:val="002423ED"/>
    <w:rsid w:val="0024498C"/>
    <w:rsid w:val="00254CBC"/>
    <w:rsid w:val="002557EA"/>
    <w:rsid w:val="00266D22"/>
    <w:rsid w:val="00270058"/>
    <w:rsid w:val="00283836"/>
    <w:rsid w:val="002A3811"/>
    <w:rsid w:val="002A791E"/>
    <w:rsid w:val="002B46F9"/>
    <w:rsid w:val="002D37F1"/>
    <w:rsid w:val="002E023F"/>
    <w:rsid w:val="0030382D"/>
    <w:rsid w:val="00317717"/>
    <w:rsid w:val="003337B3"/>
    <w:rsid w:val="00346CA9"/>
    <w:rsid w:val="00347FEF"/>
    <w:rsid w:val="00353F43"/>
    <w:rsid w:val="00360A79"/>
    <w:rsid w:val="003662CD"/>
    <w:rsid w:val="003665B1"/>
    <w:rsid w:val="00370410"/>
    <w:rsid w:val="00385F1C"/>
    <w:rsid w:val="003C5C5A"/>
    <w:rsid w:val="003F25B8"/>
    <w:rsid w:val="003F5F43"/>
    <w:rsid w:val="003F6522"/>
    <w:rsid w:val="0041302E"/>
    <w:rsid w:val="004251E3"/>
    <w:rsid w:val="00446ADE"/>
    <w:rsid w:val="00453F62"/>
    <w:rsid w:val="00462973"/>
    <w:rsid w:val="004660C1"/>
    <w:rsid w:val="00486C08"/>
    <w:rsid w:val="00497F2B"/>
    <w:rsid w:val="004A4DBC"/>
    <w:rsid w:val="004B2446"/>
    <w:rsid w:val="004B5B00"/>
    <w:rsid w:val="004C4854"/>
    <w:rsid w:val="004D5CCF"/>
    <w:rsid w:val="004E18E7"/>
    <w:rsid w:val="004F1BBB"/>
    <w:rsid w:val="004F7210"/>
    <w:rsid w:val="00505E7B"/>
    <w:rsid w:val="00512159"/>
    <w:rsid w:val="005419F7"/>
    <w:rsid w:val="00544CBC"/>
    <w:rsid w:val="0055476B"/>
    <w:rsid w:val="00584900"/>
    <w:rsid w:val="00585724"/>
    <w:rsid w:val="00597406"/>
    <w:rsid w:val="005B029C"/>
    <w:rsid w:val="005E10EE"/>
    <w:rsid w:val="005E6040"/>
    <w:rsid w:val="0060091B"/>
    <w:rsid w:val="00603D22"/>
    <w:rsid w:val="006222C3"/>
    <w:rsid w:val="0064406D"/>
    <w:rsid w:val="0065419B"/>
    <w:rsid w:val="00654C92"/>
    <w:rsid w:val="0067483F"/>
    <w:rsid w:val="006A7DF5"/>
    <w:rsid w:val="006C6110"/>
    <w:rsid w:val="006E476A"/>
    <w:rsid w:val="007003B3"/>
    <w:rsid w:val="00705C82"/>
    <w:rsid w:val="00713D20"/>
    <w:rsid w:val="00720324"/>
    <w:rsid w:val="00724948"/>
    <w:rsid w:val="007509AB"/>
    <w:rsid w:val="00763314"/>
    <w:rsid w:val="00785DC3"/>
    <w:rsid w:val="007862CD"/>
    <w:rsid w:val="00790DEC"/>
    <w:rsid w:val="00791B52"/>
    <w:rsid w:val="00795C6B"/>
    <w:rsid w:val="007A04F6"/>
    <w:rsid w:val="007C13F9"/>
    <w:rsid w:val="007E2DC3"/>
    <w:rsid w:val="007E5A09"/>
    <w:rsid w:val="008138B7"/>
    <w:rsid w:val="0082562A"/>
    <w:rsid w:val="0082599E"/>
    <w:rsid w:val="00831A1D"/>
    <w:rsid w:val="00851B42"/>
    <w:rsid w:val="0086551E"/>
    <w:rsid w:val="00871863"/>
    <w:rsid w:val="008730BE"/>
    <w:rsid w:val="008862DC"/>
    <w:rsid w:val="008A4137"/>
    <w:rsid w:val="008B13AD"/>
    <w:rsid w:val="008C1A57"/>
    <w:rsid w:val="008E336D"/>
    <w:rsid w:val="008E7BD7"/>
    <w:rsid w:val="009518B7"/>
    <w:rsid w:val="00962B33"/>
    <w:rsid w:val="00987325"/>
    <w:rsid w:val="009D3625"/>
    <w:rsid w:val="009E747F"/>
    <w:rsid w:val="009F22FD"/>
    <w:rsid w:val="00A0115E"/>
    <w:rsid w:val="00A01D6C"/>
    <w:rsid w:val="00A06CEA"/>
    <w:rsid w:val="00A07FD3"/>
    <w:rsid w:val="00A22FEB"/>
    <w:rsid w:val="00A41DEA"/>
    <w:rsid w:val="00A53CE7"/>
    <w:rsid w:val="00A90AB9"/>
    <w:rsid w:val="00AA4DA0"/>
    <w:rsid w:val="00AA6F7A"/>
    <w:rsid w:val="00B16CD0"/>
    <w:rsid w:val="00B21C8D"/>
    <w:rsid w:val="00B41839"/>
    <w:rsid w:val="00B41C8B"/>
    <w:rsid w:val="00B806BD"/>
    <w:rsid w:val="00B81D75"/>
    <w:rsid w:val="00B843A9"/>
    <w:rsid w:val="00BB47A2"/>
    <w:rsid w:val="00BB5766"/>
    <w:rsid w:val="00BE6536"/>
    <w:rsid w:val="00BF566D"/>
    <w:rsid w:val="00C02B90"/>
    <w:rsid w:val="00C14062"/>
    <w:rsid w:val="00C23BB9"/>
    <w:rsid w:val="00C23E12"/>
    <w:rsid w:val="00C31A61"/>
    <w:rsid w:val="00C34718"/>
    <w:rsid w:val="00C370E9"/>
    <w:rsid w:val="00C4436A"/>
    <w:rsid w:val="00C57AC6"/>
    <w:rsid w:val="00C61A88"/>
    <w:rsid w:val="00C950E1"/>
    <w:rsid w:val="00C95A5D"/>
    <w:rsid w:val="00CA7C18"/>
    <w:rsid w:val="00CC01D8"/>
    <w:rsid w:val="00CC3EA0"/>
    <w:rsid w:val="00CD0C2B"/>
    <w:rsid w:val="00CD43F1"/>
    <w:rsid w:val="00CF25B5"/>
    <w:rsid w:val="00D14427"/>
    <w:rsid w:val="00D165D5"/>
    <w:rsid w:val="00D27336"/>
    <w:rsid w:val="00D52EB1"/>
    <w:rsid w:val="00D713D2"/>
    <w:rsid w:val="00D73C52"/>
    <w:rsid w:val="00D825B6"/>
    <w:rsid w:val="00D90AEB"/>
    <w:rsid w:val="00D9782E"/>
    <w:rsid w:val="00DA2A92"/>
    <w:rsid w:val="00DA534C"/>
    <w:rsid w:val="00DB0AC2"/>
    <w:rsid w:val="00DB0F86"/>
    <w:rsid w:val="00DC6E07"/>
    <w:rsid w:val="00DD2C93"/>
    <w:rsid w:val="00DD6D9C"/>
    <w:rsid w:val="00E0645A"/>
    <w:rsid w:val="00E15404"/>
    <w:rsid w:val="00E2551B"/>
    <w:rsid w:val="00E46796"/>
    <w:rsid w:val="00E834B7"/>
    <w:rsid w:val="00E90E46"/>
    <w:rsid w:val="00EB4BFE"/>
    <w:rsid w:val="00EB7944"/>
    <w:rsid w:val="00ED64F5"/>
    <w:rsid w:val="00EE5896"/>
    <w:rsid w:val="00EF7503"/>
    <w:rsid w:val="00F40B79"/>
    <w:rsid w:val="00F613F3"/>
    <w:rsid w:val="00F84B3C"/>
    <w:rsid w:val="00F92D48"/>
    <w:rsid w:val="00FA23D3"/>
    <w:rsid w:val="00FA77FD"/>
    <w:rsid w:val="00FC2678"/>
    <w:rsid w:val="00FF0AB3"/>
    <w:rsid w:val="00FF3D58"/>
    <w:rsid w:val="0500B369"/>
    <w:rsid w:val="1A472163"/>
    <w:rsid w:val="1B258EA6"/>
    <w:rsid w:val="277A53C2"/>
    <w:rsid w:val="310CD9AF"/>
    <w:rsid w:val="3AC5A03B"/>
    <w:rsid w:val="42675A92"/>
    <w:rsid w:val="4464859B"/>
    <w:rsid w:val="4BFAD146"/>
    <w:rsid w:val="512DC254"/>
    <w:rsid w:val="61B6EEBD"/>
    <w:rsid w:val="6643E384"/>
    <w:rsid w:val="72AC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F49E6A"/>
  <w15:chartTrackingRefBased/>
  <w15:docId w15:val="{279251C8-654F-444C-94D7-FA84CF1E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annotation reference"/>
    <w:basedOn w:val="a0"/>
    <w:uiPriority w:val="99"/>
    <w:semiHidden/>
    <w:unhideWhenUsed/>
    <w:rsid w:val="001C7FB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7FB9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7FB9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7FB9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7FB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DC6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342</TotalTime>
  <Pages>29</Pages>
  <Words>5996</Words>
  <Characters>34179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Данил Ковалёв</cp:lastModifiedBy>
  <cp:revision>121</cp:revision>
  <dcterms:created xsi:type="dcterms:W3CDTF">2025-02-05T15:12:00Z</dcterms:created>
  <dcterms:modified xsi:type="dcterms:W3CDTF">2026-01-03T22:02:00Z</dcterms:modified>
</cp:coreProperties>
</file>