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CD2ED" w14:textId="77777777" w:rsidR="00791B52" w:rsidRPr="00020393" w:rsidRDefault="00791B52" w:rsidP="00020393">
      <w:pPr>
        <w:jc w:val="center"/>
        <w:rPr>
          <w:b/>
          <w:bCs/>
        </w:rPr>
      </w:pPr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2C44B161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6255A390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0A70B68A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21177CD7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1D1CFA22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7BB49C66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5AE10225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51C207C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316DCC3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F1FE2A8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5471B4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3ED4662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0B1F92A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6B098BF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4FE0C515" w14:textId="27B4088F" w:rsidR="00791B52" w:rsidRPr="0086551E" w:rsidRDefault="00791B52" w:rsidP="004E18E7">
      <w:pPr>
        <w:ind w:firstLine="0"/>
        <w:jc w:val="center"/>
        <w:rPr>
          <w:bCs/>
          <w:sz w:val="32"/>
          <w:szCs w:val="32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работа</w:t>
      </w:r>
      <w:r w:rsidRPr="0086551E">
        <w:rPr>
          <w:b/>
          <w:bCs/>
          <w:spacing w:val="-6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№</w:t>
      </w:r>
      <w:r w:rsidR="00705C82">
        <w:rPr>
          <w:b/>
          <w:bCs/>
          <w:sz w:val="32"/>
          <w:szCs w:val="32"/>
        </w:rPr>
        <w:t xml:space="preserve"> 1</w:t>
      </w:r>
      <w:r w:rsidR="00254A4D">
        <w:rPr>
          <w:b/>
          <w:bCs/>
          <w:sz w:val="32"/>
          <w:szCs w:val="32"/>
        </w:rPr>
        <w:t>2</w:t>
      </w:r>
      <w:r w:rsidRPr="0086551E">
        <w:rPr>
          <w:bCs/>
          <w:spacing w:val="2"/>
          <w:sz w:val="32"/>
          <w:szCs w:val="32"/>
          <w:u w:val="single"/>
        </w:rPr>
        <w:t xml:space="preserve"> </w:t>
      </w:r>
      <w:r w:rsidRPr="0086551E">
        <w:rPr>
          <w:b/>
          <w:bCs/>
          <w:spacing w:val="2"/>
          <w:sz w:val="32"/>
          <w:szCs w:val="32"/>
          <w:u w:val="single"/>
        </w:rPr>
        <w:t xml:space="preserve"> </w:t>
      </w:r>
    </w:p>
    <w:p w14:paraId="7CF58D78" w14:textId="1A44EC1A" w:rsidR="00791B52" w:rsidRPr="0086551E" w:rsidRDefault="00791B52" w:rsidP="00254A4D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 w:rsidRPr="0086551E">
        <w:rPr>
          <w:sz w:val="32"/>
          <w:szCs w:val="32"/>
        </w:rPr>
        <w:t>на тему</w:t>
      </w:r>
      <w:r w:rsidRPr="0086551E">
        <w:rPr>
          <w:spacing w:val="-4"/>
          <w:sz w:val="32"/>
          <w:szCs w:val="32"/>
        </w:rPr>
        <w:t xml:space="preserve"> </w:t>
      </w:r>
      <w:r w:rsidRPr="0086551E">
        <w:rPr>
          <w:sz w:val="32"/>
          <w:szCs w:val="32"/>
        </w:rPr>
        <w:t>«</w:t>
      </w:r>
      <w:r w:rsidR="00254A4D" w:rsidRPr="00254A4D">
        <w:rPr>
          <w:sz w:val="32"/>
          <w:szCs w:val="32"/>
        </w:rPr>
        <w:t>Интерфейсы и потоки выполнения (Threads)в ЯП Java, Kotlin и JavaScript. Главный и дочерние потоки. Сравнение возможностей языков в области интерфейсов и потоков выполнения, достоинства и недостатки.</w:t>
      </w:r>
      <w:r w:rsidRPr="0086551E">
        <w:rPr>
          <w:sz w:val="32"/>
          <w:szCs w:val="32"/>
        </w:rPr>
        <w:t>»</w:t>
      </w:r>
    </w:p>
    <w:p w14:paraId="7341227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4D3079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ED805A6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05D958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13F6A23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791B52" w:rsidRPr="0086551E" w14:paraId="32A46782" w14:textId="77777777" w:rsidTr="00791B52">
        <w:trPr>
          <w:trHeight w:val="432"/>
          <w:jc w:val="right"/>
        </w:trPr>
        <w:tc>
          <w:tcPr>
            <w:tcW w:w="5103" w:type="dxa"/>
            <w:hideMark/>
          </w:tcPr>
          <w:p w14:paraId="68D79CBA" w14:textId="13E3C269" w:rsidR="00791B52" w:rsidRPr="0086551E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Выполнил: студент группы ВКБ4</w:t>
            </w:r>
            <w:r w:rsidR="00982C1E">
              <w:rPr>
                <w:szCs w:val="24"/>
              </w:rPr>
              <w:t>3</w:t>
            </w:r>
          </w:p>
        </w:tc>
      </w:tr>
      <w:tr w:rsidR="00791B52" w:rsidRPr="0086551E" w14:paraId="3DD14641" w14:textId="77777777" w:rsidTr="00791B52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823BB31" w14:textId="2CB676C2" w:rsidR="00994FE2" w:rsidRPr="0086551E" w:rsidRDefault="00982C1E" w:rsidP="00994FE2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Ковалев Данил Петрович</w:t>
            </w:r>
          </w:p>
        </w:tc>
      </w:tr>
      <w:tr w:rsidR="00994FE2" w:rsidRPr="0086551E" w14:paraId="6BB49D2F" w14:textId="77777777" w:rsidTr="00791B52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1C6DFE" w14:textId="73E43182" w:rsidR="00994FE2" w:rsidRPr="0086551E" w:rsidRDefault="00982C1E" w:rsidP="00994FE2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Нимгиров Дорджи Церенович</w:t>
            </w:r>
          </w:p>
        </w:tc>
      </w:tr>
      <w:tr w:rsidR="00994FE2" w:rsidRPr="0086551E" w14:paraId="5FCC3978" w14:textId="77777777" w:rsidTr="00791B52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B6D9BE" w14:textId="5D210C5D" w:rsidR="00994FE2" w:rsidRPr="0086551E" w:rsidRDefault="00982C1E" w:rsidP="00994FE2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Леза Алексей Александрович</w:t>
            </w:r>
          </w:p>
        </w:tc>
      </w:tr>
      <w:tr w:rsidR="00994FE2" w:rsidRPr="0086551E" w14:paraId="4F101E59" w14:textId="77777777" w:rsidTr="00791B52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19F672" w14:textId="759EBC1C" w:rsidR="00994FE2" w:rsidRPr="0086551E" w:rsidRDefault="00982C1E" w:rsidP="00994FE2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Ермолаев Богдан Юрьевич</w:t>
            </w:r>
          </w:p>
        </w:tc>
      </w:tr>
      <w:tr w:rsidR="00791B52" w:rsidRPr="0086551E" w14:paraId="108FE6C1" w14:textId="77777777" w:rsidTr="00791B52">
        <w:trPr>
          <w:trHeight w:val="422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0810455" w14:textId="77777777" w:rsidR="00791B52" w:rsidRPr="0086551E" w:rsidRDefault="00791B52">
            <w:pPr>
              <w:rPr>
                <w:szCs w:val="24"/>
              </w:rPr>
            </w:pPr>
            <w:r w:rsidRPr="0086551E">
              <w:rPr>
                <w:szCs w:val="24"/>
              </w:rPr>
              <w:t>(Фамилия, имя, отчество)</w:t>
            </w:r>
          </w:p>
        </w:tc>
      </w:tr>
      <w:tr w:rsidR="00791B52" w:rsidRPr="0086551E" w14:paraId="021843D4" w14:textId="77777777" w:rsidTr="00791B52">
        <w:trPr>
          <w:trHeight w:val="440"/>
          <w:jc w:val="right"/>
        </w:trPr>
        <w:tc>
          <w:tcPr>
            <w:tcW w:w="5103" w:type="dxa"/>
            <w:hideMark/>
          </w:tcPr>
          <w:p w14:paraId="7B944497" w14:textId="77777777" w:rsidR="00791B52" w:rsidRPr="0086551E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 xml:space="preserve">Проверил: </w:t>
            </w:r>
          </w:p>
        </w:tc>
      </w:tr>
      <w:tr w:rsidR="00791B52" w:rsidRPr="0086551E" w14:paraId="1FAC25AD" w14:textId="77777777" w:rsidTr="00791B52">
        <w:trPr>
          <w:trHeight w:val="398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EECFF0" w14:textId="7FEB4699" w:rsidR="00791B52" w:rsidRPr="00CA7C18" w:rsidRDefault="00994FE2" w:rsidP="004E18E7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Черкесова Лариса Владимировна</w:t>
            </w:r>
          </w:p>
        </w:tc>
      </w:tr>
      <w:tr w:rsidR="00791B52" w:rsidRPr="0086551E" w14:paraId="440AF272" w14:textId="77777777" w:rsidTr="00791B52">
        <w:trPr>
          <w:trHeight w:val="336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A2E0F3A" w14:textId="77777777" w:rsidR="00791B52" w:rsidRPr="0086551E" w:rsidRDefault="00791B52">
            <w:pPr>
              <w:rPr>
                <w:szCs w:val="24"/>
              </w:rPr>
            </w:pPr>
            <w:r w:rsidRPr="0086551E">
              <w:rPr>
                <w:szCs w:val="24"/>
              </w:rPr>
              <w:t>(Фамилия, имя, отчество)</w:t>
            </w:r>
          </w:p>
        </w:tc>
      </w:tr>
    </w:tbl>
    <w:p w14:paraId="7303D91A" w14:textId="77777777" w:rsidR="00791B52" w:rsidRDefault="00791B52" w:rsidP="00791B52"/>
    <w:p w14:paraId="75ACA48A" w14:textId="77777777" w:rsidR="004C34BB" w:rsidRDefault="004C34BB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7B314A20" w14:textId="76D3A4EC" w:rsidR="00FA77FD" w:rsidRDefault="004C34BB" w:rsidP="000C5333">
      <w:pPr>
        <w:spacing w:line="360" w:lineRule="auto"/>
      </w:pPr>
      <w:r w:rsidRPr="000C5333">
        <w:rPr>
          <w:b/>
          <w:bCs/>
        </w:rPr>
        <w:lastRenderedPageBreak/>
        <w:t>Цель работы:</w:t>
      </w:r>
      <w:r w:rsidR="00CA3D03">
        <w:t xml:space="preserve"> рассмотреть и изучить принципы использования подхода многопоточного программирования на различных кроссплатформенных языках; закрепить знания о</w:t>
      </w:r>
      <w:r w:rsidR="00E5106C">
        <w:t xml:space="preserve">б </w:t>
      </w:r>
      <w:r w:rsidR="00141BAE">
        <w:t>абстракции как одной из основ объектно-ориентированного программирования на примере интерфейсов.</w:t>
      </w:r>
    </w:p>
    <w:p w14:paraId="16A42C4B" w14:textId="4B97952B" w:rsidR="00A84EFE" w:rsidRDefault="000C5333" w:rsidP="000C5333">
      <w:pPr>
        <w:spacing w:line="360" w:lineRule="auto"/>
      </w:pPr>
      <w:r w:rsidRPr="000C5333">
        <w:rPr>
          <w:b/>
          <w:bCs/>
        </w:rPr>
        <w:t>Задание 1.</w:t>
      </w:r>
      <w:r>
        <w:t xml:space="preserve"> </w:t>
      </w:r>
      <w:r w:rsidR="00A84EFE">
        <w:t>Проблемы множественного наследования классов в языках программирования Java, Kotlin и JavaScript. Ромбовидное наследование. Примеры и скриншоты.</w:t>
      </w:r>
    </w:p>
    <w:p w14:paraId="159AC6AA" w14:textId="77777777" w:rsidR="00C94E1C" w:rsidRDefault="00C94E1C" w:rsidP="000C5333">
      <w:pPr>
        <w:spacing w:line="360" w:lineRule="auto"/>
      </w:pPr>
      <w:r>
        <w:t>Множественное наследование классов может вызывать ромбовидную проблему (diamond problem). Это происходит, когда класс наследует от двух классов, которые в свою очередь наследуют от одного общего предка. Возникает неоднозначность, какую реализацию использовать.</w:t>
      </w:r>
    </w:p>
    <w:p w14:paraId="26E44EFB" w14:textId="70095D1D" w:rsidR="00C94E1C" w:rsidRDefault="0057538A" w:rsidP="0057538A">
      <w:pPr>
        <w:spacing w:line="360" w:lineRule="auto"/>
      </w:pPr>
      <w:r>
        <w:t xml:space="preserve">Начнем наш обзор с </w:t>
      </w:r>
      <w:r w:rsidR="00C94E1C">
        <w:t>Java</w:t>
      </w:r>
      <w:r>
        <w:t>, данный язык</w:t>
      </w:r>
      <w:r w:rsidR="00C94E1C">
        <w:t xml:space="preserve"> не поддерживает множественное наследование классов, но допускает множественное наследование интерфейсов. С Java 8 интерфейсы могут содержать методы с реализацией (`default`). Если возникает конфликт между методами из разных интерфейсов, компилятору нужно явно указать, какую реализацию использовать.</w:t>
      </w:r>
    </w:p>
    <w:p w14:paraId="1FB6BF17" w14:textId="77777777" w:rsidR="00C94E1C" w:rsidRDefault="00C94E1C" w:rsidP="00C94E1C"/>
    <w:p w14:paraId="24C1AA9B" w14:textId="6266585C" w:rsidR="00C94E1C" w:rsidRDefault="00A2298E" w:rsidP="00626B08">
      <w:pPr>
        <w:ind w:firstLine="0"/>
        <w:jc w:val="center"/>
      </w:pPr>
      <w:r w:rsidRPr="00A2298E">
        <w:rPr>
          <w:noProof/>
          <w:lang w:val="en-US"/>
        </w:rPr>
        <w:drawing>
          <wp:inline distT="0" distB="0" distL="0" distR="0" wp14:anchorId="4039ABE1" wp14:editId="7D80B4B0">
            <wp:extent cx="5400000" cy="1661409"/>
            <wp:effectExtent l="152400" t="152400" r="353695" b="358140"/>
            <wp:docPr id="1314529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29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614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58BE08" w14:textId="073C2961" w:rsidR="0057538A" w:rsidRPr="00BA45BE" w:rsidRDefault="0057538A" w:rsidP="00626B08">
      <w:pPr>
        <w:ind w:firstLine="0"/>
        <w:jc w:val="center"/>
        <w:rPr>
          <w:sz w:val="24"/>
          <w:szCs w:val="20"/>
        </w:rPr>
      </w:pPr>
      <w:r w:rsidRPr="0057538A">
        <w:rPr>
          <w:sz w:val="24"/>
          <w:szCs w:val="20"/>
        </w:rPr>
        <w:t>Рисунок 1 – разрешение множественного имплементации интерфейсов</w:t>
      </w:r>
      <w:r w:rsidR="00BA45BE">
        <w:rPr>
          <w:sz w:val="24"/>
          <w:szCs w:val="20"/>
        </w:rPr>
        <w:t xml:space="preserve"> в </w:t>
      </w:r>
      <w:r w:rsidR="00BA45BE">
        <w:rPr>
          <w:sz w:val="24"/>
          <w:szCs w:val="20"/>
          <w:lang w:val="en-US"/>
        </w:rPr>
        <w:t>Java</w:t>
      </w:r>
    </w:p>
    <w:p w14:paraId="3E423A25" w14:textId="77777777" w:rsidR="00BA45BE" w:rsidRDefault="00BA45BE" w:rsidP="00C94E1C">
      <w:pPr>
        <w:rPr>
          <w:b/>
          <w:bCs/>
        </w:rPr>
      </w:pPr>
    </w:p>
    <w:p w14:paraId="787CA8AE" w14:textId="53C817B4" w:rsidR="00C94E1C" w:rsidRDefault="00C94E1C" w:rsidP="00BA45BE">
      <w:pPr>
        <w:spacing w:line="360" w:lineRule="auto"/>
      </w:pPr>
      <w:r>
        <w:t>Kotlin также не поддерживает множественное наследование классов, но позволяет реализовывать несколько интерфейсов с реализациями. При конфликте необходимо явно указать, какую реализацию использовать через `</w:t>
      </w:r>
      <w:proofErr w:type="gramStart"/>
      <w:r>
        <w:t>super&lt;</w:t>
      </w:r>
      <w:proofErr w:type="gramEnd"/>
      <w:r>
        <w:t>Интерфейс&gt;`.</w:t>
      </w:r>
    </w:p>
    <w:p w14:paraId="616007A1" w14:textId="77777777" w:rsidR="00C94E1C" w:rsidRDefault="00C94E1C" w:rsidP="00C94E1C"/>
    <w:p w14:paraId="478ABFBD" w14:textId="63049C2B" w:rsidR="00C94E1C" w:rsidRDefault="000D1F5C" w:rsidP="000D1F5C">
      <w:pPr>
        <w:jc w:val="center"/>
      </w:pPr>
      <w:r w:rsidRPr="000D1F5C">
        <w:rPr>
          <w:noProof/>
          <w:lang w:val="en-US"/>
        </w:rPr>
        <w:lastRenderedPageBreak/>
        <w:drawing>
          <wp:inline distT="0" distB="0" distL="0" distR="0" wp14:anchorId="29B6BE53" wp14:editId="4EAAD273">
            <wp:extent cx="5067300" cy="1552738"/>
            <wp:effectExtent l="152400" t="152400" r="361950" b="371475"/>
            <wp:docPr id="415553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53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8426" cy="15561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BDB93C" w14:textId="55283695" w:rsidR="00BA45BE" w:rsidRPr="00593641" w:rsidRDefault="00BA45BE" w:rsidP="00BA45BE">
      <w:pPr>
        <w:jc w:val="center"/>
        <w:rPr>
          <w:sz w:val="24"/>
          <w:szCs w:val="20"/>
        </w:rPr>
      </w:pPr>
      <w:r w:rsidRPr="00BA45BE">
        <w:rPr>
          <w:sz w:val="24"/>
          <w:szCs w:val="20"/>
        </w:rPr>
        <w:t xml:space="preserve">Рисунок 2 – разрешение множественной имплементации интерфейсов в </w:t>
      </w:r>
      <w:r w:rsidRPr="00BA45BE">
        <w:rPr>
          <w:sz w:val="24"/>
          <w:szCs w:val="20"/>
          <w:lang w:val="en-US"/>
        </w:rPr>
        <w:t>Kotlin</w:t>
      </w:r>
    </w:p>
    <w:p w14:paraId="02C2C3E1" w14:textId="77777777" w:rsidR="00BA45BE" w:rsidRPr="00BA45BE" w:rsidRDefault="00BA45BE" w:rsidP="00BA45BE">
      <w:pPr>
        <w:jc w:val="center"/>
        <w:rPr>
          <w:b/>
          <w:bCs/>
        </w:rPr>
      </w:pPr>
    </w:p>
    <w:p w14:paraId="786AB733" w14:textId="0C11CA56" w:rsidR="00C94E1C" w:rsidRDefault="00C94E1C" w:rsidP="000B02B1">
      <w:pPr>
        <w:spacing w:line="360" w:lineRule="auto"/>
      </w:pPr>
      <w:r>
        <w:t>JavaScript использует прототипное наследование и не поддерживает множественное наследование напрямую. Однако множественное поведение можно имитировать через mixin-функции. Это может привести к конфликтам, которые программист должен обрабатывать вручную.</w:t>
      </w:r>
      <w:r w:rsidR="000B02B1">
        <w:t xml:space="preserve"> Пример кода представлен на рисунке 3. </w:t>
      </w:r>
    </w:p>
    <w:p w14:paraId="23D9B0B1" w14:textId="0F0ADE13" w:rsidR="00C94E1C" w:rsidRDefault="006C6DE5" w:rsidP="000E5421">
      <w:pPr>
        <w:ind w:firstLine="0"/>
        <w:jc w:val="center"/>
      </w:pPr>
      <w:r w:rsidRPr="006C6DE5">
        <w:rPr>
          <w:noProof/>
        </w:rPr>
        <w:drawing>
          <wp:inline distT="0" distB="0" distL="0" distR="0" wp14:anchorId="03A8AEB4" wp14:editId="753C4482">
            <wp:extent cx="4684565" cy="3368040"/>
            <wp:effectExtent l="152400" t="152400" r="363855" b="365760"/>
            <wp:docPr id="515124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24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9582" cy="33716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F62963" w14:textId="443AB519" w:rsidR="000B02B1" w:rsidRPr="00593641" w:rsidRDefault="000B02B1" w:rsidP="00074681">
      <w:pPr>
        <w:ind w:firstLine="0"/>
        <w:jc w:val="center"/>
        <w:rPr>
          <w:sz w:val="24"/>
          <w:szCs w:val="20"/>
        </w:rPr>
      </w:pPr>
      <w:r w:rsidRPr="000B02B1">
        <w:rPr>
          <w:sz w:val="24"/>
          <w:szCs w:val="20"/>
        </w:rPr>
        <w:t xml:space="preserve">Рисунок 3 – множественное наследование в </w:t>
      </w:r>
      <w:r w:rsidRPr="000B02B1">
        <w:rPr>
          <w:sz w:val="24"/>
          <w:szCs w:val="20"/>
          <w:lang w:val="en-US"/>
        </w:rPr>
        <w:t>JavaScript</w:t>
      </w:r>
    </w:p>
    <w:p w14:paraId="1B426ADB" w14:textId="77777777" w:rsidR="000B02B1" w:rsidRPr="000B02B1" w:rsidRDefault="000B02B1" w:rsidP="00074681">
      <w:pPr>
        <w:ind w:firstLine="0"/>
        <w:jc w:val="center"/>
      </w:pPr>
    </w:p>
    <w:p w14:paraId="715C3CA8" w14:textId="77777777" w:rsidR="00C94E1C" w:rsidRDefault="00C94E1C" w:rsidP="000A238B">
      <w:pPr>
        <w:spacing w:line="360" w:lineRule="auto"/>
      </w:pPr>
      <w:r>
        <w:t xml:space="preserve">Таким образом, Java и Kotlin решают проблему множественного наследования через интерфейсы и требуют явного разрешения конфликтов. JavaScript не имеет встроенной поддержки классового множественного </w:t>
      </w:r>
      <w:r>
        <w:lastRenderedPageBreak/>
        <w:t>наследования и использует динамическую природу языка для имитации нужной структуры, что может быть менее безопасным и более запутанным.</w:t>
      </w:r>
    </w:p>
    <w:p w14:paraId="7A8FE85F" w14:textId="77777777" w:rsidR="00C94E1C" w:rsidRDefault="00C94E1C" w:rsidP="00C94E1C"/>
    <w:p w14:paraId="515B95AE" w14:textId="27648A99" w:rsidR="00A84EFE" w:rsidRDefault="009B27B6" w:rsidP="009B27B6">
      <w:pPr>
        <w:spacing w:line="360" w:lineRule="auto"/>
        <w:ind w:firstLine="708"/>
      </w:pPr>
      <w:r w:rsidRPr="009B27B6">
        <w:rPr>
          <w:b/>
          <w:bCs/>
        </w:rPr>
        <w:t>Задание 2.</w:t>
      </w:r>
      <w:r>
        <w:t xml:space="preserve"> </w:t>
      </w:r>
      <w:r w:rsidR="00A84EFE">
        <w:t>Множественное наследование, с помощью интерфейсов в Java, Kotlin и JavaScript. Применение интерфейсов для написания полиморфного кода. Примеры и скриншоты.</w:t>
      </w:r>
    </w:p>
    <w:p w14:paraId="5536FA99" w14:textId="77777777" w:rsidR="00A1260B" w:rsidRDefault="00A1260B" w:rsidP="009B27B6">
      <w:pPr>
        <w:spacing w:line="360" w:lineRule="auto"/>
      </w:pPr>
      <w:r>
        <w:t>Множественное наследование через интерфейсы позволяет классам реализовывать несколько независимых поведений без проблем, связанных с наследованием состояния. Интерфейсы часто применяются для создания полиморфного кода — кода, который работает с объектами через общий тип, не зная их конкретной реализации.</w:t>
      </w:r>
    </w:p>
    <w:p w14:paraId="3AFC38D9" w14:textId="089E1519" w:rsidR="009B27B6" w:rsidRPr="00D10DB1" w:rsidRDefault="00A1260B" w:rsidP="009B27B6">
      <w:pPr>
        <w:spacing w:line="360" w:lineRule="auto"/>
      </w:pPr>
      <w:r>
        <w:t>Java поддерживает множественное наследование только на уровне интерфейсов. Интерфейс может содержать абстрактные методы и методы с реализацией (`default`). Один класс может реализовать несколько интерфейсов.</w:t>
      </w:r>
      <w:r w:rsidR="009B27B6">
        <w:t xml:space="preserve"> Примеры кода описаны на рисунках 4, 5, 6, 7. </w:t>
      </w:r>
      <w:r w:rsidR="00D10DB1">
        <w:t xml:space="preserve">В начале создадим интерфейс </w:t>
      </w:r>
      <w:r w:rsidR="00D10DB1">
        <w:rPr>
          <w:lang w:val="en-US"/>
        </w:rPr>
        <w:t>Flyable</w:t>
      </w:r>
      <w:r w:rsidR="00D10DB1">
        <w:t xml:space="preserve">, код которого представлен на рисунке 4. </w:t>
      </w:r>
    </w:p>
    <w:p w14:paraId="18A4A65C" w14:textId="02240B1C" w:rsidR="00EC0E56" w:rsidRDefault="00EC0E56" w:rsidP="00141A11">
      <w:pPr>
        <w:jc w:val="center"/>
        <w:rPr>
          <w:lang w:val="en-US"/>
        </w:rPr>
      </w:pPr>
      <w:r w:rsidRPr="00EC0E56">
        <w:rPr>
          <w:noProof/>
        </w:rPr>
        <w:drawing>
          <wp:inline distT="0" distB="0" distL="0" distR="0" wp14:anchorId="4CA82789" wp14:editId="7F752CCA">
            <wp:extent cx="4320000" cy="1366836"/>
            <wp:effectExtent l="152400" t="152400" r="366395" b="367030"/>
            <wp:docPr id="565283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83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668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CAF3A2" w14:textId="0A586850" w:rsidR="009B27B6" w:rsidRPr="00593641" w:rsidRDefault="009B27B6" w:rsidP="00141A11">
      <w:pPr>
        <w:jc w:val="center"/>
        <w:rPr>
          <w:sz w:val="24"/>
          <w:szCs w:val="20"/>
        </w:rPr>
      </w:pPr>
      <w:r w:rsidRPr="009B27B6">
        <w:rPr>
          <w:sz w:val="24"/>
          <w:szCs w:val="20"/>
        </w:rPr>
        <w:t xml:space="preserve">Рисунок 4 – создание интерфейса </w:t>
      </w:r>
      <w:r w:rsidRPr="009B27B6">
        <w:rPr>
          <w:sz w:val="24"/>
          <w:szCs w:val="20"/>
          <w:lang w:val="en-US"/>
        </w:rPr>
        <w:t>Flyable</w:t>
      </w:r>
    </w:p>
    <w:p w14:paraId="7CA67311" w14:textId="77777777" w:rsidR="000E5421" w:rsidRPr="00593641" w:rsidRDefault="000E5421" w:rsidP="00141A11">
      <w:pPr>
        <w:jc w:val="center"/>
        <w:rPr>
          <w:sz w:val="24"/>
          <w:szCs w:val="20"/>
        </w:rPr>
      </w:pPr>
    </w:p>
    <w:p w14:paraId="05148D38" w14:textId="007A62BB" w:rsidR="00D10DB1" w:rsidRPr="00593641" w:rsidRDefault="00D10DB1" w:rsidP="00141A11">
      <w:pPr>
        <w:jc w:val="center"/>
        <w:rPr>
          <w:sz w:val="24"/>
          <w:szCs w:val="20"/>
        </w:rPr>
      </w:pPr>
    </w:p>
    <w:p w14:paraId="722A5B0D" w14:textId="42D1F978" w:rsidR="00D10DB1" w:rsidRPr="00D10DB1" w:rsidRDefault="00D10DB1" w:rsidP="00D10DB1">
      <w:pPr>
        <w:spacing w:line="360" w:lineRule="auto"/>
        <w:ind w:firstLine="0"/>
      </w:pPr>
      <w:r w:rsidRPr="00593641">
        <w:tab/>
      </w:r>
      <w:r>
        <w:t xml:space="preserve">Теперь перейдем к созданию интерфейса </w:t>
      </w:r>
      <w:r>
        <w:rPr>
          <w:lang w:val="en-US"/>
        </w:rPr>
        <w:t>Swimmable</w:t>
      </w:r>
      <w:r>
        <w:t xml:space="preserve">, код которого доступен на рисунке 5. </w:t>
      </w:r>
    </w:p>
    <w:p w14:paraId="1097EE8D" w14:textId="5FCB0ABA" w:rsidR="008E114C" w:rsidRDefault="008E114C" w:rsidP="008E114C">
      <w:pPr>
        <w:jc w:val="center"/>
        <w:rPr>
          <w:lang w:val="en-US"/>
        </w:rPr>
      </w:pPr>
      <w:r w:rsidRPr="008E114C">
        <w:rPr>
          <w:noProof/>
          <w:lang w:val="en-US"/>
        </w:rPr>
        <w:lastRenderedPageBreak/>
        <w:drawing>
          <wp:inline distT="0" distB="0" distL="0" distR="0" wp14:anchorId="023218CD" wp14:editId="1275D35D">
            <wp:extent cx="4320000" cy="1685853"/>
            <wp:effectExtent l="152400" t="152400" r="366395" b="353060"/>
            <wp:docPr id="2101951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51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858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6762FB" w14:textId="2C7C5ED8" w:rsidR="000D6322" w:rsidRPr="00593641" w:rsidRDefault="000D6322" w:rsidP="008E114C">
      <w:pPr>
        <w:jc w:val="center"/>
        <w:rPr>
          <w:sz w:val="24"/>
          <w:szCs w:val="20"/>
        </w:rPr>
      </w:pPr>
      <w:r w:rsidRPr="000D6322">
        <w:rPr>
          <w:sz w:val="24"/>
          <w:szCs w:val="20"/>
        </w:rPr>
        <w:t xml:space="preserve">Рисунок 5 – создание интерфейса </w:t>
      </w:r>
      <w:r w:rsidRPr="000D6322">
        <w:rPr>
          <w:sz w:val="24"/>
          <w:szCs w:val="20"/>
          <w:lang w:val="en-US"/>
        </w:rPr>
        <w:t>Swimmable</w:t>
      </w:r>
    </w:p>
    <w:p w14:paraId="3A4F5624" w14:textId="10A87C79" w:rsidR="00D10DB1" w:rsidRPr="00593641" w:rsidRDefault="00D10DB1" w:rsidP="008E114C">
      <w:pPr>
        <w:jc w:val="center"/>
        <w:rPr>
          <w:sz w:val="24"/>
          <w:szCs w:val="20"/>
        </w:rPr>
      </w:pPr>
    </w:p>
    <w:p w14:paraId="2ABBD5D2" w14:textId="6BD0BBA2" w:rsidR="00D10DB1" w:rsidRPr="00D10DB1" w:rsidRDefault="00D10DB1" w:rsidP="00D10DB1">
      <w:pPr>
        <w:spacing w:line="360" w:lineRule="auto"/>
      </w:pPr>
      <w:r w:rsidRPr="00593641">
        <w:tab/>
      </w:r>
      <w:r>
        <w:t xml:space="preserve">Создадим теперь класс </w:t>
      </w:r>
      <w:r>
        <w:rPr>
          <w:lang w:val="en-US"/>
        </w:rPr>
        <w:t>Duck</w:t>
      </w:r>
      <w:r>
        <w:t xml:space="preserve">, который будет имплементировать наши интерфейсы. Код данного класса представлен на рисунке 6. </w:t>
      </w:r>
    </w:p>
    <w:p w14:paraId="5A969E45" w14:textId="77777777" w:rsidR="000D6322" w:rsidRPr="00D10DB1" w:rsidRDefault="000D6322" w:rsidP="008E114C">
      <w:pPr>
        <w:jc w:val="center"/>
      </w:pPr>
    </w:p>
    <w:p w14:paraId="68B08123" w14:textId="7AD5B503" w:rsidR="0060470C" w:rsidRDefault="0060470C" w:rsidP="0060470C">
      <w:pPr>
        <w:jc w:val="center"/>
        <w:rPr>
          <w:lang w:val="en-US"/>
        </w:rPr>
      </w:pPr>
      <w:r w:rsidRPr="0060470C">
        <w:rPr>
          <w:noProof/>
          <w:lang w:val="en-US"/>
        </w:rPr>
        <w:drawing>
          <wp:inline distT="0" distB="0" distL="0" distR="0" wp14:anchorId="19C54F28" wp14:editId="32817CF3">
            <wp:extent cx="4137660" cy="2604900"/>
            <wp:effectExtent l="152400" t="152400" r="358140" b="367030"/>
            <wp:docPr id="1396262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62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0168" cy="26127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8E1DD0" w14:textId="0B2E8B01" w:rsidR="00D10DB1" w:rsidRDefault="00D10DB1" w:rsidP="0060470C">
      <w:pPr>
        <w:jc w:val="center"/>
        <w:rPr>
          <w:sz w:val="24"/>
          <w:szCs w:val="20"/>
        </w:rPr>
      </w:pPr>
      <w:r w:rsidRPr="00D10DB1">
        <w:rPr>
          <w:sz w:val="24"/>
          <w:szCs w:val="20"/>
        </w:rPr>
        <w:t xml:space="preserve">Рисунок 6 – создание класса </w:t>
      </w:r>
    </w:p>
    <w:p w14:paraId="13975B2A" w14:textId="30911DC5" w:rsidR="00382127" w:rsidRDefault="00382127" w:rsidP="0060470C">
      <w:pPr>
        <w:jc w:val="center"/>
        <w:rPr>
          <w:sz w:val="24"/>
          <w:szCs w:val="20"/>
        </w:rPr>
      </w:pPr>
    </w:p>
    <w:p w14:paraId="4A2FDB4B" w14:textId="036A1BDB" w:rsidR="00382127" w:rsidRPr="00382127" w:rsidRDefault="00382127" w:rsidP="00382127">
      <w:pPr>
        <w:spacing w:line="360" w:lineRule="auto"/>
      </w:pPr>
      <w:r>
        <w:t xml:space="preserve">Теперь создадим класс </w:t>
      </w:r>
      <w:r>
        <w:rPr>
          <w:lang w:val="en-US"/>
        </w:rPr>
        <w:t>Main</w:t>
      </w:r>
      <w:r>
        <w:t xml:space="preserve">, который будет являться нашей точкой входа в программу и посмотрим на то, что будет выведено в консоль. Код инициализации программы представлен на рисунке 7. </w:t>
      </w:r>
    </w:p>
    <w:p w14:paraId="4D8AC382" w14:textId="77777777" w:rsidR="00D10DB1" w:rsidRPr="00382127" w:rsidRDefault="00D10DB1" w:rsidP="0060470C">
      <w:pPr>
        <w:jc w:val="center"/>
      </w:pPr>
    </w:p>
    <w:p w14:paraId="35CD952F" w14:textId="79D102EF" w:rsidR="0097678D" w:rsidRDefault="0097678D" w:rsidP="0097678D">
      <w:pPr>
        <w:jc w:val="center"/>
      </w:pPr>
      <w:r w:rsidRPr="0097678D">
        <w:rPr>
          <w:noProof/>
          <w:lang w:val="en-US"/>
        </w:rPr>
        <w:lastRenderedPageBreak/>
        <w:drawing>
          <wp:inline distT="0" distB="0" distL="0" distR="0" wp14:anchorId="1F15B184" wp14:editId="7AD2A44C">
            <wp:extent cx="4320000" cy="1694891"/>
            <wp:effectExtent l="152400" t="152400" r="366395" b="362585"/>
            <wp:docPr id="1481708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08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948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6A949E" w14:textId="73D1D9DD" w:rsidR="00382127" w:rsidRPr="000C5017" w:rsidRDefault="00382127" w:rsidP="0097678D">
      <w:pPr>
        <w:jc w:val="center"/>
        <w:rPr>
          <w:sz w:val="24"/>
          <w:szCs w:val="20"/>
        </w:rPr>
      </w:pPr>
      <w:r w:rsidRPr="000C5017">
        <w:rPr>
          <w:sz w:val="24"/>
          <w:szCs w:val="20"/>
        </w:rPr>
        <w:t xml:space="preserve">Рисунок 7 – класс </w:t>
      </w:r>
      <w:r w:rsidRPr="000C5017">
        <w:rPr>
          <w:sz w:val="24"/>
          <w:szCs w:val="20"/>
          <w:lang w:val="en-US"/>
        </w:rPr>
        <w:t>Main</w:t>
      </w:r>
    </w:p>
    <w:p w14:paraId="549FFA9B" w14:textId="185DE7F3" w:rsidR="00382127" w:rsidRDefault="00382127" w:rsidP="0097678D">
      <w:pPr>
        <w:jc w:val="center"/>
      </w:pPr>
    </w:p>
    <w:p w14:paraId="65980E5F" w14:textId="1C6BF12C" w:rsidR="00382127" w:rsidRPr="00336F02" w:rsidRDefault="00336F02" w:rsidP="00C62E94">
      <w:pPr>
        <w:spacing w:line="360" w:lineRule="auto"/>
      </w:pPr>
      <w:r>
        <w:t>Теперь запустим программу и посмотрим на то, что получилось в консоли. В результате</w:t>
      </w:r>
      <w:r w:rsidR="00C62E94">
        <w:t xml:space="preserve"> на рисунке 8</w:t>
      </w:r>
      <w:r>
        <w:t xml:space="preserve"> видим, что программа вывела </w:t>
      </w:r>
      <w:r>
        <w:rPr>
          <w:lang w:val="en-US"/>
        </w:rPr>
        <w:t>“Flying”</w:t>
      </w:r>
      <w:r>
        <w:t xml:space="preserve">. </w:t>
      </w:r>
    </w:p>
    <w:p w14:paraId="4490B23F" w14:textId="77777777" w:rsidR="00382127" w:rsidRDefault="00382127" w:rsidP="0097678D">
      <w:pPr>
        <w:jc w:val="center"/>
      </w:pPr>
    </w:p>
    <w:p w14:paraId="24E6E4B0" w14:textId="524B2BFC" w:rsidR="00B521CC" w:rsidRDefault="00B521CC" w:rsidP="00B521CC">
      <w:pPr>
        <w:jc w:val="center"/>
      </w:pPr>
      <w:r w:rsidRPr="00B521CC">
        <w:rPr>
          <w:noProof/>
        </w:rPr>
        <w:drawing>
          <wp:inline distT="0" distB="0" distL="0" distR="0" wp14:anchorId="2BF3F9D0" wp14:editId="6AB4F94C">
            <wp:extent cx="4320000" cy="1237685"/>
            <wp:effectExtent l="152400" t="152400" r="366395" b="362585"/>
            <wp:docPr id="1639633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33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376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E3326C" w14:textId="263DD563" w:rsidR="00C62E94" w:rsidRPr="001159D9" w:rsidRDefault="00C62E94" w:rsidP="00B521CC">
      <w:pPr>
        <w:jc w:val="center"/>
        <w:rPr>
          <w:sz w:val="24"/>
          <w:szCs w:val="20"/>
        </w:rPr>
      </w:pPr>
      <w:r w:rsidRPr="001159D9">
        <w:rPr>
          <w:sz w:val="24"/>
          <w:szCs w:val="20"/>
        </w:rPr>
        <w:t>Рисунок 8 – результат в консоли</w:t>
      </w:r>
    </w:p>
    <w:p w14:paraId="69F88F8D" w14:textId="77777777" w:rsidR="00FD7654" w:rsidRPr="001159D9" w:rsidRDefault="00FD7654" w:rsidP="0060470C">
      <w:pPr>
        <w:jc w:val="center"/>
      </w:pPr>
    </w:p>
    <w:p w14:paraId="3749E724" w14:textId="13859ECD" w:rsidR="00A1260B" w:rsidRPr="00107B9B" w:rsidRDefault="00A1260B" w:rsidP="00107B9B">
      <w:pPr>
        <w:spacing w:line="360" w:lineRule="auto"/>
      </w:pPr>
      <w:r>
        <w:t>Kotlin также поддерживает множественное наследование интерфейсов. Интерфейсы могут содержать как сигнатуры методов, так и их реализации. Классы могут реализовывать несколько интерфейсов, разрешая возможные конфликты вручную.</w:t>
      </w:r>
      <w:r w:rsidR="00107B9B">
        <w:t xml:space="preserve"> Повторим ту же самую идею, что мы писали и на </w:t>
      </w:r>
      <w:r w:rsidR="00107B9B">
        <w:rPr>
          <w:lang w:val="en-US"/>
        </w:rPr>
        <w:t>Java</w:t>
      </w:r>
      <w:r w:rsidR="00107B9B">
        <w:t xml:space="preserve">. Код представлен на рисунке 9. </w:t>
      </w:r>
    </w:p>
    <w:p w14:paraId="1CD01B15" w14:textId="0829D3E6" w:rsidR="00A1260B" w:rsidRDefault="00F050A6" w:rsidP="00F050A6">
      <w:pPr>
        <w:jc w:val="center"/>
      </w:pPr>
      <w:r w:rsidRPr="00F050A6">
        <w:rPr>
          <w:noProof/>
        </w:rPr>
        <w:lastRenderedPageBreak/>
        <w:drawing>
          <wp:inline distT="0" distB="0" distL="0" distR="0" wp14:anchorId="3A590ECB" wp14:editId="013734DF">
            <wp:extent cx="4320000" cy="3412296"/>
            <wp:effectExtent l="152400" t="152400" r="366395" b="360045"/>
            <wp:docPr id="969806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06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122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B2E596" w14:textId="02E4E354" w:rsidR="00107B9B" w:rsidRPr="004E6A20" w:rsidRDefault="00107B9B" w:rsidP="00F050A6">
      <w:pPr>
        <w:jc w:val="center"/>
        <w:rPr>
          <w:sz w:val="24"/>
          <w:szCs w:val="20"/>
        </w:rPr>
      </w:pPr>
      <w:r w:rsidRPr="004E6A20">
        <w:rPr>
          <w:sz w:val="24"/>
          <w:szCs w:val="20"/>
        </w:rPr>
        <w:t xml:space="preserve">Рисунок 9 </w:t>
      </w:r>
      <w:r w:rsidR="004E6A20" w:rsidRPr="004E6A20">
        <w:rPr>
          <w:sz w:val="24"/>
          <w:szCs w:val="20"/>
        </w:rPr>
        <w:t>–</w:t>
      </w:r>
      <w:r w:rsidRPr="004E6A20">
        <w:rPr>
          <w:sz w:val="24"/>
          <w:szCs w:val="20"/>
        </w:rPr>
        <w:t xml:space="preserve"> </w:t>
      </w:r>
      <w:r w:rsidR="004E6A20" w:rsidRPr="004E6A20">
        <w:rPr>
          <w:sz w:val="24"/>
          <w:szCs w:val="20"/>
        </w:rPr>
        <w:t xml:space="preserve">пример полиформизма в </w:t>
      </w:r>
      <w:r w:rsidR="004E6A20" w:rsidRPr="004E6A20">
        <w:rPr>
          <w:sz w:val="24"/>
          <w:szCs w:val="20"/>
          <w:lang w:val="en-US"/>
        </w:rPr>
        <w:t>Kotlin</w:t>
      </w:r>
    </w:p>
    <w:p w14:paraId="700D529E" w14:textId="77777777" w:rsidR="00107B9B" w:rsidRDefault="00107B9B" w:rsidP="00F050A6">
      <w:pPr>
        <w:jc w:val="center"/>
      </w:pPr>
    </w:p>
    <w:p w14:paraId="4E128CF3" w14:textId="74C97E47" w:rsidR="003F5D05" w:rsidRDefault="002C0E47" w:rsidP="003F5D05">
      <w:pPr>
        <w:jc w:val="center"/>
      </w:pPr>
      <w:r w:rsidRPr="002C0E47">
        <w:rPr>
          <w:noProof/>
        </w:rPr>
        <w:drawing>
          <wp:inline distT="0" distB="0" distL="0" distR="0" wp14:anchorId="3326DE4B" wp14:editId="6123861A">
            <wp:extent cx="4320000" cy="1099042"/>
            <wp:effectExtent l="152400" t="152400" r="366395" b="368300"/>
            <wp:docPr id="1382212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128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990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FE5C48" w14:textId="2A761236" w:rsidR="00FE3BAF" w:rsidRPr="00FE3BAF" w:rsidRDefault="00FE3BAF" w:rsidP="003F5D05">
      <w:pPr>
        <w:jc w:val="center"/>
        <w:rPr>
          <w:sz w:val="24"/>
          <w:szCs w:val="20"/>
        </w:rPr>
      </w:pPr>
      <w:r w:rsidRPr="00FE3BAF">
        <w:rPr>
          <w:sz w:val="24"/>
          <w:szCs w:val="20"/>
        </w:rPr>
        <w:t>Рисунок 10 – результат вывода в консоль</w:t>
      </w:r>
    </w:p>
    <w:p w14:paraId="1DC2572D" w14:textId="77777777" w:rsidR="00FE3BAF" w:rsidRDefault="00FE3BAF" w:rsidP="003F5D05">
      <w:pPr>
        <w:jc w:val="center"/>
      </w:pPr>
    </w:p>
    <w:p w14:paraId="75B0C766" w14:textId="77777777" w:rsidR="00B01E6B" w:rsidRDefault="00B01E6B" w:rsidP="00A1260B"/>
    <w:p w14:paraId="340FBDA4" w14:textId="35A189F9" w:rsidR="00A1260B" w:rsidRDefault="00A1260B" w:rsidP="00B01E6B">
      <w:pPr>
        <w:spacing w:line="360" w:lineRule="auto"/>
      </w:pPr>
      <w:r>
        <w:t>JavaScript не поддерживает интерфейсы напрямую, но можно использовать соглашения (duck typing) или применять mixins для имитации интерфейсного поведения. Полиморфизм реализуется через динамическую типизацию — важно лишь, чтобы объект имел нужный метод.</w:t>
      </w:r>
      <w:r w:rsidR="00B01E6B">
        <w:t xml:space="preserve"> Код представлен на рисунке 11. </w:t>
      </w:r>
    </w:p>
    <w:p w14:paraId="001A4FBB" w14:textId="626C811E" w:rsidR="00B01E6B" w:rsidRDefault="00F94BA8" w:rsidP="00B01E6B">
      <w:pPr>
        <w:jc w:val="center"/>
      </w:pPr>
      <w:r w:rsidRPr="00F94BA8">
        <w:rPr>
          <w:noProof/>
          <w:lang w:val="en-US"/>
        </w:rPr>
        <w:lastRenderedPageBreak/>
        <w:drawing>
          <wp:inline distT="0" distB="0" distL="0" distR="0" wp14:anchorId="2A66DFEB" wp14:editId="58179EEA">
            <wp:extent cx="4320000" cy="3137143"/>
            <wp:effectExtent l="152400" t="152400" r="366395" b="368300"/>
            <wp:docPr id="2077231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315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371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A24612" w14:textId="46536FA0" w:rsidR="00B01E6B" w:rsidRPr="00593641" w:rsidRDefault="00B01E6B" w:rsidP="00B01E6B">
      <w:pPr>
        <w:jc w:val="center"/>
        <w:rPr>
          <w:sz w:val="24"/>
          <w:szCs w:val="20"/>
        </w:rPr>
      </w:pPr>
      <w:r w:rsidRPr="00A27371">
        <w:rPr>
          <w:sz w:val="24"/>
          <w:szCs w:val="20"/>
        </w:rPr>
        <w:t xml:space="preserve">Рисунок 11 – пример полиформизма в </w:t>
      </w:r>
      <w:r w:rsidRPr="00A27371">
        <w:rPr>
          <w:sz w:val="24"/>
          <w:szCs w:val="20"/>
          <w:lang w:val="en-US"/>
        </w:rPr>
        <w:t>Javascript</w:t>
      </w:r>
    </w:p>
    <w:p w14:paraId="68897A94" w14:textId="77777777" w:rsidR="00B01E6B" w:rsidRDefault="00B01E6B" w:rsidP="006C188F">
      <w:pPr>
        <w:ind w:firstLine="0"/>
      </w:pPr>
    </w:p>
    <w:p w14:paraId="12ED4249" w14:textId="62A746C9" w:rsidR="006B6664" w:rsidRPr="00A1260B" w:rsidRDefault="00A1260B" w:rsidP="006C188F">
      <w:pPr>
        <w:spacing w:line="360" w:lineRule="auto"/>
      </w:pPr>
      <w:r>
        <w:t>Таким образом, Java и Kotlin формально реализуют множественное наследование через интерфейсы с возможностью полиморфизма, а JavaScript достигает того же эффекта через динамическое поведение и смешивание объектов.</w:t>
      </w:r>
    </w:p>
    <w:p w14:paraId="0C36E4D0" w14:textId="2D864DF0" w:rsidR="00A84EFE" w:rsidRDefault="006B6664" w:rsidP="006B6664">
      <w:pPr>
        <w:spacing w:line="360" w:lineRule="auto"/>
      </w:pPr>
      <w:r w:rsidRPr="006B6664">
        <w:rPr>
          <w:b/>
          <w:bCs/>
        </w:rPr>
        <w:t>Задание 3.</w:t>
      </w:r>
      <w:r>
        <w:t xml:space="preserve"> </w:t>
      </w:r>
      <w:r w:rsidR="00A84EFE">
        <w:t>Интерфейсы как разновидность абстрактных классов в Java, Kotlin и JavaScript. Вызов с помощью интерфейса продекларированных методов. Отличие интерфейсов от классов. Примеры их реализации, скриншоты в Java, Kotlin и JavaScript.</w:t>
      </w:r>
    </w:p>
    <w:p w14:paraId="525D60C0" w14:textId="77777777" w:rsidR="007B6EA5" w:rsidRDefault="007B6EA5" w:rsidP="006B6664">
      <w:pPr>
        <w:spacing w:line="360" w:lineRule="auto"/>
      </w:pPr>
      <w:r>
        <w:t>Интерфейсы описывают набор действий, которые должен реализовать класс. Они похожи на абстрактные классы тем, что не могут быть инстанцированы напрямую и могут содержать абстрактные методы. Однако в отличие от абстрактных классов, интерфейсы не могут содержать состояние (в классическом понимании), не имеют конструкторов и поддерживают множественное наследование.</w:t>
      </w:r>
    </w:p>
    <w:p w14:paraId="6514B29B" w14:textId="77777777" w:rsidR="007B6EA5" w:rsidRDefault="007B6EA5" w:rsidP="006B6664">
      <w:pPr>
        <w:spacing w:line="360" w:lineRule="auto"/>
        <w:ind w:firstLine="708"/>
      </w:pPr>
      <w:r>
        <w:t xml:space="preserve">Интерфейсы удобно использовать для задания поведения игровых объектов (например, атакующих или исцеляющих персонажей) вне зависимости </w:t>
      </w:r>
      <w:r>
        <w:lastRenderedPageBreak/>
        <w:t>от их конкретного класса.</w:t>
      </w:r>
    </w:p>
    <w:p w14:paraId="08B2888A" w14:textId="493EE844" w:rsidR="007B6EA5" w:rsidRPr="006C188F" w:rsidRDefault="006C188F" w:rsidP="006C188F">
      <w:pPr>
        <w:spacing w:line="360" w:lineRule="auto"/>
        <w:ind w:firstLine="708"/>
      </w:pPr>
      <w:r>
        <w:t xml:space="preserve">Начнем наш обзор с </w:t>
      </w:r>
      <w:r>
        <w:rPr>
          <w:lang w:val="en-US"/>
        </w:rPr>
        <w:t>Java</w:t>
      </w:r>
      <w:r>
        <w:t xml:space="preserve">, опишем в начале интерфейс атакующего, код представлена на рисунке 12. </w:t>
      </w:r>
    </w:p>
    <w:p w14:paraId="5E35186E" w14:textId="77777777" w:rsidR="005E3B3B" w:rsidRPr="006C188F" w:rsidRDefault="005E3B3B" w:rsidP="005E3B3B">
      <w:pPr>
        <w:ind w:firstLine="708"/>
        <w:jc w:val="center"/>
      </w:pPr>
    </w:p>
    <w:p w14:paraId="64EC53D0" w14:textId="1043D349" w:rsidR="007B6EA5" w:rsidRDefault="001B3D50" w:rsidP="00B95823">
      <w:pPr>
        <w:jc w:val="center"/>
        <w:rPr>
          <w:lang w:val="en-US"/>
        </w:rPr>
      </w:pPr>
      <w:r w:rsidRPr="001B3D50">
        <w:rPr>
          <w:noProof/>
          <w:lang w:val="en-US"/>
        </w:rPr>
        <w:drawing>
          <wp:inline distT="0" distB="0" distL="0" distR="0" wp14:anchorId="79196AD6" wp14:editId="26B8D094">
            <wp:extent cx="4320000" cy="1479830"/>
            <wp:effectExtent l="152400" t="152400" r="366395" b="368300"/>
            <wp:docPr id="1515018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187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798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0D5CE8" w14:textId="36CB67E1" w:rsidR="006C188F" w:rsidRDefault="006C188F" w:rsidP="00B95823">
      <w:pPr>
        <w:jc w:val="center"/>
        <w:rPr>
          <w:sz w:val="24"/>
          <w:szCs w:val="20"/>
        </w:rPr>
      </w:pPr>
      <w:r w:rsidRPr="006C188F">
        <w:rPr>
          <w:sz w:val="24"/>
          <w:szCs w:val="20"/>
        </w:rPr>
        <w:t>Рисунок 12 – интерфейс атакующего</w:t>
      </w:r>
    </w:p>
    <w:p w14:paraId="345CE414" w14:textId="6AA695BA" w:rsidR="00CD1912" w:rsidRDefault="00CD1912" w:rsidP="00B95823">
      <w:pPr>
        <w:jc w:val="center"/>
        <w:rPr>
          <w:sz w:val="24"/>
          <w:szCs w:val="20"/>
        </w:rPr>
      </w:pPr>
    </w:p>
    <w:p w14:paraId="13CADED5" w14:textId="2C4530F6" w:rsidR="00CD1912" w:rsidRPr="00CD1912" w:rsidRDefault="00CD1912" w:rsidP="00CD1912">
      <w:pPr>
        <w:spacing w:line="360" w:lineRule="auto"/>
      </w:pPr>
      <w:r>
        <w:t xml:space="preserve">Опишем теперь интерфейс, который говорит о том, что объект может восстанавливать здоровье. Код представлен на рисунке 13. </w:t>
      </w:r>
    </w:p>
    <w:p w14:paraId="10A08DF6" w14:textId="77777777" w:rsidR="006C188F" w:rsidRPr="00CD1912" w:rsidRDefault="006C188F" w:rsidP="00B95823">
      <w:pPr>
        <w:jc w:val="center"/>
      </w:pPr>
    </w:p>
    <w:p w14:paraId="38773FE4" w14:textId="01B1C5E0" w:rsidR="00B95823" w:rsidRDefault="00B95823" w:rsidP="00B95823">
      <w:pPr>
        <w:jc w:val="center"/>
        <w:rPr>
          <w:lang w:val="en-US"/>
        </w:rPr>
      </w:pPr>
      <w:r w:rsidRPr="00B95823">
        <w:rPr>
          <w:noProof/>
          <w:lang w:val="en-US"/>
        </w:rPr>
        <w:drawing>
          <wp:inline distT="0" distB="0" distL="0" distR="0" wp14:anchorId="59C1BF7B" wp14:editId="44F4DC60">
            <wp:extent cx="4320000" cy="1538630"/>
            <wp:effectExtent l="152400" t="152400" r="366395" b="366395"/>
            <wp:docPr id="703015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155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386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00CFDC" w14:textId="67303FD4" w:rsidR="00CD1912" w:rsidRDefault="00CD1912" w:rsidP="00B95823">
      <w:pPr>
        <w:jc w:val="center"/>
        <w:rPr>
          <w:sz w:val="24"/>
          <w:szCs w:val="20"/>
        </w:rPr>
      </w:pPr>
      <w:r w:rsidRPr="00CD1912">
        <w:rPr>
          <w:sz w:val="24"/>
          <w:szCs w:val="20"/>
        </w:rPr>
        <w:t>Рисунок 13 – интерфейс, описывающего возможность восстановления здоровья</w:t>
      </w:r>
    </w:p>
    <w:p w14:paraId="410D8500" w14:textId="3EB43ACD" w:rsidR="00B35505" w:rsidRDefault="00B35505" w:rsidP="00B95823">
      <w:pPr>
        <w:jc w:val="center"/>
        <w:rPr>
          <w:sz w:val="24"/>
          <w:szCs w:val="20"/>
        </w:rPr>
      </w:pPr>
    </w:p>
    <w:p w14:paraId="2340903C" w14:textId="0A331997" w:rsidR="00B35505" w:rsidRPr="00B35505" w:rsidRDefault="00B35505" w:rsidP="00B35505">
      <w:pPr>
        <w:spacing w:line="360" w:lineRule="auto"/>
      </w:pPr>
      <w:r>
        <w:t xml:space="preserve">Опишем теперь класс, который имплементирует интерфейс атакующего. Код представлен на рисунке 14. </w:t>
      </w:r>
    </w:p>
    <w:p w14:paraId="5A4AF5ED" w14:textId="08C96409" w:rsidR="00CD1912" w:rsidRPr="00CD1912" w:rsidRDefault="00CD1912" w:rsidP="00B95823">
      <w:pPr>
        <w:jc w:val="center"/>
      </w:pPr>
    </w:p>
    <w:p w14:paraId="310F6611" w14:textId="77777777" w:rsidR="00CD1912" w:rsidRPr="00CD1912" w:rsidRDefault="00CD1912" w:rsidP="00B95823">
      <w:pPr>
        <w:jc w:val="center"/>
      </w:pPr>
    </w:p>
    <w:p w14:paraId="689BFA59" w14:textId="32F9606D" w:rsidR="00BC0793" w:rsidRDefault="00BC0793" w:rsidP="00C81981">
      <w:pPr>
        <w:jc w:val="center"/>
        <w:rPr>
          <w:lang w:val="en-US"/>
        </w:rPr>
      </w:pPr>
      <w:r w:rsidRPr="00BC0793">
        <w:rPr>
          <w:noProof/>
          <w:lang w:val="en-US"/>
        </w:rPr>
        <w:lastRenderedPageBreak/>
        <w:drawing>
          <wp:inline distT="0" distB="0" distL="0" distR="0" wp14:anchorId="72EBDBA0" wp14:editId="283F22CE">
            <wp:extent cx="3733800" cy="1335719"/>
            <wp:effectExtent l="152400" t="152400" r="361950" b="360045"/>
            <wp:docPr id="1227823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234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6994" cy="13404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F51595" w14:textId="0BD2ACCD" w:rsidR="00B35505" w:rsidRDefault="00B35505" w:rsidP="00C81981">
      <w:pPr>
        <w:jc w:val="center"/>
        <w:rPr>
          <w:sz w:val="24"/>
          <w:szCs w:val="20"/>
        </w:rPr>
      </w:pPr>
      <w:r w:rsidRPr="002F32B7">
        <w:rPr>
          <w:sz w:val="24"/>
          <w:szCs w:val="20"/>
        </w:rPr>
        <w:t xml:space="preserve">Рисунок 14 </w:t>
      </w:r>
      <w:r w:rsidR="002F32B7" w:rsidRPr="002F32B7">
        <w:rPr>
          <w:sz w:val="24"/>
          <w:szCs w:val="20"/>
        </w:rPr>
        <w:t>–</w:t>
      </w:r>
      <w:r w:rsidRPr="002F32B7">
        <w:rPr>
          <w:sz w:val="24"/>
          <w:szCs w:val="20"/>
        </w:rPr>
        <w:t xml:space="preserve"> </w:t>
      </w:r>
      <w:r w:rsidR="002F32B7" w:rsidRPr="002F32B7">
        <w:rPr>
          <w:sz w:val="24"/>
          <w:szCs w:val="20"/>
        </w:rPr>
        <w:t>класс воина</w:t>
      </w:r>
    </w:p>
    <w:p w14:paraId="2C3BECBF" w14:textId="11F61EAD" w:rsidR="00681268" w:rsidRDefault="00681268" w:rsidP="00C81981">
      <w:pPr>
        <w:jc w:val="center"/>
        <w:rPr>
          <w:sz w:val="24"/>
          <w:szCs w:val="20"/>
        </w:rPr>
      </w:pPr>
    </w:p>
    <w:p w14:paraId="2A038AAC" w14:textId="6DC89D24" w:rsidR="00681268" w:rsidRPr="00681268" w:rsidRDefault="00681268" w:rsidP="00681268">
      <w:pPr>
        <w:spacing w:line="360" w:lineRule="auto"/>
      </w:pPr>
      <w:r>
        <w:t xml:space="preserve">Опишем теперь класс мага, который имплементирует 2 интерфейса. Код представлен на рисунке 15. </w:t>
      </w:r>
    </w:p>
    <w:p w14:paraId="04C146DA" w14:textId="77777777" w:rsidR="00B35505" w:rsidRPr="00681268" w:rsidRDefault="00B35505" w:rsidP="00C81981">
      <w:pPr>
        <w:jc w:val="center"/>
      </w:pPr>
    </w:p>
    <w:p w14:paraId="12C1B8C5" w14:textId="0CFEF074" w:rsidR="00161D53" w:rsidRDefault="00161D53" w:rsidP="00161D53">
      <w:pPr>
        <w:jc w:val="center"/>
        <w:rPr>
          <w:lang w:val="en-US"/>
        </w:rPr>
      </w:pPr>
      <w:r w:rsidRPr="00161D53">
        <w:rPr>
          <w:noProof/>
          <w:lang w:val="en-US"/>
        </w:rPr>
        <w:drawing>
          <wp:inline distT="0" distB="0" distL="0" distR="0" wp14:anchorId="1929A037" wp14:editId="51CC0127">
            <wp:extent cx="4023360" cy="2025047"/>
            <wp:effectExtent l="152400" t="152400" r="358140" b="356235"/>
            <wp:docPr id="1115074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742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5426" cy="20260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5B5102" w14:textId="4B164783" w:rsidR="00681268" w:rsidRDefault="00681268" w:rsidP="00161D53">
      <w:pPr>
        <w:jc w:val="center"/>
        <w:rPr>
          <w:sz w:val="24"/>
          <w:szCs w:val="20"/>
        </w:rPr>
      </w:pPr>
      <w:r w:rsidRPr="00681268">
        <w:rPr>
          <w:sz w:val="24"/>
          <w:szCs w:val="20"/>
        </w:rPr>
        <w:t>Рисунок 15 – класс мага</w:t>
      </w:r>
    </w:p>
    <w:p w14:paraId="30C254D1" w14:textId="2A3CA2CE" w:rsidR="009D1D2F" w:rsidRDefault="009D1D2F" w:rsidP="00161D53">
      <w:pPr>
        <w:jc w:val="center"/>
        <w:rPr>
          <w:sz w:val="24"/>
          <w:szCs w:val="20"/>
        </w:rPr>
      </w:pPr>
    </w:p>
    <w:p w14:paraId="501D36F8" w14:textId="17B79F22" w:rsidR="00681268" w:rsidRPr="009D1D2F" w:rsidRDefault="009D1D2F" w:rsidP="009D1D2F">
      <w:pPr>
        <w:spacing w:line="360" w:lineRule="auto"/>
      </w:pPr>
      <w:r>
        <w:t xml:space="preserve">Создадим класс и добавим точку запуска для нашей игры. Созадим мага, указав компилятору тип </w:t>
      </w:r>
      <w:r w:rsidRPr="009D1D2F">
        <w:t>“</w:t>
      </w:r>
      <w:r>
        <w:rPr>
          <w:lang w:val="en-US"/>
        </w:rPr>
        <w:t>Attackable</w:t>
      </w:r>
      <w:r w:rsidRPr="009D1D2F">
        <w:t>”</w:t>
      </w:r>
      <w:r>
        <w:t xml:space="preserve">. Код представлен на рисунке 16. </w:t>
      </w:r>
    </w:p>
    <w:p w14:paraId="51E47F9E" w14:textId="6305E6F2" w:rsidR="003462E2" w:rsidRDefault="003462E2" w:rsidP="003462E2">
      <w:pPr>
        <w:jc w:val="center"/>
        <w:rPr>
          <w:lang w:val="en-US"/>
        </w:rPr>
      </w:pPr>
      <w:r w:rsidRPr="003462E2">
        <w:rPr>
          <w:noProof/>
          <w:lang w:val="en-US"/>
        </w:rPr>
        <w:drawing>
          <wp:inline distT="0" distB="0" distL="0" distR="0" wp14:anchorId="265091EA" wp14:editId="6932F5A0">
            <wp:extent cx="3992880" cy="1326788"/>
            <wp:effectExtent l="152400" t="152400" r="369570" b="368935"/>
            <wp:docPr id="1426680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801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0808" cy="13294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79BA5C" w14:textId="2EA8FF9B" w:rsidR="009D1D2F" w:rsidRDefault="009D1D2F" w:rsidP="003462E2">
      <w:pPr>
        <w:jc w:val="center"/>
        <w:rPr>
          <w:sz w:val="24"/>
          <w:szCs w:val="20"/>
        </w:rPr>
      </w:pPr>
      <w:r w:rsidRPr="009D1D2F">
        <w:rPr>
          <w:sz w:val="24"/>
          <w:szCs w:val="20"/>
        </w:rPr>
        <w:t>Рисунок 16 – точка запуска программы</w:t>
      </w:r>
    </w:p>
    <w:p w14:paraId="2462968E" w14:textId="753696BB" w:rsidR="009D1D2F" w:rsidRDefault="009D1D2F" w:rsidP="003462E2">
      <w:pPr>
        <w:jc w:val="center"/>
        <w:rPr>
          <w:sz w:val="24"/>
          <w:szCs w:val="20"/>
        </w:rPr>
      </w:pPr>
    </w:p>
    <w:p w14:paraId="4A417945" w14:textId="4CD6374A" w:rsidR="009D1D2F" w:rsidRDefault="009D1D2F" w:rsidP="003462E2">
      <w:pPr>
        <w:jc w:val="center"/>
        <w:rPr>
          <w:sz w:val="24"/>
          <w:szCs w:val="20"/>
        </w:rPr>
      </w:pPr>
    </w:p>
    <w:p w14:paraId="5113E8F3" w14:textId="03DC8EAB" w:rsidR="009D1D2F" w:rsidRDefault="009D1D2F" w:rsidP="003462E2">
      <w:pPr>
        <w:jc w:val="center"/>
        <w:rPr>
          <w:sz w:val="24"/>
          <w:szCs w:val="20"/>
        </w:rPr>
      </w:pPr>
    </w:p>
    <w:p w14:paraId="3F59E82C" w14:textId="2DECA9EE" w:rsidR="009D1D2F" w:rsidRDefault="002E15FE" w:rsidP="009D1D2F">
      <w:r>
        <w:lastRenderedPageBreak/>
        <w:t xml:space="preserve">В консоли увидим такой результат, который представлен на рисунке 17. </w:t>
      </w:r>
    </w:p>
    <w:p w14:paraId="6B3FD30B" w14:textId="77777777" w:rsidR="002E15FE" w:rsidRPr="009D1D2F" w:rsidRDefault="002E15FE" w:rsidP="009D1D2F"/>
    <w:p w14:paraId="4253421E" w14:textId="0A90470F" w:rsidR="00811F6F" w:rsidRDefault="00811F6F" w:rsidP="00811F6F">
      <w:pPr>
        <w:jc w:val="center"/>
        <w:rPr>
          <w:lang w:val="en-US"/>
        </w:rPr>
      </w:pPr>
      <w:r w:rsidRPr="00811F6F">
        <w:rPr>
          <w:noProof/>
          <w:lang w:val="en-US"/>
        </w:rPr>
        <w:drawing>
          <wp:inline distT="0" distB="0" distL="0" distR="0" wp14:anchorId="27CF4D1A" wp14:editId="203F9E77">
            <wp:extent cx="4320000" cy="1143530"/>
            <wp:effectExtent l="152400" t="152400" r="366395" b="361950"/>
            <wp:docPr id="618459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594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435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02B9E1" w14:textId="1CA9A323" w:rsidR="002E15FE" w:rsidRPr="002E15FE" w:rsidRDefault="002E15FE" w:rsidP="00811F6F">
      <w:pPr>
        <w:jc w:val="center"/>
        <w:rPr>
          <w:sz w:val="24"/>
          <w:szCs w:val="20"/>
        </w:rPr>
      </w:pPr>
      <w:r w:rsidRPr="002E15FE">
        <w:rPr>
          <w:sz w:val="24"/>
          <w:szCs w:val="20"/>
        </w:rPr>
        <w:t>Рисунок 17 – вывод в консоль</w:t>
      </w:r>
    </w:p>
    <w:p w14:paraId="2C2C4EDD" w14:textId="77777777" w:rsidR="002E15FE" w:rsidRPr="002D219A" w:rsidRDefault="002E15FE" w:rsidP="00811F6F">
      <w:pPr>
        <w:jc w:val="center"/>
      </w:pPr>
    </w:p>
    <w:p w14:paraId="59582C53" w14:textId="12211194" w:rsidR="007B6EA5" w:rsidRDefault="007B6EA5" w:rsidP="002D219A">
      <w:pPr>
        <w:spacing w:line="360" w:lineRule="auto"/>
      </w:pPr>
      <w:r>
        <w:t>Абстрактный класс в Java может хранить общие поля (например, имя, здоровье) и методы по умолчанию, чего не может интерфейс.</w:t>
      </w:r>
      <w:r w:rsidR="002D219A">
        <w:t xml:space="preserve"> Пример кода представлен на рисунке 18. </w:t>
      </w:r>
    </w:p>
    <w:p w14:paraId="26A95D39" w14:textId="77777777" w:rsidR="007B6EA5" w:rsidRDefault="007B6EA5" w:rsidP="007B6EA5"/>
    <w:p w14:paraId="1188C473" w14:textId="19AC03FB" w:rsidR="007B6EA5" w:rsidRDefault="00400572" w:rsidP="00400572">
      <w:pPr>
        <w:jc w:val="center"/>
        <w:rPr>
          <w:lang w:val="en-US"/>
        </w:rPr>
      </w:pPr>
      <w:r w:rsidRPr="00400572">
        <w:rPr>
          <w:noProof/>
          <w:lang w:val="en-US"/>
        </w:rPr>
        <w:drawing>
          <wp:inline distT="0" distB="0" distL="0" distR="0" wp14:anchorId="27135CD7" wp14:editId="58FD095E">
            <wp:extent cx="4320000" cy="2488479"/>
            <wp:effectExtent l="152400" t="152400" r="366395" b="369570"/>
            <wp:docPr id="773929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291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884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217AEA" w14:textId="2AF74624" w:rsidR="002D219A" w:rsidRPr="002A7B00" w:rsidRDefault="002A7B00" w:rsidP="00400572">
      <w:pPr>
        <w:jc w:val="center"/>
        <w:rPr>
          <w:sz w:val="24"/>
          <w:szCs w:val="20"/>
        </w:rPr>
      </w:pPr>
      <w:r w:rsidRPr="002A7B00">
        <w:rPr>
          <w:sz w:val="24"/>
          <w:szCs w:val="20"/>
        </w:rPr>
        <w:t>Рисунок 18 – абстрактный класс игрового персонажа</w:t>
      </w:r>
    </w:p>
    <w:p w14:paraId="6B4AAD4A" w14:textId="77777777" w:rsidR="002A7B00" w:rsidRPr="002A7B00" w:rsidRDefault="002A7B00" w:rsidP="00400572">
      <w:pPr>
        <w:jc w:val="center"/>
      </w:pPr>
    </w:p>
    <w:p w14:paraId="46E524D4" w14:textId="42E984C2" w:rsidR="007B6EA5" w:rsidRPr="00C950E1" w:rsidRDefault="00C950E1" w:rsidP="00C950E1">
      <w:pPr>
        <w:spacing w:line="360" w:lineRule="auto"/>
      </w:pPr>
      <w:r>
        <w:t xml:space="preserve">Теперь опишем ту же самую логику, что и выше, но только на языке программирования </w:t>
      </w:r>
      <w:r>
        <w:rPr>
          <w:lang w:val="en-US"/>
        </w:rPr>
        <w:t>Kotlin</w:t>
      </w:r>
      <w:r>
        <w:t xml:space="preserve">. Одно из ключевых удобств, что все публичные классы можно создать адекватно в 1 файле, а не как в </w:t>
      </w:r>
      <w:r>
        <w:rPr>
          <w:lang w:val="en-US"/>
        </w:rPr>
        <w:t>Java</w:t>
      </w:r>
      <w:r w:rsidRPr="00C950E1">
        <w:t xml:space="preserve">. </w:t>
      </w:r>
      <w:r>
        <w:t xml:space="preserve">Код представлен на рисунке 19. </w:t>
      </w:r>
    </w:p>
    <w:p w14:paraId="11F9A760" w14:textId="51802E03" w:rsidR="007B6EA5" w:rsidRDefault="008C3BB7" w:rsidP="008C3BB7">
      <w:pPr>
        <w:jc w:val="center"/>
      </w:pPr>
      <w:r w:rsidRPr="008C3BB7">
        <w:rPr>
          <w:noProof/>
          <w:lang w:val="en-US"/>
        </w:rPr>
        <w:lastRenderedPageBreak/>
        <w:drawing>
          <wp:inline distT="0" distB="0" distL="0" distR="0" wp14:anchorId="24DC2FB3" wp14:editId="3E4662A3">
            <wp:extent cx="4762500" cy="5325382"/>
            <wp:effectExtent l="152400" t="152400" r="361950" b="370840"/>
            <wp:docPr id="1502744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440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6144" cy="53294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720254" w14:textId="30FC78FC" w:rsidR="00033DD7" w:rsidRPr="00095CD3" w:rsidRDefault="00033DD7" w:rsidP="008C3BB7">
      <w:pPr>
        <w:jc w:val="center"/>
        <w:rPr>
          <w:sz w:val="24"/>
          <w:szCs w:val="20"/>
        </w:rPr>
      </w:pPr>
      <w:r w:rsidRPr="00095CD3">
        <w:rPr>
          <w:sz w:val="24"/>
          <w:szCs w:val="20"/>
        </w:rPr>
        <w:t xml:space="preserve">Рисунок 19 – пример </w:t>
      </w:r>
      <w:r w:rsidR="00095CD3" w:rsidRPr="00095CD3">
        <w:rPr>
          <w:sz w:val="24"/>
          <w:szCs w:val="20"/>
        </w:rPr>
        <w:t xml:space="preserve">описания логики игры на </w:t>
      </w:r>
      <w:r w:rsidR="00095CD3" w:rsidRPr="00095CD3">
        <w:rPr>
          <w:sz w:val="24"/>
          <w:szCs w:val="20"/>
          <w:lang w:val="en-US"/>
        </w:rPr>
        <w:t>Kotlin</w:t>
      </w:r>
    </w:p>
    <w:p w14:paraId="3196C2C7" w14:textId="77777777" w:rsidR="007B6EA5" w:rsidRDefault="007B6EA5" w:rsidP="007B6EA5"/>
    <w:p w14:paraId="7FBB08E8" w14:textId="3E93885F" w:rsidR="007B6EA5" w:rsidRPr="009B508F" w:rsidRDefault="007B6EA5" w:rsidP="009B508F">
      <w:pPr>
        <w:spacing w:line="360" w:lineRule="auto"/>
      </w:pPr>
      <w:r>
        <w:t xml:space="preserve">Абстрактные классы в Kotlin </w:t>
      </w:r>
      <w:r w:rsidR="009B508F">
        <w:t xml:space="preserve">подобны тем, что и в </w:t>
      </w:r>
      <w:r w:rsidR="009B508F">
        <w:rPr>
          <w:lang w:val="en-US"/>
        </w:rPr>
        <w:t>Java</w:t>
      </w:r>
      <w:r w:rsidR="009B508F" w:rsidRPr="009B508F">
        <w:t>.</w:t>
      </w:r>
      <w:r w:rsidR="009B508F">
        <w:t xml:space="preserve"> Код представлен на рисунке 20. </w:t>
      </w:r>
    </w:p>
    <w:p w14:paraId="4551AA76" w14:textId="77777777" w:rsidR="007B6EA5" w:rsidRDefault="007B6EA5" w:rsidP="007B6EA5"/>
    <w:p w14:paraId="6D365AA7" w14:textId="099B830E" w:rsidR="007B6EA5" w:rsidRDefault="008C3BB7" w:rsidP="008C3BB7">
      <w:pPr>
        <w:jc w:val="center"/>
        <w:rPr>
          <w:lang w:val="en-US"/>
        </w:rPr>
      </w:pPr>
      <w:r w:rsidRPr="008C3BB7">
        <w:rPr>
          <w:noProof/>
          <w:lang w:val="en-US"/>
        </w:rPr>
        <w:drawing>
          <wp:inline distT="0" distB="0" distL="0" distR="0" wp14:anchorId="0C11C554" wp14:editId="2E07289A">
            <wp:extent cx="4320000" cy="729339"/>
            <wp:effectExtent l="152400" t="152400" r="366395" b="356870"/>
            <wp:docPr id="1898760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601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293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FF5B06" w14:textId="0DEFDBBF" w:rsidR="009B508F" w:rsidRPr="00593641" w:rsidRDefault="009B508F" w:rsidP="008C3BB7">
      <w:pPr>
        <w:jc w:val="center"/>
        <w:rPr>
          <w:sz w:val="24"/>
          <w:szCs w:val="20"/>
        </w:rPr>
      </w:pPr>
      <w:r w:rsidRPr="009B508F">
        <w:rPr>
          <w:sz w:val="24"/>
          <w:szCs w:val="20"/>
        </w:rPr>
        <w:t xml:space="preserve">Рисунок 20 – абстрактный класс на </w:t>
      </w:r>
      <w:r w:rsidRPr="009B508F">
        <w:rPr>
          <w:sz w:val="24"/>
          <w:szCs w:val="20"/>
          <w:lang w:val="en-US"/>
        </w:rPr>
        <w:t>Kotlin</w:t>
      </w:r>
    </w:p>
    <w:p w14:paraId="45CDF02C" w14:textId="0883B442" w:rsidR="00B53212" w:rsidRPr="00593641" w:rsidRDefault="00B53212" w:rsidP="008C3BB7">
      <w:pPr>
        <w:jc w:val="center"/>
        <w:rPr>
          <w:sz w:val="24"/>
          <w:szCs w:val="20"/>
        </w:rPr>
      </w:pPr>
    </w:p>
    <w:p w14:paraId="3FA70D83" w14:textId="06BE23A6" w:rsidR="00B53212" w:rsidRPr="00593641" w:rsidRDefault="00B53212" w:rsidP="008C3BB7">
      <w:pPr>
        <w:jc w:val="center"/>
        <w:rPr>
          <w:sz w:val="24"/>
          <w:szCs w:val="20"/>
        </w:rPr>
      </w:pPr>
    </w:p>
    <w:p w14:paraId="7DCF64E3" w14:textId="1BBAE510" w:rsidR="007B6EA5" w:rsidRDefault="007B6EA5" w:rsidP="00615AD7">
      <w:pPr>
        <w:ind w:firstLine="0"/>
      </w:pPr>
    </w:p>
    <w:p w14:paraId="185E61F6" w14:textId="0DF3DF8F" w:rsidR="007B6EA5" w:rsidRDefault="007B6EA5" w:rsidP="00615AD7">
      <w:pPr>
        <w:spacing w:line="360" w:lineRule="auto"/>
      </w:pPr>
      <w:r>
        <w:lastRenderedPageBreak/>
        <w:t>В JavaScript интерфейсы имитируются через соглашения: объект должен реализовать нужные методы. Абстрактные классы можно реализовать через проверку в конструкторе</w:t>
      </w:r>
      <w:r w:rsidR="00615AD7">
        <w:t xml:space="preserve">. Код представлен на рисунке 21. </w:t>
      </w:r>
    </w:p>
    <w:p w14:paraId="3FF9B2FB" w14:textId="5FD43595" w:rsidR="007B6EA5" w:rsidRDefault="00BB7B87" w:rsidP="00BB7B87">
      <w:pPr>
        <w:jc w:val="center"/>
      </w:pPr>
      <w:r w:rsidRPr="00BB7B87">
        <w:rPr>
          <w:noProof/>
        </w:rPr>
        <w:drawing>
          <wp:inline distT="0" distB="0" distL="0" distR="0" wp14:anchorId="690B71F6" wp14:editId="1B9D0698">
            <wp:extent cx="4320000" cy="1690435"/>
            <wp:effectExtent l="152400" t="152400" r="366395" b="367030"/>
            <wp:docPr id="412668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683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904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187DA7" w14:textId="12F2EFBE" w:rsidR="00615AD7" w:rsidRPr="00615AD7" w:rsidRDefault="00615AD7" w:rsidP="00BB7B87">
      <w:pPr>
        <w:jc w:val="center"/>
        <w:rPr>
          <w:sz w:val="24"/>
          <w:szCs w:val="20"/>
        </w:rPr>
      </w:pPr>
      <w:r w:rsidRPr="00615AD7">
        <w:rPr>
          <w:sz w:val="24"/>
          <w:szCs w:val="20"/>
        </w:rPr>
        <w:t xml:space="preserve">Рисунок 21 – пример абстрактного класса на </w:t>
      </w:r>
      <w:r w:rsidRPr="00615AD7">
        <w:rPr>
          <w:sz w:val="24"/>
          <w:szCs w:val="20"/>
          <w:lang w:val="en-US"/>
        </w:rPr>
        <w:t>Kotlin</w:t>
      </w:r>
    </w:p>
    <w:p w14:paraId="0CE418FA" w14:textId="77777777" w:rsidR="00615AD7" w:rsidRPr="00615AD7" w:rsidRDefault="00615AD7" w:rsidP="00BB7B87">
      <w:pPr>
        <w:jc w:val="center"/>
      </w:pPr>
    </w:p>
    <w:p w14:paraId="7E6C242C" w14:textId="57D2AC12" w:rsidR="007B6EA5" w:rsidRDefault="007B6EA5" w:rsidP="00467564">
      <w:pPr>
        <w:spacing w:line="360" w:lineRule="auto"/>
      </w:pPr>
      <w:r>
        <w:t>Таким образом, в Java и Kotlin интерфейсы — это легковесные абстракции поведения без состояния, удобные для задания ролей (например, атакующих или лечащих персонажей). В JavaScript подобная архитектура достигается через объекты и соглашения. Абстрактные классы же используются, когда нужно общее состояние и базовая реализация.</w:t>
      </w:r>
    </w:p>
    <w:p w14:paraId="37B04ADB" w14:textId="293FADB0" w:rsidR="00A84EFE" w:rsidRDefault="0046346D" w:rsidP="0046346D">
      <w:pPr>
        <w:spacing w:line="360" w:lineRule="auto"/>
      </w:pPr>
      <w:r w:rsidRPr="0046346D">
        <w:rPr>
          <w:b/>
          <w:bCs/>
        </w:rPr>
        <w:t>Задание 4.</w:t>
      </w:r>
      <w:r>
        <w:t xml:space="preserve"> </w:t>
      </w:r>
      <w:r w:rsidR="00A84EFE">
        <w:t>Проблемы наследования интерфейсов в Java, Kotlin и JavaScript. Совпадающие сигнатуры, как устранить проблему. Примеры работы с интерфейсами, скриншоты.</w:t>
      </w:r>
    </w:p>
    <w:p w14:paraId="17D42014" w14:textId="715057FD" w:rsidR="00813D6A" w:rsidRDefault="00813D6A" w:rsidP="00787B6E">
      <w:pPr>
        <w:spacing w:line="360" w:lineRule="auto"/>
      </w:pPr>
      <w:r>
        <w:t>При наследовании интерфейсов в разных языках могут возникать проблемы, если два интерфейса содержат методы с одинаковыми сигнатурами. В этом случае необходимо явно указать, какой метод должен быть использован, чтобы устранить неоднозначность.</w:t>
      </w:r>
    </w:p>
    <w:p w14:paraId="786FE0CA" w14:textId="63EC6256" w:rsidR="00813D6A" w:rsidRDefault="00813D6A" w:rsidP="00787B6E">
      <w:pPr>
        <w:spacing w:line="360" w:lineRule="auto"/>
      </w:pPr>
      <w:r>
        <w:t>В Java интерфейсы могут наследовать другие интерфейсы. Проблема возникает, если два интерфейса имеют методы с одинаковыми сигнатурами. Для разрешения конфликта нужно использовать ключевое слово `super` в реализации метода, чтобы указать, какую реализацию использовать.</w:t>
      </w:r>
      <w:r w:rsidR="0010047D" w:rsidRPr="0010047D">
        <w:t xml:space="preserve"> </w:t>
      </w:r>
    </w:p>
    <w:p w14:paraId="7E85743A" w14:textId="7D2B333A" w:rsidR="0010047D" w:rsidRPr="0010047D" w:rsidRDefault="0010047D" w:rsidP="00787B6E">
      <w:pPr>
        <w:spacing w:line="360" w:lineRule="auto"/>
      </w:pPr>
      <w:r>
        <w:t xml:space="preserve">Для начала опишем интерфейс </w:t>
      </w:r>
      <w:r>
        <w:rPr>
          <w:lang w:val="en-US"/>
        </w:rPr>
        <w:t>A</w:t>
      </w:r>
      <w:r>
        <w:t xml:space="preserve">, код его представлен на рисунке 22. </w:t>
      </w:r>
    </w:p>
    <w:p w14:paraId="50EF7EE9" w14:textId="6F55D443" w:rsidR="001D4C34" w:rsidRDefault="006C18EF" w:rsidP="001D4C34">
      <w:pPr>
        <w:jc w:val="center"/>
        <w:rPr>
          <w:lang w:val="en-US"/>
        </w:rPr>
      </w:pPr>
      <w:r w:rsidRPr="006C18EF">
        <w:rPr>
          <w:noProof/>
          <w:lang w:val="en-US"/>
        </w:rPr>
        <w:lastRenderedPageBreak/>
        <w:drawing>
          <wp:inline distT="0" distB="0" distL="0" distR="0" wp14:anchorId="5007C931" wp14:editId="6F4ADDF2">
            <wp:extent cx="3916680" cy="1275821"/>
            <wp:effectExtent l="152400" t="152400" r="369570" b="362585"/>
            <wp:docPr id="582797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979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8700" cy="12797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BD1283" w14:textId="1002FF4D" w:rsidR="0010047D" w:rsidRPr="00593641" w:rsidRDefault="0010047D" w:rsidP="001D4C34">
      <w:pPr>
        <w:jc w:val="center"/>
        <w:rPr>
          <w:sz w:val="24"/>
          <w:szCs w:val="20"/>
        </w:rPr>
      </w:pPr>
      <w:r w:rsidRPr="0010047D">
        <w:rPr>
          <w:sz w:val="24"/>
          <w:szCs w:val="20"/>
        </w:rPr>
        <w:t xml:space="preserve">Рисунок 22 – код интерфейса </w:t>
      </w:r>
      <w:r w:rsidRPr="0010047D">
        <w:rPr>
          <w:sz w:val="24"/>
          <w:szCs w:val="20"/>
          <w:lang w:val="en-US"/>
        </w:rPr>
        <w:t>A</w:t>
      </w:r>
    </w:p>
    <w:p w14:paraId="5E08DDAD" w14:textId="152D123D" w:rsidR="001F2C88" w:rsidRPr="00593641" w:rsidRDefault="001F2C88" w:rsidP="001D4C34">
      <w:pPr>
        <w:jc w:val="center"/>
        <w:rPr>
          <w:sz w:val="24"/>
          <w:szCs w:val="20"/>
        </w:rPr>
      </w:pPr>
    </w:p>
    <w:p w14:paraId="7D216035" w14:textId="1276E894" w:rsidR="001F2C88" w:rsidRPr="00EE59DB" w:rsidRDefault="00EE59DB" w:rsidP="00EE59DB">
      <w:pPr>
        <w:spacing w:line="360" w:lineRule="auto"/>
      </w:pPr>
      <w:r>
        <w:t xml:space="preserve">Напишем теперь ещё один интерфейс, назовем его просто </w:t>
      </w:r>
      <w:r w:rsidRPr="00EE59DB">
        <w:t>“</w:t>
      </w:r>
      <w:r>
        <w:rPr>
          <w:lang w:val="en-US"/>
        </w:rPr>
        <w:t>B</w:t>
      </w:r>
      <w:r w:rsidRPr="00EE59DB">
        <w:t>”</w:t>
      </w:r>
      <w:r>
        <w:t xml:space="preserve">. Код представлен на рисунке 23. </w:t>
      </w:r>
    </w:p>
    <w:p w14:paraId="7D4A8336" w14:textId="77777777" w:rsidR="0010047D" w:rsidRPr="00EE59DB" w:rsidRDefault="0010047D" w:rsidP="001D4C34">
      <w:pPr>
        <w:jc w:val="center"/>
      </w:pPr>
    </w:p>
    <w:p w14:paraId="397566CA" w14:textId="7E99ED88" w:rsidR="00BD4EF5" w:rsidRDefault="00BD4EF5" w:rsidP="001D4C34">
      <w:pPr>
        <w:jc w:val="center"/>
        <w:rPr>
          <w:lang w:val="en-US"/>
        </w:rPr>
      </w:pPr>
      <w:r w:rsidRPr="00BD4EF5">
        <w:rPr>
          <w:noProof/>
          <w:lang w:val="en-US"/>
        </w:rPr>
        <w:drawing>
          <wp:inline distT="0" distB="0" distL="0" distR="0" wp14:anchorId="755B914D" wp14:editId="26F58D0A">
            <wp:extent cx="3810000" cy="1350493"/>
            <wp:effectExtent l="152400" t="152400" r="361950" b="364490"/>
            <wp:docPr id="2106822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229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24331" cy="13555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3A81CD" w14:textId="49DD38F2" w:rsidR="002B3E0B" w:rsidRPr="00593641" w:rsidRDefault="002B3E0B" w:rsidP="001D4C34">
      <w:pPr>
        <w:jc w:val="center"/>
        <w:rPr>
          <w:sz w:val="24"/>
          <w:szCs w:val="20"/>
        </w:rPr>
      </w:pPr>
      <w:r w:rsidRPr="005D41D5">
        <w:rPr>
          <w:sz w:val="24"/>
          <w:szCs w:val="20"/>
        </w:rPr>
        <w:t xml:space="preserve">Рисунок 23 </w:t>
      </w:r>
      <w:r w:rsidR="005D41D5" w:rsidRPr="005D41D5">
        <w:rPr>
          <w:sz w:val="24"/>
          <w:szCs w:val="20"/>
        </w:rPr>
        <w:t>–</w:t>
      </w:r>
      <w:r w:rsidRPr="005D41D5">
        <w:rPr>
          <w:sz w:val="24"/>
          <w:szCs w:val="20"/>
        </w:rPr>
        <w:t xml:space="preserve"> </w:t>
      </w:r>
      <w:r w:rsidR="005D41D5" w:rsidRPr="005D41D5">
        <w:rPr>
          <w:sz w:val="24"/>
          <w:szCs w:val="20"/>
        </w:rPr>
        <w:t xml:space="preserve">код интерфейса </w:t>
      </w:r>
      <w:r w:rsidR="005D41D5" w:rsidRPr="005D41D5">
        <w:rPr>
          <w:sz w:val="24"/>
          <w:szCs w:val="20"/>
          <w:lang w:val="en-US"/>
        </w:rPr>
        <w:t>B</w:t>
      </w:r>
    </w:p>
    <w:p w14:paraId="46DE88B6" w14:textId="622F7E10" w:rsidR="005D41D5" w:rsidRPr="00593641" w:rsidRDefault="005D41D5" w:rsidP="001D4C34">
      <w:pPr>
        <w:jc w:val="center"/>
      </w:pPr>
    </w:p>
    <w:p w14:paraId="530424BF" w14:textId="77777777" w:rsidR="005D41D5" w:rsidRPr="005D41D5" w:rsidRDefault="005D41D5" w:rsidP="001D4C34">
      <w:pPr>
        <w:jc w:val="center"/>
      </w:pPr>
    </w:p>
    <w:p w14:paraId="131292CF" w14:textId="33D1EA88" w:rsidR="002B3E0B" w:rsidRPr="00BD5DB8" w:rsidRDefault="00BD5DB8" w:rsidP="00BD5DB8">
      <w:pPr>
        <w:spacing w:line="360" w:lineRule="auto"/>
      </w:pPr>
      <w:r>
        <w:t xml:space="preserve">Теперь создадим наш класс, который будет имплементировать 2 интерфейса. В данном случае никакого конфликта не будет, потому что у нас требование выполнять у класса контракты. Откуда взяты – без разницы. Код представлен на рисунке 24. </w:t>
      </w:r>
    </w:p>
    <w:p w14:paraId="39B5A2C5" w14:textId="26318F37" w:rsidR="00BD4EF5" w:rsidRDefault="00BD4EF5" w:rsidP="001D4C34">
      <w:pPr>
        <w:jc w:val="center"/>
        <w:rPr>
          <w:lang w:val="en-US"/>
        </w:rPr>
      </w:pPr>
      <w:r w:rsidRPr="00BD4EF5">
        <w:rPr>
          <w:noProof/>
          <w:lang w:val="en-US"/>
        </w:rPr>
        <w:drawing>
          <wp:inline distT="0" distB="0" distL="0" distR="0" wp14:anchorId="15807DA6" wp14:editId="69794D32">
            <wp:extent cx="4320000" cy="1709682"/>
            <wp:effectExtent l="152400" t="152400" r="366395" b="367030"/>
            <wp:docPr id="1015671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713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096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500606" w14:textId="17C343ED" w:rsidR="00BD5DB8" w:rsidRPr="00593641" w:rsidRDefault="00BD5DB8" w:rsidP="001D4C34">
      <w:pPr>
        <w:jc w:val="center"/>
        <w:rPr>
          <w:sz w:val="24"/>
          <w:szCs w:val="20"/>
        </w:rPr>
      </w:pPr>
      <w:r w:rsidRPr="00FF779C">
        <w:rPr>
          <w:sz w:val="24"/>
          <w:szCs w:val="20"/>
        </w:rPr>
        <w:t xml:space="preserve">Рисунок 24 </w:t>
      </w:r>
      <w:r w:rsidR="00FF779C" w:rsidRPr="00FF779C">
        <w:rPr>
          <w:sz w:val="24"/>
          <w:szCs w:val="20"/>
        </w:rPr>
        <w:t>–</w:t>
      </w:r>
      <w:r w:rsidRPr="00FF779C">
        <w:rPr>
          <w:sz w:val="24"/>
          <w:szCs w:val="20"/>
        </w:rPr>
        <w:t xml:space="preserve"> </w:t>
      </w:r>
      <w:r w:rsidR="00FF779C" w:rsidRPr="00FF779C">
        <w:rPr>
          <w:sz w:val="24"/>
          <w:szCs w:val="20"/>
        </w:rPr>
        <w:t xml:space="preserve">код класса </w:t>
      </w:r>
      <w:r w:rsidR="00FF779C" w:rsidRPr="00FF779C">
        <w:rPr>
          <w:sz w:val="24"/>
          <w:szCs w:val="20"/>
          <w:lang w:val="en-US"/>
        </w:rPr>
        <w:t>C</w:t>
      </w:r>
    </w:p>
    <w:p w14:paraId="39118C07" w14:textId="7135B378" w:rsidR="00D92CE5" w:rsidRPr="00593641" w:rsidRDefault="00D92CE5" w:rsidP="001D4C34">
      <w:pPr>
        <w:jc w:val="center"/>
        <w:rPr>
          <w:sz w:val="24"/>
          <w:szCs w:val="20"/>
        </w:rPr>
      </w:pPr>
    </w:p>
    <w:p w14:paraId="3432F503" w14:textId="06AEA915" w:rsidR="00D92CE5" w:rsidRPr="005C1D92" w:rsidRDefault="005C1D92" w:rsidP="00EF0782">
      <w:pPr>
        <w:spacing w:line="360" w:lineRule="auto"/>
        <w:ind w:firstLine="0"/>
      </w:pPr>
      <w:r>
        <w:tab/>
      </w:r>
      <w:r w:rsidRPr="00EF0782">
        <w:t xml:space="preserve">Напишем теперь точку запуска нашей программы, код представлен на рисунке 25. В принципе код выполнится удачно. </w:t>
      </w:r>
    </w:p>
    <w:p w14:paraId="1376F98B" w14:textId="0432FB13" w:rsidR="00BD4EF5" w:rsidRDefault="00BD4EF5" w:rsidP="001D4C34">
      <w:pPr>
        <w:jc w:val="center"/>
        <w:rPr>
          <w:lang w:val="en-US"/>
        </w:rPr>
      </w:pPr>
      <w:r w:rsidRPr="00BD4EF5">
        <w:rPr>
          <w:noProof/>
          <w:lang w:val="en-US"/>
        </w:rPr>
        <w:drawing>
          <wp:inline distT="0" distB="0" distL="0" distR="0" wp14:anchorId="1D034FAD" wp14:editId="34376A94">
            <wp:extent cx="4320000" cy="1547884"/>
            <wp:effectExtent l="152400" t="152400" r="366395" b="357505"/>
            <wp:docPr id="22617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71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478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D6B47C" w14:textId="61182D68" w:rsidR="0004717C" w:rsidRPr="0004717C" w:rsidRDefault="0004717C" w:rsidP="001D4C34">
      <w:pPr>
        <w:jc w:val="center"/>
        <w:rPr>
          <w:sz w:val="24"/>
          <w:szCs w:val="20"/>
        </w:rPr>
      </w:pPr>
      <w:r w:rsidRPr="0004717C">
        <w:rPr>
          <w:sz w:val="24"/>
          <w:szCs w:val="20"/>
        </w:rPr>
        <w:t>Рисунок 25 – точка запуска программы</w:t>
      </w:r>
    </w:p>
    <w:p w14:paraId="59D53B17" w14:textId="77777777" w:rsidR="0004717C" w:rsidRPr="00E93940" w:rsidRDefault="0004717C" w:rsidP="001D4C34">
      <w:pPr>
        <w:jc w:val="center"/>
      </w:pPr>
    </w:p>
    <w:p w14:paraId="2800A413" w14:textId="62D8001D" w:rsidR="00813D6A" w:rsidRPr="00E93940" w:rsidRDefault="00813D6A" w:rsidP="00E93940">
      <w:pPr>
        <w:spacing w:line="360" w:lineRule="auto"/>
      </w:pPr>
      <w:r>
        <w:t>Если бы оба интерфейса предоставляли реализацию метода (через `default`), то нужно было бы использовать `super` для явного указания источника реализации</w:t>
      </w:r>
      <w:r w:rsidR="00E93940">
        <w:t xml:space="preserve">. Рассмотрим данное поведение. Исправим интерфейс А, код представлен на рисунке 26. </w:t>
      </w:r>
    </w:p>
    <w:p w14:paraId="3BA3482A" w14:textId="77777777" w:rsidR="00813D6A" w:rsidRDefault="00813D6A" w:rsidP="00813D6A"/>
    <w:p w14:paraId="38E1391B" w14:textId="568A72B1" w:rsidR="00813D6A" w:rsidRDefault="005124D6" w:rsidP="0015011C">
      <w:pPr>
        <w:jc w:val="center"/>
        <w:rPr>
          <w:lang w:val="en-US"/>
        </w:rPr>
      </w:pPr>
      <w:r w:rsidRPr="005124D6">
        <w:rPr>
          <w:noProof/>
          <w:lang w:val="en-US"/>
        </w:rPr>
        <w:drawing>
          <wp:inline distT="0" distB="0" distL="0" distR="0" wp14:anchorId="061E4098" wp14:editId="2BF069C1">
            <wp:extent cx="4320000" cy="1879423"/>
            <wp:effectExtent l="152400" t="152400" r="366395" b="368935"/>
            <wp:docPr id="743221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211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794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5EE1BF" w14:textId="0CB3217C" w:rsidR="00E93940" w:rsidRPr="00593641" w:rsidRDefault="00E93940" w:rsidP="0015011C">
      <w:pPr>
        <w:jc w:val="center"/>
        <w:rPr>
          <w:sz w:val="24"/>
          <w:szCs w:val="20"/>
        </w:rPr>
      </w:pPr>
      <w:r w:rsidRPr="00E93940">
        <w:rPr>
          <w:sz w:val="24"/>
          <w:szCs w:val="20"/>
        </w:rPr>
        <w:t xml:space="preserve">Рисунок 26 – код интерфейса </w:t>
      </w:r>
      <w:r w:rsidRPr="00E93940">
        <w:rPr>
          <w:sz w:val="24"/>
          <w:szCs w:val="20"/>
          <w:lang w:val="en-US"/>
        </w:rPr>
        <w:t>A</w:t>
      </w:r>
    </w:p>
    <w:p w14:paraId="4F183A6F" w14:textId="6F868A7D" w:rsidR="00457490" w:rsidRPr="00593641" w:rsidRDefault="00457490" w:rsidP="0015011C">
      <w:pPr>
        <w:jc w:val="center"/>
        <w:rPr>
          <w:sz w:val="24"/>
          <w:szCs w:val="20"/>
        </w:rPr>
      </w:pPr>
    </w:p>
    <w:p w14:paraId="177BD945" w14:textId="3B33BEA7" w:rsidR="00457490" w:rsidRPr="005B7CE8" w:rsidRDefault="005B7CE8" w:rsidP="005B7CE8">
      <w:pPr>
        <w:spacing w:line="360" w:lineRule="auto"/>
      </w:pPr>
      <w:r>
        <w:t xml:space="preserve">Теперь исправим интерфейс </w:t>
      </w:r>
      <w:r>
        <w:rPr>
          <w:lang w:val="en-US"/>
        </w:rPr>
        <w:t>B</w:t>
      </w:r>
      <w:r>
        <w:t xml:space="preserve">, подобно интерфейсу </w:t>
      </w:r>
      <w:r>
        <w:rPr>
          <w:lang w:val="en-US"/>
        </w:rPr>
        <w:t>A</w:t>
      </w:r>
      <w:r>
        <w:t xml:space="preserve">. Код представлен на рисунке 27. </w:t>
      </w:r>
    </w:p>
    <w:p w14:paraId="219893B7" w14:textId="472DC37E" w:rsidR="0015011C" w:rsidRDefault="0015011C" w:rsidP="0015011C">
      <w:pPr>
        <w:jc w:val="center"/>
        <w:rPr>
          <w:lang w:val="en-US"/>
        </w:rPr>
      </w:pPr>
      <w:r w:rsidRPr="0015011C">
        <w:rPr>
          <w:noProof/>
          <w:lang w:val="en-US"/>
        </w:rPr>
        <w:lastRenderedPageBreak/>
        <w:drawing>
          <wp:inline distT="0" distB="0" distL="0" distR="0" wp14:anchorId="222A5C6F" wp14:editId="710FB30E">
            <wp:extent cx="4320000" cy="1910769"/>
            <wp:effectExtent l="152400" t="152400" r="366395" b="356235"/>
            <wp:docPr id="626373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736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107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B18E6B" w14:textId="0256922B" w:rsidR="000F6DA9" w:rsidRPr="00593641" w:rsidRDefault="000F6DA9" w:rsidP="0015011C">
      <w:pPr>
        <w:jc w:val="center"/>
        <w:rPr>
          <w:sz w:val="24"/>
          <w:szCs w:val="20"/>
        </w:rPr>
      </w:pPr>
      <w:r w:rsidRPr="000F6DA9">
        <w:rPr>
          <w:sz w:val="24"/>
          <w:szCs w:val="20"/>
        </w:rPr>
        <w:t xml:space="preserve">Рисунок 27 – код интерфейса </w:t>
      </w:r>
      <w:r w:rsidRPr="000F6DA9">
        <w:rPr>
          <w:sz w:val="24"/>
          <w:szCs w:val="20"/>
          <w:lang w:val="en-US"/>
        </w:rPr>
        <w:t>B</w:t>
      </w:r>
    </w:p>
    <w:p w14:paraId="4E32353E" w14:textId="77315926" w:rsidR="000223EA" w:rsidRPr="00593641" w:rsidRDefault="000223EA" w:rsidP="0015011C">
      <w:pPr>
        <w:jc w:val="center"/>
        <w:rPr>
          <w:sz w:val="24"/>
          <w:szCs w:val="20"/>
        </w:rPr>
      </w:pPr>
    </w:p>
    <w:p w14:paraId="3B35FE8A" w14:textId="0A08EFC1" w:rsidR="000223EA" w:rsidRPr="00D424FA" w:rsidRDefault="00D424FA" w:rsidP="00D424FA">
      <w:pPr>
        <w:spacing w:line="360" w:lineRule="auto"/>
      </w:pPr>
      <w:r>
        <w:t xml:space="preserve">Теперь рассмотрим случай, когда мы хотим вызвать один из </w:t>
      </w:r>
      <w:r>
        <w:rPr>
          <w:lang w:val="en-US"/>
        </w:rPr>
        <w:t>default</w:t>
      </w:r>
      <w:r>
        <w:t xml:space="preserve"> методов. В данном случае нужно явно указывать из какого интерфейса мы хотим взять метод. В </w:t>
      </w:r>
      <w:r>
        <w:rPr>
          <w:lang w:val="en-US"/>
        </w:rPr>
        <w:t>java</w:t>
      </w:r>
      <w:r>
        <w:t xml:space="preserve"> отсутствует механизм, который определяет автоматически проблему ромбовидного наследования. Код представлен на рисунке 28. </w:t>
      </w:r>
    </w:p>
    <w:p w14:paraId="583A6944" w14:textId="77777777" w:rsidR="000F6DA9" w:rsidRPr="00D424FA" w:rsidRDefault="000F6DA9" w:rsidP="0015011C">
      <w:pPr>
        <w:jc w:val="center"/>
      </w:pPr>
    </w:p>
    <w:p w14:paraId="7E78D7BD" w14:textId="413692EC" w:rsidR="00534C21" w:rsidRDefault="00B43B43" w:rsidP="00534C21">
      <w:pPr>
        <w:jc w:val="center"/>
        <w:rPr>
          <w:lang w:val="en-US"/>
        </w:rPr>
      </w:pPr>
      <w:r w:rsidRPr="00B43B43">
        <w:rPr>
          <w:noProof/>
          <w:lang w:val="en-US"/>
        </w:rPr>
        <w:drawing>
          <wp:inline distT="0" distB="0" distL="0" distR="0" wp14:anchorId="2D518B12" wp14:editId="442CAA32">
            <wp:extent cx="4320000" cy="1463161"/>
            <wp:effectExtent l="152400" t="152400" r="366395" b="365760"/>
            <wp:docPr id="1452047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479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631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AF34C3" w14:textId="098DBB55" w:rsidR="00E70101" w:rsidRPr="00E70101" w:rsidRDefault="00E70101" w:rsidP="00534C21">
      <w:pPr>
        <w:jc w:val="center"/>
        <w:rPr>
          <w:sz w:val="24"/>
          <w:szCs w:val="20"/>
        </w:rPr>
      </w:pPr>
      <w:r w:rsidRPr="00E70101">
        <w:rPr>
          <w:sz w:val="24"/>
          <w:szCs w:val="20"/>
        </w:rPr>
        <w:t>Рисунок 28 – вызываем конкретную реализацию из определенного интерфейса</w:t>
      </w:r>
    </w:p>
    <w:p w14:paraId="0E39E3C2" w14:textId="0314C29C" w:rsidR="00813D6A" w:rsidRPr="00982C1E" w:rsidRDefault="00813D6A" w:rsidP="00A90626">
      <w:pPr>
        <w:spacing w:line="360" w:lineRule="auto"/>
        <w:ind w:firstLine="0"/>
      </w:pPr>
    </w:p>
    <w:p w14:paraId="5DE33276" w14:textId="78F444B5" w:rsidR="00813D6A" w:rsidRDefault="00813D6A" w:rsidP="00A90626">
      <w:pPr>
        <w:spacing w:line="360" w:lineRule="auto"/>
      </w:pPr>
      <w:r>
        <w:t>В Kotlin интерфейсы могут также содержать реализации методов. Если два интерфейса имеют одинаковую сигнатуру, то необходимо явно указать, какой метод нужно использовать.</w:t>
      </w:r>
      <w:r w:rsidR="00A90626">
        <w:t xml:space="preserve"> Пример кода представлен на рисунке 29. </w:t>
      </w:r>
    </w:p>
    <w:p w14:paraId="397673A6" w14:textId="4DFCCFAF" w:rsidR="00813D6A" w:rsidRDefault="00172AC2" w:rsidP="00172AC2">
      <w:pPr>
        <w:jc w:val="center"/>
      </w:pPr>
      <w:r w:rsidRPr="00172AC2">
        <w:rPr>
          <w:noProof/>
        </w:rPr>
        <w:lastRenderedPageBreak/>
        <w:drawing>
          <wp:inline distT="0" distB="0" distL="0" distR="0" wp14:anchorId="16D96753" wp14:editId="6D7F841E">
            <wp:extent cx="3924300" cy="2536522"/>
            <wp:effectExtent l="152400" t="152400" r="361950" b="359410"/>
            <wp:docPr id="2111146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463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36685" cy="25445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B85732" w14:textId="3D554FED" w:rsidR="00A90626" w:rsidRPr="00EA3CCB" w:rsidRDefault="00EA3CCB" w:rsidP="00172AC2">
      <w:pPr>
        <w:jc w:val="center"/>
        <w:rPr>
          <w:sz w:val="24"/>
          <w:szCs w:val="20"/>
        </w:rPr>
      </w:pPr>
      <w:r w:rsidRPr="00EA3CCB">
        <w:rPr>
          <w:sz w:val="24"/>
          <w:szCs w:val="20"/>
        </w:rPr>
        <w:t xml:space="preserve">Рисунок 29 – имплементация множественного наследования в </w:t>
      </w:r>
      <w:r w:rsidRPr="00EA3CCB">
        <w:rPr>
          <w:sz w:val="24"/>
          <w:szCs w:val="20"/>
          <w:lang w:val="en-US"/>
        </w:rPr>
        <w:t>Kotlin</w:t>
      </w:r>
    </w:p>
    <w:p w14:paraId="3132BFC3" w14:textId="77777777" w:rsidR="00A90626" w:rsidRDefault="00A90626" w:rsidP="00060072">
      <w:pPr>
        <w:spacing w:line="360" w:lineRule="auto"/>
      </w:pPr>
    </w:p>
    <w:p w14:paraId="3F317D98" w14:textId="1780722E" w:rsidR="00813D6A" w:rsidRDefault="00813D6A" w:rsidP="00060072">
      <w:pPr>
        <w:spacing w:line="360" w:lineRule="auto"/>
      </w:pPr>
      <w:r>
        <w:t>В JavaScript нет встроенной поддержки интерфейсов, но аналогичное поведение можно реализовать с помощью объектов и mixins. Проблема с совпадающими методами в JavaScript решается с помощью явного указания, какой метод из смешиваемых объектов должен быть использован.</w:t>
      </w:r>
      <w:r w:rsidR="00060072">
        <w:t xml:space="preserve"> Пример кода представлен на рисунке 30. </w:t>
      </w:r>
    </w:p>
    <w:p w14:paraId="48CDE1D3" w14:textId="29A7940F" w:rsidR="00813D6A" w:rsidRDefault="00114458" w:rsidP="00114458">
      <w:pPr>
        <w:jc w:val="center"/>
      </w:pPr>
      <w:r w:rsidRPr="00114458">
        <w:rPr>
          <w:noProof/>
        </w:rPr>
        <w:drawing>
          <wp:inline distT="0" distB="0" distL="0" distR="0" wp14:anchorId="72FE1B9F" wp14:editId="378FFB47">
            <wp:extent cx="4091940" cy="3293254"/>
            <wp:effectExtent l="152400" t="152400" r="365760" b="364490"/>
            <wp:docPr id="399313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137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98007" cy="32981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E7BEF2" w14:textId="77376B8F" w:rsidR="00060072" w:rsidRPr="00DE3A19" w:rsidRDefault="00060072" w:rsidP="00114458">
      <w:pPr>
        <w:jc w:val="center"/>
        <w:rPr>
          <w:sz w:val="24"/>
          <w:szCs w:val="20"/>
        </w:rPr>
      </w:pPr>
      <w:r w:rsidRPr="00DE3A19">
        <w:rPr>
          <w:sz w:val="24"/>
          <w:szCs w:val="20"/>
        </w:rPr>
        <w:t xml:space="preserve">Рисунок 30 </w:t>
      </w:r>
      <w:r w:rsidR="00DE3A19" w:rsidRPr="00DE3A19">
        <w:rPr>
          <w:sz w:val="24"/>
          <w:szCs w:val="20"/>
        </w:rPr>
        <w:t>–</w:t>
      </w:r>
      <w:r w:rsidRPr="00DE3A19">
        <w:rPr>
          <w:sz w:val="24"/>
          <w:szCs w:val="20"/>
        </w:rPr>
        <w:t xml:space="preserve"> </w:t>
      </w:r>
      <w:r w:rsidR="00DE3A19" w:rsidRPr="00DE3A19">
        <w:rPr>
          <w:sz w:val="24"/>
          <w:szCs w:val="20"/>
        </w:rPr>
        <w:t xml:space="preserve">пример разрешения множественного наследования в </w:t>
      </w:r>
      <w:r w:rsidR="00DE3A19" w:rsidRPr="00DE3A19">
        <w:rPr>
          <w:sz w:val="24"/>
          <w:szCs w:val="20"/>
          <w:lang w:val="en-US"/>
        </w:rPr>
        <w:t>Javascript</w:t>
      </w:r>
    </w:p>
    <w:p w14:paraId="53AA846E" w14:textId="1D5D41B6" w:rsidR="00813D6A" w:rsidRPr="00813D6A" w:rsidRDefault="00813D6A" w:rsidP="00026C7C">
      <w:pPr>
        <w:spacing w:line="360" w:lineRule="auto"/>
      </w:pPr>
      <w:r>
        <w:lastRenderedPageBreak/>
        <w:t>Таким образом, Java и Kotlin предоставляют механизмы для явного разрешения конфликта методов, используя `super`, в то время как в JavaScript такой конфликт решается вручную через смешивание объектов и явный вызов нужного метода.</w:t>
      </w:r>
    </w:p>
    <w:p w14:paraId="57131FE2" w14:textId="668237D2" w:rsidR="00A84EFE" w:rsidRDefault="00026C7C" w:rsidP="00026C7C">
      <w:pPr>
        <w:spacing w:line="360" w:lineRule="auto"/>
      </w:pPr>
      <w:r w:rsidRPr="00026C7C">
        <w:rPr>
          <w:b/>
          <w:bCs/>
        </w:rPr>
        <w:t>Задание 5.</w:t>
      </w:r>
      <w:r>
        <w:t xml:space="preserve"> </w:t>
      </w:r>
      <w:r w:rsidR="00A84EFE">
        <w:t>Композиция, как альтернатива множественному наследованию в языках ООП Java, Kotlin и JavaScript. Примеры реализации, и скриншоты результатов.</w:t>
      </w:r>
    </w:p>
    <w:p w14:paraId="3A3D3530" w14:textId="77777777" w:rsidR="00EA1464" w:rsidRDefault="00EA1464" w:rsidP="00026C7C">
      <w:pPr>
        <w:spacing w:line="360" w:lineRule="auto"/>
      </w:pPr>
      <w:r w:rsidRPr="00026C7C">
        <w:t>Композиция</w:t>
      </w:r>
      <w:r w:rsidRPr="00752F2A">
        <w:rPr>
          <w:b/>
          <w:bCs/>
        </w:rPr>
        <w:t xml:space="preserve"> </w:t>
      </w:r>
      <w:r>
        <w:t>— это принцип, при котором объекты создаются с использованием других объектов для реализации требуемой функциональности, вместо того чтобы наследовать поведение от нескольких классов. Это альтернатива множественному наследованию, которая помогает избежать сложностей, связанных с ромбовидным наследованием и конфликтами в методах. Композиция часто используется для увеличения гибкости кода и уменьшения связности между компонентами.</w:t>
      </w:r>
    </w:p>
    <w:p w14:paraId="6BC3C93E" w14:textId="30D460E5" w:rsidR="00EA1464" w:rsidRDefault="006375D8" w:rsidP="002A572C">
      <w:pPr>
        <w:spacing w:line="360" w:lineRule="auto"/>
      </w:pPr>
      <w:r>
        <w:t>К</w:t>
      </w:r>
      <w:r w:rsidR="00EA1464">
        <w:t>омпозиция часто реализуется через вложенные объекты (часто называемые компонентами) или делегирование. Вместо наследования от нескольких классов, класс включает в себя объекты других классов и делегирует им часть работы.</w:t>
      </w:r>
    </w:p>
    <w:p w14:paraId="5E95FBBE" w14:textId="150539A7" w:rsidR="006375D8" w:rsidRPr="006375D8" w:rsidRDefault="006375D8" w:rsidP="002A572C">
      <w:pPr>
        <w:spacing w:line="360" w:lineRule="auto"/>
      </w:pPr>
      <w:r>
        <w:t xml:space="preserve">Рассмотрим на примере языка программирования </w:t>
      </w:r>
      <w:r>
        <w:rPr>
          <w:lang w:val="en-US"/>
        </w:rPr>
        <w:t>Java</w:t>
      </w:r>
      <w:r>
        <w:t xml:space="preserve">. Введем интерфейс </w:t>
      </w:r>
      <w:r>
        <w:rPr>
          <w:lang w:val="en-US"/>
        </w:rPr>
        <w:t>Weapon</w:t>
      </w:r>
      <w:r>
        <w:t xml:space="preserve">, который представлен на рисунке 31. </w:t>
      </w:r>
    </w:p>
    <w:p w14:paraId="70D7CC19" w14:textId="0481778A" w:rsidR="00EA1464" w:rsidRDefault="00AD4844" w:rsidP="00AD4844">
      <w:pPr>
        <w:jc w:val="center"/>
        <w:rPr>
          <w:lang w:val="en-US"/>
        </w:rPr>
      </w:pPr>
      <w:r w:rsidRPr="00AD4844">
        <w:rPr>
          <w:noProof/>
        </w:rPr>
        <w:drawing>
          <wp:inline distT="0" distB="0" distL="0" distR="0" wp14:anchorId="1C940336" wp14:editId="7D2FEEB1">
            <wp:extent cx="4320000" cy="1307255"/>
            <wp:effectExtent l="152400" t="152400" r="366395" b="369570"/>
            <wp:docPr id="586079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797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072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D3A1A0" w14:textId="48A4D45C" w:rsidR="006375D8" w:rsidRPr="00593641" w:rsidRDefault="006375D8" w:rsidP="00AD4844">
      <w:pPr>
        <w:jc w:val="center"/>
        <w:rPr>
          <w:sz w:val="24"/>
          <w:szCs w:val="20"/>
        </w:rPr>
      </w:pPr>
      <w:r w:rsidRPr="00ED7487">
        <w:rPr>
          <w:sz w:val="24"/>
          <w:szCs w:val="20"/>
        </w:rPr>
        <w:t xml:space="preserve">Рисунок 31 </w:t>
      </w:r>
      <w:r w:rsidR="00ED7487" w:rsidRPr="00ED7487">
        <w:rPr>
          <w:sz w:val="24"/>
          <w:szCs w:val="20"/>
        </w:rPr>
        <w:t>–</w:t>
      </w:r>
      <w:r w:rsidRPr="00ED7487">
        <w:rPr>
          <w:sz w:val="24"/>
          <w:szCs w:val="20"/>
        </w:rPr>
        <w:t xml:space="preserve"> </w:t>
      </w:r>
      <w:r w:rsidR="00ED7487" w:rsidRPr="00ED7487">
        <w:rPr>
          <w:sz w:val="24"/>
          <w:szCs w:val="20"/>
        </w:rPr>
        <w:t xml:space="preserve">интерфейс </w:t>
      </w:r>
      <w:r w:rsidR="00ED7487" w:rsidRPr="00ED7487">
        <w:rPr>
          <w:sz w:val="24"/>
          <w:szCs w:val="20"/>
          <w:lang w:val="en-US"/>
        </w:rPr>
        <w:t>Weapon</w:t>
      </w:r>
      <w:r w:rsidR="00ED7487" w:rsidRPr="00593641">
        <w:rPr>
          <w:sz w:val="24"/>
          <w:szCs w:val="20"/>
        </w:rPr>
        <w:t xml:space="preserve">, </w:t>
      </w:r>
      <w:r w:rsidR="00ED7487" w:rsidRPr="00ED7487">
        <w:rPr>
          <w:sz w:val="24"/>
          <w:szCs w:val="20"/>
          <w:lang w:val="en-US"/>
        </w:rPr>
        <w:t>Java</w:t>
      </w:r>
    </w:p>
    <w:p w14:paraId="7673B904" w14:textId="508DC85C" w:rsidR="00602A4B" w:rsidRPr="00593641" w:rsidRDefault="00602A4B" w:rsidP="00AD4844">
      <w:pPr>
        <w:jc w:val="center"/>
        <w:rPr>
          <w:sz w:val="24"/>
          <w:szCs w:val="20"/>
        </w:rPr>
      </w:pPr>
    </w:p>
    <w:p w14:paraId="6A4C5FA4" w14:textId="64611316" w:rsidR="00602A4B" w:rsidRPr="00602A4B" w:rsidRDefault="00602A4B" w:rsidP="00602A4B">
      <w:pPr>
        <w:spacing w:line="360" w:lineRule="auto"/>
      </w:pPr>
      <w:r>
        <w:t xml:space="preserve">Введем теперь класс </w:t>
      </w:r>
      <w:r>
        <w:rPr>
          <w:lang w:val="en-US"/>
        </w:rPr>
        <w:t>Bow</w:t>
      </w:r>
      <w:r>
        <w:t xml:space="preserve">, который имплементирует интерфейс </w:t>
      </w:r>
      <w:r>
        <w:rPr>
          <w:lang w:val="en-US"/>
        </w:rPr>
        <w:t>Weapon</w:t>
      </w:r>
      <w:r>
        <w:t xml:space="preserve">. Данный класс представлен на рисунке 32. </w:t>
      </w:r>
    </w:p>
    <w:p w14:paraId="00C00A95" w14:textId="2E8BE9FA" w:rsidR="00D20022" w:rsidRDefault="00D20022" w:rsidP="00D20022">
      <w:pPr>
        <w:jc w:val="center"/>
        <w:rPr>
          <w:lang w:val="en-US"/>
        </w:rPr>
      </w:pPr>
      <w:r w:rsidRPr="00D20022">
        <w:rPr>
          <w:noProof/>
          <w:lang w:val="en-US"/>
        </w:rPr>
        <w:lastRenderedPageBreak/>
        <w:drawing>
          <wp:inline distT="0" distB="0" distL="0" distR="0" wp14:anchorId="1873E01C" wp14:editId="6B87BD93">
            <wp:extent cx="4320000" cy="1068233"/>
            <wp:effectExtent l="152400" t="152400" r="366395" b="360680"/>
            <wp:docPr id="699860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602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682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9BE57A" w14:textId="6209E5E3" w:rsidR="00602A4B" w:rsidRPr="00593641" w:rsidRDefault="00602A4B" w:rsidP="00D20022">
      <w:pPr>
        <w:jc w:val="center"/>
        <w:rPr>
          <w:sz w:val="24"/>
          <w:szCs w:val="20"/>
        </w:rPr>
      </w:pPr>
      <w:r w:rsidRPr="00602A4B">
        <w:rPr>
          <w:sz w:val="24"/>
          <w:szCs w:val="20"/>
        </w:rPr>
        <w:t xml:space="preserve">Рисунок 32 – класс </w:t>
      </w:r>
      <w:r w:rsidRPr="00602A4B">
        <w:rPr>
          <w:sz w:val="24"/>
          <w:szCs w:val="20"/>
          <w:lang w:val="en-US"/>
        </w:rPr>
        <w:t>Bow</w:t>
      </w:r>
      <w:r w:rsidRPr="00593641">
        <w:rPr>
          <w:sz w:val="24"/>
          <w:szCs w:val="20"/>
        </w:rPr>
        <w:t xml:space="preserve">, </w:t>
      </w:r>
      <w:r w:rsidRPr="00602A4B">
        <w:rPr>
          <w:sz w:val="24"/>
          <w:szCs w:val="20"/>
          <w:lang w:val="en-US"/>
        </w:rPr>
        <w:t>Java</w:t>
      </w:r>
    </w:p>
    <w:p w14:paraId="30C50D5B" w14:textId="129E3860" w:rsidR="00BD44B7" w:rsidRPr="00593641" w:rsidRDefault="00BD44B7" w:rsidP="00D20022">
      <w:pPr>
        <w:jc w:val="center"/>
        <w:rPr>
          <w:sz w:val="24"/>
          <w:szCs w:val="20"/>
        </w:rPr>
      </w:pPr>
    </w:p>
    <w:p w14:paraId="5AE565F5" w14:textId="5AF1E582" w:rsidR="00BD44B7" w:rsidRPr="00BD44B7" w:rsidRDefault="00BD44B7" w:rsidP="00BD44B7">
      <w:pPr>
        <w:spacing w:line="360" w:lineRule="auto"/>
      </w:pPr>
      <w:r>
        <w:t xml:space="preserve">Введем класс </w:t>
      </w:r>
      <w:r>
        <w:rPr>
          <w:lang w:val="en-US"/>
        </w:rPr>
        <w:t>Sword</w:t>
      </w:r>
      <w:r>
        <w:t xml:space="preserve"> для разнообразия в жизни. Он тоже будет имплементировать интерфейс </w:t>
      </w:r>
      <w:r>
        <w:rPr>
          <w:lang w:val="en-US"/>
        </w:rPr>
        <w:t>Weapon</w:t>
      </w:r>
      <w:r w:rsidRPr="00BD44B7">
        <w:t xml:space="preserve">. </w:t>
      </w:r>
      <w:r>
        <w:t xml:space="preserve">Код представлен на рисунке 33. </w:t>
      </w:r>
    </w:p>
    <w:p w14:paraId="0753DB30" w14:textId="77777777" w:rsidR="00602A4B" w:rsidRPr="00BD44B7" w:rsidRDefault="00602A4B" w:rsidP="00D20022">
      <w:pPr>
        <w:jc w:val="center"/>
      </w:pPr>
    </w:p>
    <w:p w14:paraId="2A2A48BE" w14:textId="0CFEA17E" w:rsidR="007F4D09" w:rsidRDefault="007F4D09" w:rsidP="007F4D09">
      <w:pPr>
        <w:jc w:val="center"/>
        <w:rPr>
          <w:lang w:val="en-US"/>
        </w:rPr>
      </w:pPr>
      <w:r w:rsidRPr="007F4D09">
        <w:rPr>
          <w:noProof/>
          <w:lang w:val="en-US"/>
        </w:rPr>
        <w:drawing>
          <wp:inline distT="0" distB="0" distL="0" distR="0" wp14:anchorId="4CCA4CEE" wp14:editId="15E10DD6">
            <wp:extent cx="4320000" cy="992475"/>
            <wp:effectExtent l="152400" t="152400" r="366395" b="360680"/>
            <wp:docPr id="1919411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112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92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861C84" w14:textId="75708FF8" w:rsidR="00BD44B7" w:rsidRPr="00593641" w:rsidRDefault="00BD44B7" w:rsidP="007F4D09">
      <w:pPr>
        <w:jc w:val="center"/>
        <w:rPr>
          <w:sz w:val="24"/>
          <w:szCs w:val="20"/>
        </w:rPr>
      </w:pPr>
      <w:r w:rsidRPr="00BD44B7">
        <w:rPr>
          <w:sz w:val="24"/>
          <w:szCs w:val="20"/>
        </w:rPr>
        <w:t xml:space="preserve">Рисунок 33 – класс </w:t>
      </w:r>
      <w:r w:rsidRPr="00BD44B7">
        <w:rPr>
          <w:sz w:val="24"/>
          <w:szCs w:val="20"/>
          <w:lang w:val="en-US"/>
        </w:rPr>
        <w:t>Sword</w:t>
      </w:r>
    </w:p>
    <w:p w14:paraId="7A50162D" w14:textId="6D6FAA91" w:rsidR="00771BD5" w:rsidRPr="00593641" w:rsidRDefault="00771BD5" w:rsidP="007F4D09">
      <w:pPr>
        <w:jc w:val="center"/>
        <w:rPr>
          <w:sz w:val="24"/>
          <w:szCs w:val="20"/>
        </w:rPr>
      </w:pPr>
    </w:p>
    <w:p w14:paraId="6FEF5E01" w14:textId="57FD0BC8" w:rsidR="00771BD5" w:rsidRPr="00771BD5" w:rsidRDefault="00771BD5" w:rsidP="00771BD5">
      <w:pPr>
        <w:spacing w:line="360" w:lineRule="auto"/>
      </w:pPr>
      <w:r>
        <w:t xml:space="preserve">И теперь воспользуемся приемом композиции, который представлен на рисунке 34. Через принцип внедрения зависимостей подставляем </w:t>
      </w:r>
      <w:r>
        <w:rPr>
          <w:lang w:val="en-US"/>
        </w:rPr>
        <w:t>Weapon</w:t>
      </w:r>
      <w:r>
        <w:t xml:space="preserve"> и делегируем некоторые обязанности ему. Код представлен на рисунке 34. </w:t>
      </w:r>
    </w:p>
    <w:p w14:paraId="7300CC24" w14:textId="77777777" w:rsidR="00BD44B7" w:rsidRPr="00771BD5" w:rsidRDefault="00BD44B7" w:rsidP="007F4D09">
      <w:pPr>
        <w:jc w:val="center"/>
      </w:pPr>
    </w:p>
    <w:p w14:paraId="27D47127" w14:textId="21B9E940" w:rsidR="007F4D09" w:rsidRDefault="00D37EEF" w:rsidP="00D37EEF">
      <w:pPr>
        <w:jc w:val="center"/>
        <w:rPr>
          <w:lang w:val="en-US"/>
        </w:rPr>
      </w:pPr>
      <w:r w:rsidRPr="00D37EEF">
        <w:rPr>
          <w:noProof/>
          <w:lang w:val="en-US"/>
        </w:rPr>
        <w:drawing>
          <wp:inline distT="0" distB="0" distL="0" distR="0" wp14:anchorId="428EC653" wp14:editId="2518D2DC">
            <wp:extent cx="4320000" cy="1408920"/>
            <wp:effectExtent l="152400" t="152400" r="366395" b="363220"/>
            <wp:docPr id="1153474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748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08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35FDCF" w14:textId="2887203F" w:rsidR="00771BD5" w:rsidRPr="00593641" w:rsidRDefault="00771BD5" w:rsidP="00D37EEF">
      <w:pPr>
        <w:jc w:val="center"/>
        <w:rPr>
          <w:sz w:val="24"/>
          <w:szCs w:val="20"/>
        </w:rPr>
      </w:pPr>
      <w:r w:rsidRPr="00771BD5">
        <w:rPr>
          <w:sz w:val="24"/>
          <w:szCs w:val="20"/>
        </w:rPr>
        <w:t xml:space="preserve">Рисунок 34 – композиция на языке </w:t>
      </w:r>
      <w:r w:rsidRPr="00771BD5">
        <w:rPr>
          <w:sz w:val="24"/>
          <w:szCs w:val="20"/>
          <w:lang w:val="en-US"/>
        </w:rPr>
        <w:t>Java</w:t>
      </w:r>
    </w:p>
    <w:p w14:paraId="62ECCC87" w14:textId="316F475D" w:rsidR="00772C0A" w:rsidRPr="00593641" w:rsidRDefault="00772C0A" w:rsidP="00D37EEF">
      <w:pPr>
        <w:jc w:val="center"/>
        <w:rPr>
          <w:sz w:val="24"/>
          <w:szCs w:val="20"/>
        </w:rPr>
      </w:pPr>
    </w:p>
    <w:p w14:paraId="151178FB" w14:textId="08510FAB" w:rsidR="00772C0A" w:rsidRPr="00772C0A" w:rsidRDefault="00772C0A" w:rsidP="00772C0A">
      <w:pPr>
        <w:spacing w:line="360" w:lineRule="auto"/>
      </w:pPr>
      <w:r>
        <w:t xml:space="preserve">Теперь в точке входа внедрим настоящие зависимости и посмотрим какое будет поведение. Код представлен на рисунке 35. </w:t>
      </w:r>
    </w:p>
    <w:p w14:paraId="64EF4C77" w14:textId="028C6B4A" w:rsidR="00D37EEF" w:rsidRDefault="00D37EEF" w:rsidP="00D37EEF">
      <w:pPr>
        <w:jc w:val="center"/>
        <w:rPr>
          <w:lang w:val="en-US"/>
        </w:rPr>
      </w:pPr>
      <w:r w:rsidRPr="00D37EEF">
        <w:rPr>
          <w:noProof/>
          <w:lang w:val="en-US"/>
        </w:rPr>
        <w:lastRenderedPageBreak/>
        <w:drawing>
          <wp:inline distT="0" distB="0" distL="0" distR="0" wp14:anchorId="4757CA66" wp14:editId="10780973">
            <wp:extent cx="4320000" cy="3169756"/>
            <wp:effectExtent l="152400" t="152400" r="366395" b="354965"/>
            <wp:docPr id="1834123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231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697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FCA623" w14:textId="077296E3" w:rsidR="00772C0A" w:rsidRPr="00593641" w:rsidRDefault="00772C0A" w:rsidP="00D37EEF">
      <w:pPr>
        <w:jc w:val="center"/>
        <w:rPr>
          <w:sz w:val="24"/>
          <w:szCs w:val="20"/>
        </w:rPr>
      </w:pPr>
      <w:r w:rsidRPr="00772C0A">
        <w:rPr>
          <w:sz w:val="24"/>
          <w:szCs w:val="20"/>
        </w:rPr>
        <w:t>Рисунок 35 – точка входа</w:t>
      </w:r>
      <w:r w:rsidRPr="00593641">
        <w:rPr>
          <w:sz w:val="24"/>
          <w:szCs w:val="20"/>
        </w:rPr>
        <w:t xml:space="preserve">, </w:t>
      </w:r>
      <w:r w:rsidRPr="00772C0A">
        <w:rPr>
          <w:sz w:val="24"/>
          <w:szCs w:val="20"/>
          <w:lang w:val="en-US"/>
        </w:rPr>
        <w:t>Java</w:t>
      </w:r>
    </w:p>
    <w:p w14:paraId="5213259B" w14:textId="43968C6A" w:rsidR="00A0505F" w:rsidRPr="00593641" w:rsidRDefault="00A0505F" w:rsidP="00D37EEF">
      <w:pPr>
        <w:jc w:val="center"/>
        <w:rPr>
          <w:sz w:val="24"/>
          <w:szCs w:val="20"/>
        </w:rPr>
      </w:pPr>
    </w:p>
    <w:p w14:paraId="0195A7F0" w14:textId="11C87B71" w:rsidR="00A0505F" w:rsidRPr="00A0505F" w:rsidRDefault="00A0505F" w:rsidP="00A0505F">
      <w:pPr>
        <w:spacing w:line="360" w:lineRule="auto"/>
      </w:pPr>
      <w:r>
        <w:t xml:space="preserve">Посмотрим, что у нас получилось в консоли, результат представлен на рисунке 36. </w:t>
      </w:r>
    </w:p>
    <w:p w14:paraId="5E0EBFD0" w14:textId="77777777" w:rsidR="00772C0A" w:rsidRPr="00A0505F" w:rsidRDefault="00772C0A" w:rsidP="00D37EEF">
      <w:pPr>
        <w:jc w:val="center"/>
      </w:pPr>
    </w:p>
    <w:p w14:paraId="333F45AA" w14:textId="53346ADA" w:rsidR="002C21B3" w:rsidRDefault="002C21B3" w:rsidP="002C21B3">
      <w:pPr>
        <w:jc w:val="center"/>
        <w:rPr>
          <w:lang w:val="en-US"/>
        </w:rPr>
      </w:pPr>
      <w:r w:rsidRPr="002C21B3">
        <w:rPr>
          <w:noProof/>
          <w:lang w:val="en-US"/>
        </w:rPr>
        <w:drawing>
          <wp:inline distT="0" distB="0" distL="0" distR="0" wp14:anchorId="4FEFD717" wp14:editId="16A6364F">
            <wp:extent cx="4320000" cy="1458414"/>
            <wp:effectExtent l="152400" t="152400" r="366395" b="370840"/>
            <wp:docPr id="950024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246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584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F40E01" w14:textId="75A731AF" w:rsidR="00A0505F" w:rsidRPr="00A0505F" w:rsidRDefault="00A0505F" w:rsidP="002C21B3">
      <w:pPr>
        <w:jc w:val="center"/>
        <w:rPr>
          <w:sz w:val="24"/>
          <w:szCs w:val="20"/>
        </w:rPr>
      </w:pPr>
      <w:r w:rsidRPr="00A0505F">
        <w:rPr>
          <w:sz w:val="24"/>
          <w:szCs w:val="20"/>
        </w:rPr>
        <w:t>Рисунок 36 – результат запуска кода</w:t>
      </w:r>
    </w:p>
    <w:p w14:paraId="36EB2FC6" w14:textId="77777777" w:rsidR="00A0505F" w:rsidRPr="009507F2" w:rsidRDefault="00A0505F" w:rsidP="002C21B3">
      <w:pPr>
        <w:jc w:val="center"/>
      </w:pPr>
    </w:p>
    <w:p w14:paraId="7BFD22A7" w14:textId="200DB7D4" w:rsidR="00EA1464" w:rsidRPr="009507F2" w:rsidRDefault="00EA1464" w:rsidP="009507F2">
      <w:pPr>
        <w:spacing w:line="360" w:lineRule="auto"/>
      </w:pPr>
      <w:r>
        <w:t>В Kotlin композиция работает аналогично Java. Использование зависимостей через конструкторы позволяет легко изменять поведение объекта без необходимости наследования.</w:t>
      </w:r>
      <w:r w:rsidR="009507F2">
        <w:t xml:space="preserve"> Реализация на </w:t>
      </w:r>
      <w:r w:rsidR="009507F2">
        <w:rPr>
          <w:lang w:val="en-US"/>
        </w:rPr>
        <w:t>Kotlin</w:t>
      </w:r>
      <w:r w:rsidR="009507F2">
        <w:t xml:space="preserve"> представлена на рисунке 37. </w:t>
      </w:r>
    </w:p>
    <w:p w14:paraId="7FBBD9AB" w14:textId="495212BC" w:rsidR="00EA1464" w:rsidRDefault="00703060" w:rsidP="00154B96">
      <w:pPr>
        <w:jc w:val="center"/>
        <w:rPr>
          <w:lang w:val="en-US"/>
        </w:rPr>
      </w:pPr>
      <w:r w:rsidRPr="00703060">
        <w:rPr>
          <w:noProof/>
          <w:lang w:val="en-US"/>
        </w:rPr>
        <w:lastRenderedPageBreak/>
        <w:drawing>
          <wp:inline distT="0" distB="0" distL="0" distR="0" wp14:anchorId="16384ACC" wp14:editId="5D481F0E">
            <wp:extent cx="3688080" cy="5117662"/>
            <wp:effectExtent l="152400" t="152400" r="369570" b="368935"/>
            <wp:docPr id="2017504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048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91822" cy="51228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A5A484" w14:textId="17BD6C65" w:rsidR="009507F2" w:rsidRPr="00593641" w:rsidRDefault="009507F2" w:rsidP="00154B96">
      <w:pPr>
        <w:jc w:val="center"/>
        <w:rPr>
          <w:sz w:val="24"/>
          <w:szCs w:val="20"/>
        </w:rPr>
      </w:pPr>
      <w:r w:rsidRPr="009507F2">
        <w:rPr>
          <w:sz w:val="24"/>
          <w:szCs w:val="20"/>
        </w:rPr>
        <w:t xml:space="preserve">Рисунок 37 – реализация композиции в </w:t>
      </w:r>
      <w:r w:rsidRPr="009507F2">
        <w:rPr>
          <w:sz w:val="24"/>
          <w:szCs w:val="20"/>
          <w:lang w:val="en-US"/>
        </w:rPr>
        <w:t>Kotlin</w:t>
      </w:r>
    </w:p>
    <w:p w14:paraId="58F42DF7" w14:textId="2A943D51" w:rsidR="00BF3710" w:rsidRPr="00593641" w:rsidRDefault="00BF3710" w:rsidP="00154B96">
      <w:pPr>
        <w:jc w:val="center"/>
        <w:rPr>
          <w:sz w:val="24"/>
          <w:szCs w:val="20"/>
        </w:rPr>
      </w:pPr>
    </w:p>
    <w:p w14:paraId="14010513" w14:textId="6840F36B" w:rsidR="00BF3710" w:rsidRPr="00BF3710" w:rsidRDefault="00BF3710" w:rsidP="00BF3710">
      <w:pPr>
        <w:spacing w:line="360" w:lineRule="auto"/>
      </w:pPr>
      <w:r>
        <w:t xml:space="preserve">Вывод в консоль аналогичный, как и на </w:t>
      </w:r>
      <w:r>
        <w:rPr>
          <w:lang w:val="en-US"/>
        </w:rPr>
        <w:t>Java</w:t>
      </w:r>
      <w:r>
        <w:t xml:space="preserve">. Результат представлен на рисунке 38. </w:t>
      </w:r>
    </w:p>
    <w:p w14:paraId="432A11C4" w14:textId="77777777" w:rsidR="009507F2" w:rsidRPr="009507F2" w:rsidRDefault="009507F2" w:rsidP="00154B96">
      <w:pPr>
        <w:jc w:val="center"/>
      </w:pPr>
    </w:p>
    <w:p w14:paraId="649A74B9" w14:textId="03F1F0C2" w:rsidR="00EA1464" w:rsidRDefault="00E651E5" w:rsidP="00BF3710">
      <w:pPr>
        <w:jc w:val="center"/>
        <w:rPr>
          <w:lang w:val="en-US"/>
        </w:rPr>
      </w:pPr>
      <w:r w:rsidRPr="00E651E5">
        <w:rPr>
          <w:noProof/>
          <w:lang w:val="en-US"/>
        </w:rPr>
        <w:drawing>
          <wp:inline distT="0" distB="0" distL="0" distR="0" wp14:anchorId="0E67B3DC" wp14:editId="2D4A85AF">
            <wp:extent cx="4320000" cy="1291962"/>
            <wp:effectExtent l="152400" t="152400" r="366395" b="365760"/>
            <wp:docPr id="796625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259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919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ADEC22" w14:textId="691E9B00" w:rsidR="00BF3710" w:rsidRPr="00BF3710" w:rsidRDefault="00BF3710" w:rsidP="00BF3710">
      <w:pPr>
        <w:jc w:val="center"/>
        <w:rPr>
          <w:sz w:val="24"/>
          <w:szCs w:val="20"/>
        </w:rPr>
      </w:pPr>
      <w:r w:rsidRPr="00BF3710">
        <w:rPr>
          <w:sz w:val="24"/>
          <w:szCs w:val="20"/>
        </w:rPr>
        <w:t xml:space="preserve">Рисунок 38 – вывод в консоль, </w:t>
      </w:r>
      <w:r w:rsidRPr="00BF3710">
        <w:rPr>
          <w:sz w:val="24"/>
          <w:szCs w:val="20"/>
          <w:lang w:val="en-US"/>
        </w:rPr>
        <w:t>Kotlin</w:t>
      </w:r>
    </w:p>
    <w:p w14:paraId="147CC3F0" w14:textId="77777777" w:rsidR="00EA1464" w:rsidRPr="00982C1E" w:rsidRDefault="00EA1464" w:rsidP="00EA1464"/>
    <w:p w14:paraId="117582CA" w14:textId="1D4E2FB8" w:rsidR="00EA1464" w:rsidRDefault="00EA1464" w:rsidP="0031595A">
      <w:pPr>
        <w:spacing w:line="360" w:lineRule="auto"/>
      </w:pPr>
      <w:r>
        <w:lastRenderedPageBreak/>
        <w:t>В JavaScript композиция реализуется через объекты и делегирование методов. Вместо наследования, объект может содержать другие объекты, каждый из которых отвечает за часть функциональности.</w:t>
      </w:r>
      <w:r w:rsidR="0031595A">
        <w:t xml:space="preserve"> Пример кода представлен на рисунке 39. </w:t>
      </w:r>
    </w:p>
    <w:p w14:paraId="15A34CC9" w14:textId="5B896CF3" w:rsidR="00EA1464" w:rsidRDefault="00293686" w:rsidP="00293686">
      <w:pPr>
        <w:jc w:val="center"/>
      </w:pPr>
      <w:r w:rsidRPr="00293686">
        <w:rPr>
          <w:noProof/>
        </w:rPr>
        <w:drawing>
          <wp:inline distT="0" distB="0" distL="0" distR="0" wp14:anchorId="297EF048" wp14:editId="10C8CAB2">
            <wp:extent cx="5400000" cy="5939047"/>
            <wp:effectExtent l="152400" t="152400" r="353695" b="367030"/>
            <wp:docPr id="98800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07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390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258E94" w14:textId="04CCCC92" w:rsidR="0031595A" w:rsidRPr="00593641" w:rsidRDefault="0031595A" w:rsidP="00293686">
      <w:pPr>
        <w:jc w:val="center"/>
        <w:rPr>
          <w:sz w:val="24"/>
          <w:szCs w:val="20"/>
        </w:rPr>
      </w:pPr>
      <w:r w:rsidRPr="0031595A">
        <w:rPr>
          <w:sz w:val="24"/>
          <w:szCs w:val="20"/>
        </w:rPr>
        <w:t xml:space="preserve">Рисунок 39 – пример кода, </w:t>
      </w:r>
      <w:r w:rsidRPr="0031595A">
        <w:rPr>
          <w:sz w:val="24"/>
          <w:szCs w:val="20"/>
          <w:lang w:val="en-US"/>
        </w:rPr>
        <w:t>Javascript</w:t>
      </w:r>
    </w:p>
    <w:p w14:paraId="3FD0C1C0" w14:textId="77777777" w:rsidR="00BE1D41" w:rsidRPr="0031595A" w:rsidRDefault="00BE1D41" w:rsidP="00293686">
      <w:pPr>
        <w:jc w:val="center"/>
        <w:rPr>
          <w:sz w:val="24"/>
          <w:szCs w:val="20"/>
        </w:rPr>
      </w:pPr>
    </w:p>
    <w:p w14:paraId="17A8133B" w14:textId="5DADCC50" w:rsidR="00EA1464" w:rsidRPr="00BE1D41" w:rsidRDefault="00BE1D41" w:rsidP="00BE1D41">
      <w:pPr>
        <w:spacing w:line="360" w:lineRule="auto"/>
      </w:pPr>
      <w:r>
        <w:t>Рассмотрим основные п</w:t>
      </w:r>
      <w:r w:rsidR="00EA1464" w:rsidRPr="00BE1D41">
        <w:t>реимущества композиции</w:t>
      </w:r>
      <w:r w:rsidRPr="00BE1D41">
        <w:t xml:space="preserve">: </w:t>
      </w:r>
    </w:p>
    <w:p w14:paraId="25F67B6D" w14:textId="729B4467" w:rsidR="00EA1464" w:rsidRDefault="00EA1464" w:rsidP="00BE1D41">
      <w:pPr>
        <w:spacing w:line="360" w:lineRule="auto"/>
      </w:pPr>
      <w:r>
        <w:t>1.</w:t>
      </w:r>
      <w:r w:rsidR="00BE1D41">
        <w:t xml:space="preserve"> </w:t>
      </w:r>
      <w:r>
        <w:t>Избежание ромбовидного наследования</w:t>
      </w:r>
      <w:r w:rsidR="00875599" w:rsidRPr="00875599">
        <w:t>:</w:t>
      </w:r>
      <w:r>
        <w:t xml:space="preserve"> </w:t>
      </w:r>
      <w:r w:rsidR="00BE1D41">
        <w:t>к</w:t>
      </w:r>
      <w:r>
        <w:t xml:space="preserve">омпозиция позволяет избежать проблем, связанных с множественным наследованием, таких как </w:t>
      </w:r>
      <w:r>
        <w:lastRenderedPageBreak/>
        <w:t>конфликтующие методы.</w:t>
      </w:r>
    </w:p>
    <w:p w14:paraId="7BE9D8E3" w14:textId="06CFF3EC" w:rsidR="00EA1464" w:rsidRDefault="00EA1464" w:rsidP="00BE1D41">
      <w:pPr>
        <w:spacing w:line="360" w:lineRule="auto"/>
      </w:pPr>
      <w:r>
        <w:t>2.</w:t>
      </w:r>
      <w:r w:rsidR="00BE1D41">
        <w:t xml:space="preserve">  </w:t>
      </w:r>
      <w:r>
        <w:t>Гибкость</w:t>
      </w:r>
      <w:r w:rsidR="00BE1D41">
        <w:t>: легко</w:t>
      </w:r>
      <w:r>
        <w:t xml:space="preserve"> менять поведение объектов, подменяя компоненты (например, оружие) без изменения основной логики.</w:t>
      </w:r>
    </w:p>
    <w:p w14:paraId="0EE246E8" w14:textId="0D0ADBF3" w:rsidR="00EA1464" w:rsidRDefault="00EA1464" w:rsidP="00BE1D41">
      <w:pPr>
        <w:spacing w:line="360" w:lineRule="auto"/>
      </w:pPr>
      <w:r>
        <w:t>3. Поддержка принципа "слабой связи" (loose coupling): Каждый компонент может быть изменён и тестирован независимо от других.</w:t>
      </w:r>
    </w:p>
    <w:p w14:paraId="04113B18" w14:textId="19C6E4C9" w:rsidR="00EA1464" w:rsidRPr="00EA1464" w:rsidRDefault="00EA1464" w:rsidP="00BE1D41">
      <w:pPr>
        <w:spacing w:line="360" w:lineRule="auto"/>
      </w:pPr>
      <w:r>
        <w:t>Таким образом, композиция в Java, Kotlin и JavaScript используется для создания гибких и легко расширяемых систем, где объект включает в себя другие объекты для реализации требуемой функциональности.</w:t>
      </w:r>
    </w:p>
    <w:p w14:paraId="07B84700" w14:textId="5F680D79" w:rsidR="00A84EFE" w:rsidRPr="00BE1D41" w:rsidRDefault="00BE1D41" w:rsidP="00BE1D41">
      <w:pPr>
        <w:spacing w:line="360" w:lineRule="auto"/>
      </w:pPr>
      <w:r w:rsidRPr="00BE1D41">
        <w:rPr>
          <w:b/>
          <w:bCs/>
        </w:rPr>
        <w:t>Задание 6.</w:t>
      </w:r>
      <w:r>
        <w:t xml:space="preserve"> </w:t>
      </w:r>
      <w:r w:rsidR="00A84EFE" w:rsidRPr="00BE1D41">
        <w:t>Достоинства и недостатки применения интерфейсов и композиций в Java, Kotlin и JavaScript. Примеры и скриншоты, их сравнение, выявление проблем.</w:t>
      </w:r>
    </w:p>
    <w:p w14:paraId="07EB5650" w14:textId="77777777" w:rsidR="00084D2E" w:rsidRPr="00084D2E" w:rsidRDefault="00084D2E" w:rsidP="0056689B">
      <w:pPr>
        <w:spacing w:line="360" w:lineRule="auto"/>
      </w:pPr>
      <w:r w:rsidRPr="0056689B">
        <w:t>Интерфейсы и композиция</w:t>
      </w:r>
      <w:r w:rsidRPr="00084D2E">
        <w:t xml:space="preserve"> являются важными концепциями в объектно-ориентированном программировании, каждое из которых имеет свои преимущества и недостатки. Рассмотрим их достоинства и недостатки с примерами на Java, Kotlin и JavaScript.</w:t>
      </w:r>
    </w:p>
    <w:p w14:paraId="3C530341" w14:textId="77777777" w:rsidR="00084D2E" w:rsidRPr="00084D2E" w:rsidRDefault="00084D2E" w:rsidP="0056689B">
      <w:pPr>
        <w:spacing w:line="360" w:lineRule="auto"/>
      </w:pPr>
      <w:r w:rsidRPr="0056689B">
        <w:t>Достоинства интерфейсов</w:t>
      </w:r>
      <w:r w:rsidRPr="00084D2E">
        <w:rPr>
          <w:b/>
          <w:bCs/>
        </w:rPr>
        <w:t>:</w:t>
      </w:r>
    </w:p>
    <w:p w14:paraId="57B0B498" w14:textId="77777777" w:rsidR="00084D2E" w:rsidRPr="00084D2E" w:rsidRDefault="00084D2E" w:rsidP="007F3D79">
      <w:pPr>
        <w:numPr>
          <w:ilvl w:val="0"/>
          <w:numId w:val="2"/>
        </w:numPr>
        <w:spacing w:line="360" w:lineRule="auto"/>
      </w:pPr>
      <w:r w:rsidRPr="0056689B">
        <w:t>Абстракция и гибкость:</w:t>
      </w:r>
      <w:r w:rsidRPr="00084D2E">
        <w:t xml:space="preserve"> Интерфейсы позволяют задавать контракт, который может быть реализован разными классами. Это способствует лучшему разделению кода.</w:t>
      </w:r>
    </w:p>
    <w:p w14:paraId="310D1F35" w14:textId="77777777" w:rsidR="00084D2E" w:rsidRPr="00084D2E" w:rsidRDefault="00084D2E" w:rsidP="007F3D79">
      <w:pPr>
        <w:numPr>
          <w:ilvl w:val="0"/>
          <w:numId w:val="2"/>
        </w:numPr>
        <w:spacing w:line="360" w:lineRule="auto"/>
      </w:pPr>
      <w:r w:rsidRPr="00840D92">
        <w:t>Полиморфизм:</w:t>
      </w:r>
      <w:r w:rsidRPr="00084D2E">
        <w:t xml:space="preserve"> Использование интерфейсов позволяет создавать полиморфный код, который работает с объектами через общие типы.</w:t>
      </w:r>
    </w:p>
    <w:p w14:paraId="5F7314FC" w14:textId="77777777" w:rsidR="00084D2E" w:rsidRPr="00084D2E" w:rsidRDefault="00084D2E" w:rsidP="007F3D79">
      <w:pPr>
        <w:numPr>
          <w:ilvl w:val="0"/>
          <w:numId w:val="2"/>
        </w:numPr>
        <w:spacing w:line="360" w:lineRule="auto"/>
      </w:pPr>
      <w:r w:rsidRPr="00840D92">
        <w:t>Множественное наследование:</w:t>
      </w:r>
      <w:r w:rsidRPr="00084D2E">
        <w:t xml:space="preserve"> В Java и Kotlin интерфейсы поддерживают множественное наследование (классы могут реализовывать несколько интерфейсов), что позволяет комбинировать различные поведения.</w:t>
      </w:r>
    </w:p>
    <w:p w14:paraId="5CF8F47E" w14:textId="77777777" w:rsidR="00084D2E" w:rsidRPr="00840D92" w:rsidRDefault="00084D2E" w:rsidP="0056689B">
      <w:pPr>
        <w:spacing w:line="360" w:lineRule="auto"/>
      </w:pPr>
      <w:r w:rsidRPr="00840D92">
        <w:t>Недостатки интерфейсов:</w:t>
      </w:r>
    </w:p>
    <w:p w14:paraId="55C863A8" w14:textId="77777777" w:rsidR="00084D2E" w:rsidRPr="00084D2E" w:rsidRDefault="00084D2E" w:rsidP="007F3D79">
      <w:pPr>
        <w:numPr>
          <w:ilvl w:val="0"/>
          <w:numId w:val="3"/>
        </w:numPr>
        <w:spacing w:line="360" w:lineRule="auto"/>
      </w:pPr>
      <w:r w:rsidRPr="00840D92">
        <w:t>Отсутствие состояния:</w:t>
      </w:r>
      <w:r w:rsidRPr="00084D2E">
        <w:t xml:space="preserve"> Интерфейсы не могут содержать состояния (переменные экземпляра), что ограничивает их использование в некоторых ситуациях.</w:t>
      </w:r>
    </w:p>
    <w:p w14:paraId="03A414BA" w14:textId="77777777" w:rsidR="00084D2E" w:rsidRPr="00084D2E" w:rsidRDefault="00084D2E" w:rsidP="007F3D79">
      <w:pPr>
        <w:numPr>
          <w:ilvl w:val="0"/>
          <w:numId w:val="3"/>
        </w:numPr>
        <w:spacing w:line="360" w:lineRule="auto"/>
      </w:pPr>
      <w:r w:rsidRPr="00840D92">
        <w:t>Повторная реализация:</w:t>
      </w:r>
      <w:r w:rsidRPr="00084D2E">
        <w:t xml:space="preserve"> Каждый класс должен реализовывать все методы интерфейса, что может привести к дублированию кода, если несколько классов </w:t>
      </w:r>
      <w:r w:rsidRPr="00084D2E">
        <w:lastRenderedPageBreak/>
        <w:t>реализуют один и тот же интерфейс.</w:t>
      </w:r>
    </w:p>
    <w:p w14:paraId="48BBDE3D" w14:textId="3B155709" w:rsidR="00084D2E" w:rsidRPr="00840D92" w:rsidRDefault="00840D92" w:rsidP="00840D92">
      <w:pPr>
        <w:spacing w:line="360" w:lineRule="auto"/>
      </w:pPr>
      <w:r w:rsidRPr="00840D92">
        <w:t>Рассмотрим п</w:t>
      </w:r>
      <w:r w:rsidR="00084D2E" w:rsidRPr="00840D92">
        <w:t>ример использования интерфейсов (Java)</w:t>
      </w:r>
      <w:r w:rsidRPr="00840D92">
        <w:t xml:space="preserve">, код показан на рисунке 40. </w:t>
      </w:r>
    </w:p>
    <w:p w14:paraId="709E615A" w14:textId="25CE37E3" w:rsidR="001C5F27" w:rsidRDefault="001C5F27" w:rsidP="001C5F27">
      <w:pPr>
        <w:jc w:val="center"/>
        <w:rPr>
          <w:lang w:val="en-US"/>
        </w:rPr>
      </w:pPr>
      <w:r w:rsidRPr="001C5F27">
        <w:rPr>
          <w:noProof/>
          <w:lang w:val="en-US"/>
        </w:rPr>
        <w:drawing>
          <wp:inline distT="0" distB="0" distL="0" distR="0" wp14:anchorId="03B97764" wp14:editId="2BCF187F">
            <wp:extent cx="5400000" cy="3903331"/>
            <wp:effectExtent l="152400" t="152400" r="353695" b="364490"/>
            <wp:docPr id="1043754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547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033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42D1A9" w14:textId="2B971C61" w:rsidR="00923BF0" w:rsidRPr="00593641" w:rsidRDefault="00923BF0" w:rsidP="001C5F27">
      <w:pPr>
        <w:jc w:val="center"/>
        <w:rPr>
          <w:sz w:val="24"/>
          <w:szCs w:val="20"/>
        </w:rPr>
      </w:pPr>
      <w:r w:rsidRPr="00923BF0">
        <w:rPr>
          <w:sz w:val="24"/>
          <w:szCs w:val="20"/>
        </w:rPr>
        <w:t xml:space="preserve">Рисунок 40 – пример использования интерфейсов, </w:t>
      </w:r>
      <w:r w:rsidRPr="00923BF0">
        <w:rPr>
          <w:sz w:val="24"/>
          <w:szCs w:val="20"/>
          <w:lang w:val="en-US"/>
        </w:rPr>
        <w:t>Java</w:t>
      </w:r>
    </w:p>
    <w:p w14:paraId="5F288675" w14:textId="77777777" w:rsidR="00BE1610" w:rsidRPr="00923BF0" w:rsidRDefault="00BE1610" w:rsidP="001C5F27">
      <w:pPr>
        <w:jc w:val="center"/>
        <w:rPr>
          <w:sz w:val="24"/>
          <w:szCs w:val="20"/>
        </w:rPr>
      </w:pPr>
    </w:p>
    <w:p w14:paraId="578C48A5" w14:textId="42AD8F37" w:rsidR="00084D2E" w:rsidRPr="00BE1610" w:rsidRDefault="00BE1610" w:rsidP="00BE1610">
      <w:pPr>
        <w:spacing w:line="360" w:lineRule="auto"/>
      </w:pPr>
      <w:r w:rsidRPr="00BE1610">
        <w:t>Перейдем теперь к к</w:t>
      </w:r>
      <w:r w:rsidR="00084D2E" w:rsidRPr="00BE1610">
        <w:t>омпозици</w:t>
      </w:r>
      <w:r w:rsidRPr="00BE1610">
        <w:t>и. Рассмотрим д</w:t>
      </w:r>
      <w:r w:rsidR="00084D2E" w:rsidRPr="00BE1610">
        <w:t>остоинства композиции:</w:t>
      </w:r>
    </w:p>
    <w:p w14:paraId="3BCBD1F6" w14:textId="12CEF5E1" w:rsidR="00084D2E" w:rsidRPr="00084D2E" w:rsidRDefault="00084D2E" w:rsidP="007F3D79">
      <w:pPr>
        <w:numPr>
          <w:ilvl w:val="0"/>
          <w:numId w:val="4"/>
        </w:numPr>
        <w:spacing w:line="360" w:lineRule="auto"/>
      </w:pPr>
      <w:r w:rsidRPr="00BE1610">
        <w:t>Гибкость и переиспользуемость:</w:t>
      </w:r>
      <w:r w:rsidRPr="00084D2E">
        <w:t xml:space="preserve"> </w:t>
      </w:r>
      <w:r w:rsidR="00BE1610">
        <w:t>к</w:t>
      </w:r>
      <w:r w:rsidRPr="00084D2E">
        <w:t>омпозиция позволяет создать объекты с разными функциональностями, комбинируя компоненты. Это делает код более гибким и модульным.</w:t>
      </w:r>
    </w:p>
    <w:p w14:paraId="1542930D" w14:textId="3C35A8FE" w:rsidR="00084D2E" w:rsidRPr="00084D2E" w:rsidRDefault="00084D2E" w:rsidP="007F3D79">
      <w:pPr>
        <w:numPr>
          <w:ilvl w:val="0"/>
          <w:numId w:val="4"/>
        </w:numPr>
        <w:spacing w:line="360" w:lineRule="auto"/>
      </w:pPr>
      <w:r w:rsidRPr="00BE1610">
        <w:t>Меньшая зависимость:</w:t>
      </w:r>
      <w:r w:rsidRPr="00084D2E">
        <w:t xml:space="preserve"> </w:t>
      </w:r>
      <w:r w:rsidR="00BE1610">
        <w:t>к</w:t>
      </w:r>
      <w:r w:rsidRPr="00084D2E">
        <w:t>омпозиция способствует слабой связанности, потому что компоненты могут изменяться без влияния на другие части программы.</w:t>
      </w:r>
    </w:p>
    <w:p w14:paraId="3610148B" w14:textId="3B84CF02" w:rsidR="00084D2E" w:rsidRPr="00084D2E" w:rsidRDefault="00084D2E" w:rsidP="007F3D79">
      <w:pPr>
        <w:numPr>
          <w:ilvl w:val="0"/>
          <w:numId w:val="4"/>
        </w:numPr>
        <w:spacing w:line="360" w:lineRule="auto"/>
      </w:pPr>
      <w:r w:rsidRPr="00BE1610">
        <w:t>Упрощение тестирования</w:t>
      </w:r>
      <w:r w:rsidR="00BE1610" w:rsidRPr="00BE1610">
        <w:t>:</w:t>
      </w:r>
      <w:r w:rsidR="00BE1610" w:rsidRPr="00084D2E">
        <w:t xml:space="preserve"> легко</w:t>
      </w:r>
      <w:r w:rsidRPr="00084D2E">
        <w:t xml:space="preserve"> тестировать отдельные компоненты без необходимости менять всю систему.</w:t>
      </w:r>
    </w:p>
    <w:p w14:paraId="21F0E287" w14:textId="63B2173C" w:rsidR="00084D2E" w:rsidRPr="00C654A0" w:rsidRDefault="00C654A0" w:rsidP="00BE1610">
      <w:pPr>
        <w:spacing w:line="360" w:lineRule="auto"/>
      </w:pPr>
      <w:r w:rsidRPr="00C654A0">
        <w:t>Теперь н</w:t>
      </w:r>
      <w:r w:rsidR="00084D2E" w:rsidRPr="00C654A0">
        <w:t>едостатки композиции:</w:t>
      </w:r>
    </w:p>
    <w:p w14:paraId="312F1A34" w14:textId="11991A30" w:rsidR="00084D2E" w:rsidRPr="00084D2E" w:rsidRDefault="00084D2E" w:rsidP="007F3D79">
      <w:pPr>
        <w:numPr>
          <w:ilvl w:val="0"/>
          <w:numId w:val="5"/>
        </w:numPr>
        <w:spacing w:line="360" w:lineRule="auto"/>
      </w:pPr>
      <w:r w:rsidRPr="00C654A0">
        <w:t>Сложность</w:t>
      </w:r>
      <w:r w:rsidR="00BE1610" w:rsidRPr="00C654A0">
        <w:t>:</w:t>
      </w:r>
      <w:r w:rsidR="00BE1610" w:rsidRPr="00084D2E">
        <w:t xml:space="preserve"> для</w:t>
      </w:r>
      <w:r w:rsidRPr="00084D2E">
        <w:t xml:space="preserve"> реализации композиции может понадобиться больше </w:t>
      </w:r>
      <w:r w:rsidRPr="00084D2E">
        <w:lastRenderedPageBreak/>
        <w:t>кода, поскольку объекты нужно составлять из компонентов вручную.</w:t>
      </w:r>
    </w:p>
    <w:p w14:paraId="770D0977" w14:textId="68371F28" w:rsidR="00084D2E" w:rsidRPr="00084D2E" w:rsidRDefault="00084D2E" w:rsidP="007F3D79">
      <w:pPr>
        <w:numPr>
          <w:ilvl w:val="0"/>
          <w:numId w:val="5"/>
        </w:numPr>
        <w:spacing w:line="360" w:lineRule="auto"/>
      </w:pPr>
      <w:r w:rsidRPr="00C654A0">
        <w:t>Оверхед</w:t>
      </w:r>
      <w:r w:rsidR="00BE1610" w:rsidRPr="00C654A0">
        <w:t>:</w:t>
      </w:r>
      <w:r w:rsidR="00BE1610" w:rsidRPr="00084D2E">
        <w:t xml:space="preserve"> при</w:t>
      </w:r>
      <w:r w:rsidRPr="00084D2E">
        <w:t xml:space="preserve"> сложных системах может возникнуть необходимость в дополнительной логике для управления состоянием и взаимодействием компонентов.</w:t>
      </w:r>
      <w:r w:rsidR="00C654A0">
        <w:t xml:space="preserve"> В этом случае обычно пользуются </w:t>
      </w:r>
      <w:r w:rsidR="00C654A0">
        <w:rPr>
          <w:lang w:val="en-US"/>
        </w:rPr>
        <w:t xml:space="preserve">IoC Container. </w:t>
      </w:r>
    </w:p>
    <w:p w14:paraId="4A310C7F" w14:textId="6CF8AA6C" w:rsidR="00084D2E" w:rsidRPr="002D30E2" w:rsidRDefault="002D30E2" w:rsidP="00BE1610">
      <w:pPr>
        <w:spacing w:line="360" w:lineRule="auto"/>
      </w:pPr>
      <w:r>
        <w:t>Рассмотрим п</w:t>
      </w:r>
      <w:r w:rsidR="00084D2E" w:rsidRPr="002D30E2">
        <w:t xml:space="preserve">ример использования композиции </w:t>
      </w:r>
      <w:r>
        <w:t xml:space="preserve">в </w:t>
      </w:r>
      <w:r w:rsidR="00084D2E" w:rsidRPr="002D30E2">
        <w:t>Java</w:t>
      </w:r>
      <w:r>
        <w:t xml:space="preserve">. Для начала опишем интерфейс </w:t>
      </w:r>
      <w:r>
        <w:rPr>
          <w:lang w:val="en-US"/>
        </w:rPr>
        <w:t>Weapon</w:t>
      </w:r>
      <w:r>
        <w:t xml:space="preserve">, который представлен на рисунке 41. </w:t>
      </w:r>
    </w:p>
    <w:p w14:paraId="0AAB3F3F" w14:textId="1AAEF38A" w:rsidR="00010A2D" w:rsidRDefault="00010A2D" w:rsidP="00010A2D">
      <w:pPr>
        <w:jc w:val="center"/>
        <w:rPr>
          <w:lang w:val="en-US"/>
        </w:rPr>
      </w:pPr>
      <w:r w:rsidRPr="00010A2D">
        <w:rPr>
          <w:noProof/>
          <w:lang w:val="en-US"/>
        </w:rPr>
        <w:drawing>
          <wp:inline distT="0" distB="0" distL="0" distR="0" wp14:anchorId="4C1B2A05" wp14:editId="57E4596C">
            <wp:extent cx="4320000" cy="1570909"/>
            <wp:effectExtent l="152400" t="152400" r="366395" b="353695"/>
            <wp:docPr id="278946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461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709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C1A3D0" w14:textId="271356C9" w:rsidR="002D30E2" w:rsidRPr="00593641" w:rsidRDefault="002D30E2" w:rsidP="00010A2D">
      <w:pPr>
        <w:jc w:val="center"/>
        <w:rPr>
          <w:sz w:val="24"/>
          <w:szCs w:val="20"/>
        </w:rPr>
      </w:pPr>
      <w:r w:rsidRPr="002D30E2">
        <w:rPr>
          <w:sz w:val="24"/>
          <w:szCs w:val="20"/>
        </w:rPr>
        <w:t xml:space="preserve">Рисунок 41 – интерфейс </w:t>
      </w:r>
      <w:r w:rsidRPr="002D30E2">
        <w:rPr>
          <w:sz w:val="24"/>
          <w:szCs w:val="20"/>
          <w:lang w:val="en-US"/>
        </w:rPr>
        <w:t>Weapon</w:t>
      </w:r>
    </w:p>
    <w:p w14:paraId="2BF530CA" w14:textId="785D9211" w:rsidR="00403B5A" w:rsidRPr="00593641" w:rsidRDefault="00403B5A" w:rsidP="00010A2D">
      <w:pPr>
        <w:jc w:val="center"/>
        <w:rPr>
          <w:sz w:val="24"/>
          <w:szCs w:val="20"/>
        </w:rPr>
      </w:pPr>
    </w:p>
    <w:p w14:paraId="38B98A77" w14:textId="62A814D2" w:rsidR="00403B5A" w:rsidRPr="00403B5A" w:rsidRDefault="00403B5A" w:rsidP="00403B5A">
      <w:pPr>
        <w:spacing w:line="360" w:lineRule="auto"/>
      </w:pPr>
      <w:r>
        <w:t xml:space="preserve">Создадим класс, который имплементирует наш интерфейс </w:t>
      </w:r>
      <w:r>
        <w:rPr>
          <w:lang w:val="en-US"/>
        </w:rPr>
        <w:t>Weapon</w:t>
      </w:r>
      <w:r>
        <w:t xml:space="preserve">. Пример кода представлен на рисунке 42. </w:t>
      </w:r>
    </w:p>
    <w:p w14:paraId="1226A25C" w14:textId="77777777" w:rsidR="002D30E2" w:rsidRPr="00403B5A" w:rsidRDefault="002D30E2" w:rsidP="00010A2D">
      <w:pPr>
        <w:jc w:val="center"/>
      </w:pPr>
    </w:p>
    <w:p w14:paraId="5AE64CCF" w14:textId="1F388691" w:rsidR="00464318" w:rsidRDefault="00464318" w:rsidP="004F503A">
      <w:pPr>
        <w:jc w:val="center"/>
        <w:rPr>
          <w:lang w:val="en-US"/>
        </w:rPr>
      </w:pPr>
      <w:r w:rsidRPr="00464318">
        <w:rPr>
          <w:noProof/>
          <w:lang w:val="en-US"/>
        </w:rPr>
        <w:drawing>
          <wp:inline distT="0" distB="0" distL="0" distR="0" wp14:anchorId="5539978A" wp14:editId="2F590342">
            <wp:extent cx="4320000" cy="1644890"/>
            <wp:effectExtent l="152400" t="152400" r="366395" b="355600"/>
            <wp:docPr id="560581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8185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448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8F2F08" w14:textId="0673DDFD" w:rsidR="001B05AD" w:rsidRPr="00593641" w:rsidRDefault="001B05AD" w:rsidP="004F503A">
      <w:pPr>
        <w:jc w:val="center"/>
        <w:rPr>
          <w:sz w:val="24"/>
          <w:szCs w:val="20"/>
        </w:rPr>
      </w:pPr>
      <w:r w:rsidRPr="001B05AD">
        <w:rPr>
          <w:sz w:val="24"/>
          <w:szCs w:val="20"/>
        </w:rPr>
        <w:t xml:space="preserve">Рисунок 42 – класс </w:t>
      </w:r>
      <w:r w:rsidRPr="001B05AD">
        <w:rPr>
          <w:sz w:val="24"/>
          <w:szCs w:val="20"/>
          <w:lang w:val="en-US"/>
        </w:rPr>
        <w:t>Sword</w:t>
      </w:r>
    </w:p>
    <w:p w14:paraId="2617DCDF" w14:textId="7C81260F" w:rsidR="00CE62BC" w:rsidRPr="00593641" w:rsidRDefault="00CE62BC" w:rsidP="004F503A">
      <w:pPr>
        <w:jc w:val="center"/>
        <w:rPr>
          <w:sz w:val="24"/>
          <w:szCs w:val="20"/>
        </w:rPr>
      </w:pPr>
    </w:p>
    <w:p w14:paraId="019DFF7F" w14:textId="585622B8" w:rsidR="00CE62BC" w:rsidRPr="00587E5B" w:rsidRDefault="00587E5B" w:rsidP="00587E5B">
      <w:pPr>
        <w:spacing w:line="360" w:lineRule="auto"/>
      </w:pPr>
      <w:r>
        <w:t xml:space="preserve">Теперь создадим класс </w:t>
      </w:r>
      <w:r>
        <w:rPr>
          <w:lang w:val="en-US"/>
        </w:rPr>
        <w:t>Warrior</w:t>
      </w:r>
      <w:r>
        <w:t>, который с помощью принципа</w:t>
      </w:r>
      <w:r w:rsidRPr="00587E5B">
        <w:t xml:space="preserve"> </w:t>
      </w:r>
      <w:r>
        <w:rPr>
          <w:lang w:val="en-US"/>
        </w:rPr>
        <w:t>Dependency</w:t>
      </w:r>
      <w:r w:rsidRPr="00587E5B">
        <w:t xml:space="preserve"> </w:t>
      </w:r>
      <w:r>
        <w:rPr>
          <w:lang w:val="en-US"/>
        </w:rPr>
        <w:t>Injection</w:t>
      </w:r>
      <w:r w:rsidRPr="00587E5B">
        <w:t xml:space="preserve"> </w:t>
      </w:r>
      <w:r>
        <w:t xml:space="preserve">будет принимать </w:t>
      </w:r>
      <w:r>
        <w:rPr>
          <w:lang w:val="en-US"/>
        </w:rPr>
        <w:t>Weapon</w:t>
      </w:r>
      <w:r w:rsidRPr="00587E5B">
        <w:t xml:space="preserve"> </w:t>
      </w:r>
      <w:r>
        <w:t xml:space="preserve">и с помощью композиции делегировать работу иному классу. </w:t>
      </w:r>
      <w:r w:rsidR="00F762C7">
        <w:t xml:space="preserve">Пример кода представлен на рисунке 43. </w:t>
      </w:r>
    </w:p>
    <w:p w14:paraId="13515F55" w14:textId="29FFAE10" w:rsidR="004F503A" w:rsidRDefault="004F503A" w:rsidP="004F503A">
      <w:pPr>
        <w:jc w:val="center"/>
        <w:rPr>
          <w:lang w:val="en-US"/>
        </w:rPr>
      </w:pPr>
      <w:r w:rsidRPr="004F503A">
        <w:rPr>
          <w:noProof/>
          <w:lang w:val="en-US"/>
        </w:rPr>
        <w:lastRenderedPageBreak/>
        <w:drawing>
          <wp:inline distT="0" distB="0" distL="0" distR="0" wp14:anchorId="63FD5A27" wp14:editId="44B28311">
            <wp:extent cx="4320000" cy="2996532"/>
            <wp:effectExtent l="152400" t="152400" r="366395" b="356870"/>
            <wp:docPr id="1235278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7847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965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C5628B" w14:textId="7B76B0AB" w:rsidR="00F762C7" w:rsidRDefault="00F762C7" w:rsidP="004F503A">
      <w:pPr>
        <w:jc w:val="center"/>
        <w:rPr>
          <w:sz w:val="24"/>
          <w:szCs w:val="20"/>
        </w:rPr>
      </w:pPr>
      <w:r w:rsidRPr="00F762C7">
        <w:rPr>
          <w:sz w:val="24"/>
          <w:szCs w:val="20"/>
        </w:rPr>
        <w:t>Рисунок 43 – класс воина</w:t>
      </w:r>
    </w:p>
    <w:p w14:paraId="13647B59" w14:textId="10DCB61D" w:rsidR="00BE06F1" w:rsidRDefault="00BE06F1" w:rsidP="004F503A">
      <w:pPr>
        <w:jc w:val="center"/>
        <w:rPr>
          <w:sz w:val="24"/>
          <w:szCs w:val="20"/>
        </w:rPr>
      </w:pPr>
    </w:p>
    <w:p w14:paraId="7E433386" w14:textId="6476623E" w:rsidR="00BE06F1" w:rsidRPr="00BE06F1" w:rsidRDefault="00BE06F1" w:rsidP="00BE06F1">
      <w:pPr>
        <w:spacing w:line="360" w:lineRule="auto"/>
      </w:pPr>
      <w:r>
        <w:t xml:space="preserve">Теперь создадим нашу точку входа. На рисунке 44 видно, что мы создаем объект </w:t>
      </w:r>
      <w:r>
        <w:rPr>
          <w:lang w:val="en-US"/>
        </w:rPr>
        <w:t>Sword</w:t>
      </w:r>
      <w:r>
        <w:t xml:space="preserve">, делая апкаст в </w:t>
      </w:r>
      <w:r>
        <w:rPr>
          <w:lang w:val="en-US"/>
        </w:rPr>
        <w:t>Weapon</w:t>
      </w:r>
      <w:r>
        <w:t xml:space="preserve">. После чего с помощью принципа </w:t>
      </w:r>
      <w:r>
        <w:rPr>
          <w:lang w:val="en-US"/>
        </w:rPr>
        <w:t>Dependency</w:t>
      </w:r>
      <w:r w:rsidRPr="00BE06F1">
        <w:t xml:space="preserve"> </w:t>
      </w:r>
      <w:r>
        <w:rPr>
          <w:lang w:val="en-US"/>
        </w:rPr>
        <w:t>Injection</w:t>
      </w:r>
      <w:r>
        <w:t xml:space="preserve"> прокидываем в </w:t>
      </w:r>
      <w:r>
        <w:rPr>
          <w:lang w:val="en-US"/>
        </w:rPr>
        <w:t>Warrior</w:t>
      </w:r>
      <w:r w:rsidRPr="00BE06F1">
        <w:t xml:space="preserve">. </w:t>
      </w:r>
    </w:p>
    <w:p w14:paraId="3B2FBDE0" w14:textId="77777777" w:rsidR="00F762C7" w:rsidRPr="00BE06F1" w:rsidRDefault="00F762C7" w:rsidP="004F503A">
      <w:pPr>
        <w:jc w:val="center"/>
      </w:pPr>
    </w:p>
    <w:p w14:paraId="44FC1333" w14:textId="40FED858" w:rsidR="0094560B" w:rsidRDefault="0094560B" w:rsidP="0094560B">
      <w:pPr>
        <w:jc w:val="center"/>
        <w:rPr>
          <w:lang w:val="en-US"/>
        </w:rPr>
      </w:pPr>
      <w:r w:rsidRPr="0094560B">
        <w:rPr>
          <w:noProof/>
          <w:lang w:val="en-US"/>
        </w:rPr>
        <w:drawing>
          <wp:inline distT="0" distB="0" distL="0" distR="0" wp14:anchorId="788FEBD8" wp14:editId="7B600035">
            <wp:extent cx="4320000" cy="2130411"/>
            <wp:effectExtent l="152400" t="152400" r="366395" b="365760"/>
            <wp:docPr id="1830913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1318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04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BE7A2B" w14:textId="1D7446C4" w:rsidR="005C31D4" w:rsidRDefault="005C31D4" w:rsidP="0094560B">
      <w:pPr>
        <w:jc w:val="center"/>
        <w:rPr>
          <w:sz w:val="24"/>
          <w:szCs w:val="20"/>
        </w:rPr>
      </w:pPr>
      <w:r w:rsidRPr="005C31D4">
        <w:rPr>
          <w:sz w:val="24"/>
          <w:szCs w:val="20"/>
        </w:rPr>
        <w:t>Рисунок 44 – точка входа в программу</w:t>
      </w:r>
    </w:p>
    <w:p w14:paraId="10CBA027" w14:textId="6ECBAE90" w:rsidR="00847F18" w:rsidRDefault="00847F18" w:rsidP="0094560B">
      <w:pPr>
        <w:jc w:val="center"/>
        <w:rPr>
          <w:sz w:val="24"/>
          <w:szCs w:val="20"/>
        </w:rPr>
      </w:pPr>
    </w:p>
    <w:p w14:paraId="16F4C593" w14:textId="1992BF50" w:rsidR="00847F18" w:rsidRPr="00847F18" w:rsidRDefault="004871D4" w:rsidP="00847F18">
      <w:r>
        <w:t xml:space="preserve">В терминале увидим такой вывод, который представлен на рисунке 45. </w:t>
      </w:r>
    </w:p>
    <w:p w14:paraId="2C0C4A83" w14:textId="2DC21796" w:rsidR="00362E38" w:rsidRDefault="00362E38" w:rsidP="0094560B">
      <w:pPr>
        <w:jc w:val="center"/>
        <w:rPr>
          <w:lang w:val="en-US"/>
        </w:rPr>
      </w:pPr>
      <w:r w:rsidRPr="00362E38">
        <w:rPr>
          <w:noProof/>
          <w:lang w:val="en-US"/>
        </w:rPr>
        <w:lastRenderedPageBreak/>
        <w:drawing>
          <wp:inline distT="0" distB="0" distL="0" distR="0" wp14:anchorId="795339BE" wp14:editId="5695AC43">
            <wp:extent cx="4871897" cy="1333500"/>
            <wp:effectExtent l="152400" t="152400" r="367030" b="361950"/>
            <wp:docPr id="472743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4328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93855" cy="13395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0F9FD3" w14:textId="2B30FDC5" w:rsidR="004871D4" w:rsidRPr="0016762B" w:rsidRDefault="004871D4" w:rsidP="0094560B">
      <w:pPr>
        <w:jc w:val="center"/>
        <w:rPr>
          <w:sz w:val="24"/>
          <w:szCs w:val="20"/>
        </w:rPr>
      </w:pPr>
      <w:r w:rsidRPr="0016762B">
        <w:rPr>
          <w:sz w:val="24"/>
          <w:szCs w:val="20"/>
        </w:rPr>
        <w:t xml:space="preserve">Рисунок 45 </w:t>
      </w:r>
      <w:r w:rsidR="0016762B" w:rsidRPr="0016762B">
        <w:rPr>
          <w:sz w:val="24"/>
          <w:szCs w:val="20"/>
        </w:rPr>
        <w:t>–</w:t>
      </w:r>
      <w:r w:rsidRPr="0016762B">
        <w:rPr>
          <w:sz w:val="24"/>
          <w:szCs w:val="20"/>
        </w:rPr>
        <w:t xml:space="preserve"> </w:t>
      </w:r>
      <w:r w:rsidR="0016762B" w:rsidRPr="0016762B">
        <w:rPr>
          <w:sz w:val="24"/>
          <w:szCs w:val="20"/>
        </w:rPr>
        <w:t>вывод в терминале</w:t>
      </w:r>
    </w:p>
    <w:p w14:paraId="1F12583F" w14:textId="77777777" w:rsidR="004871D4" w:rsidRPr="002C24E9" w:rsidRDefault="004871D4" w:rsidP="0094560B">
      <w:pPr>
        <w:jc w:val="center"/>
      </w:pPr>
    </w:p>
    <w:p w14:paraId="509A9086" w14:textId="365747D1" w:rsidR="00084D2E" w:rsidRPr="00084D2E" w:rsidRDefault="00084D2E" w:rsidP="002C24E9">
      <w:pPr>
        <w:spacing w:line="360" w:lineRule="auto"/>
      </w:pPr>
      <w:r w:rsidRPr="00084D2E">
        <w:t>В Kotlin интерфейсы работают аналогично Java, но могут содержать реализации методов. Композиция также популярна, и обычно реализуется через инъекцию зависимостей.</w:t>
      </w:r>
      <w:r w:rsidR="002C24E9">
        <w:t xml:space="preserve"> Пример интерфейса представлен на рисунке 46. </w:t>
      </w:r>
    </w:p>
    <w:p w14:paraId="54CA0D27" w14:textId="46FE6EF1" w:rsidR="00021F33" w:rsidRDefault="00BD472E" w:rsidP="002C24E9">
      <w:pPr>
        <w:rPr>
          <w:b/>
          <w:bCs/>
          <w:lang w:val="en-US"/>
        </w:rPr>
      </w:pPr>
      <w:r w:rsidRPr="00BD472E">
        <w:rPr>
          <w:noProof/>
          <w:lang w:val="en-US"/>
        </w:rPr>
        <w:drawing>
          <wp:inline distT="0" distB="0" distL="0" distR="0" wp14:anchorId="33D91B54" wp14:editId="2D3DBF16">
            <wp:extent cx="5293446" cy="4526280"/>
            <wp:effectExtent l="152400" t="152400" r="364490" b="369570"/>
            <wp:docPr id="1627187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8780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03187" cy="45346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F2DCE8" w14:textId="555B81C2" w:rsidR="002C24E9" w:rsidRPr="002C24E9" w:rsidRDefault="002C24E9" w:rsidP="002C24E9">
      <w:pPr>
        <w:jc w:val="center"/>
        <w:rPr>
          <w:sz w:val="24"/>
          <w:szCs w:val="20"/>
        </w:rPr>
      </w:pPr>
      <w:r w:rsidRPr="002C24E9">
        <w:rPr>
          <w:sz w:val="24"/>
          <w:szCs w:val="20"/>
        </w:rPr>
        <w:t xml:space="preserve">Рисунок 46 – создание интерфейса и классов </w:t>
      </w:r>
      <w:r w:rsidRPr="002C24E9">
        <w:rPr>
          <w:sz w:val="24"/>
          <w:szCs w:val="20"/>
          <w:lang w:val="en-US"/>
        </w:rPr>
        <w:t>Kotlin</w:t>
      </w:r>
    </w:p>
    <w:p w14:paraId="18C94E90" w14:textId="77777777" w:rsidR="002C24E9" w:rsidRPr="002C24E9" w:rsidRDefault="002C24E9" w:rsidP="002C24E9">
      <w:pPr>
        <w:rPr>
          <w:b/>
          <w:bCs/>
        </w:rPr>
      </w:pPr>
    </w:p>
    <w:p w14:paraId="38FF29F7" w14:textId="1E2B1F66" w:rsidR="00084D2E" w:rsidRPr="003E7F77" w:rsidRDefault="003E7F77" w:rsidP="00021F33">
      <w:r>
        <w:t>Теперь посмотрим на к</w:t>
      </w:r>
      <w:r w:rsidR="00084D2E" w:rsidRPr="003E7F77">
        <w:t>омпозици</w:t>
      </w:r>
      <w:r>
        <w:t>ю</w:t>
      </w:r>
      <w:r w:rsidR="00084D2E" w:rsidRPr="003E7F77">
        <w:t xml:space="preserve"> в </w:t>
      </w:r>
      <w:r w:rsidR="00084D2E" w:rsidRPr="003E7F77">
        <w:rPr>
          <w:lang w:val="en-US"/>
        </w:rPr>
        <w:t>Kotlin</w:t>
      </w:r>
      <w:r>
        <w:t xml:space="preserve">, код представлен на рисунке 47. </w:t>
      </w:r>
    </w:p>
    <w:p w14:paraId="70730288" w14:textId="58D284DC" w:rsidR="00857723" w:rsidRPr="00084D2E" w:rsidRDefault="00857723" w:rsidP="00857723">
      <w:pPr>
        <w:jc w:val="center"/>
        <w:rPr>
          <w:lang w:val="en-US"/>
        </w:rPr>
      </w:pPr>
      <w:r w:rsidRPr="00857723">
        <w:rPr>
          <w:noProof/>
          <w:lang w:val="en-US"/>
        </w:rPr>
        <w:lastRenderedPageBreak/>
        <w:drawing>
          <wp:inline distT="0" distB="0" distL="0" distR="0" wp14:anchorId="676CEC0B" wp14:editId="35506AD1">
            <wp:extent cx="4206240" cy="3068659"/>
            <wp:effectExtent l="152400" t="152400" r="365760" b="360680"/>
            <wp:docPr id="2053660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6074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13262" cy="30737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306399" w14:textId="38E9D22F" w:rsidR="003E7F77" w:rsidRPr="00593641" w:rsidRDefault="003E7F77" w:rsidP="003E7F77">
      <w:pPr>
        <w:jc w:val="center"/>
        <w:rPr>
          <w:sz w:val="24"/>
          <w:szCs w:val="20"/>
        </w:rPr>
      </w:pPr>
      <w:r w:rsidRPr="00970EEB">
        <w:rPr>
          <w:sz w:val="24"/>
          <w:szCs w:val="20"/>
        </w:rPr>
        <w:t xml:space="preserve">Рисунок 47 </w:t>
      </w:r>
      <w:r w:rsidR="00970EEB" w:rsidRPr="00970EEB">
        <w:rPr>
          <w:sz w:val="24"/>
          <w:szCs w:val="20"/>
        </w:rPr>
        <w:t>–</w:t>
      </w:r>
      <w:r w:rsidRPr="00970EEB">
        <w:rPr>
          <w:sz w:val="24"/>
          <w:szCs w:val="20"/>
        </w:rPr>
        <w:t xml:space="preserve"> </w:t>
      </w:r>
      <w:r w:rsidR="00970EEB" w:rsidRPr="00970EEB">
        <w:rPr>
          <w:sz w:val="24"/>
          <w:szCs w:val="20"/>
        </w:rPr>
        <w:t xml:space="preserve">композиция на примере </w:t>
      </w:r>
      <w:r w:rsidR="00970EEB" w:rsidRPr="00970EEB">
        <w:rPr>
          <w:sz w:val="24"/>
          <w:szCs w:val="20"/>
          <w:lang w:val="en-US"/>
        </w:rPr>
        <w:t>Kotlin</w:t>
      </w:r>
    </w:p>
    <w:p w14:paraId="7D312984" w14:textId="77777777" w:rsidR="007872F0" w:rsidRPr="00970EEB" w:rsidRDefault="007872F0" w:rsidP="007872F0">
      <w:pPr>
        <w:spacing w:line="360" w:lineRule="auto"/>
        <w:rPr>
          <w:sz w:val="24"/>
          <w:szCs w:val="20"/>
        </w:rPr>
      </w:pPr>
    </w:p>
    <w:p w14:paraId="2C52828E" w14:textId="3D5D512F" w:rsidR="00084D2E" w:rsidRPr="00084D2E" w:rsidRDefault="00084D2E" w:rsidP="007872F0">
      <w:pPr>
        <w:spacing w:line="360" w:lineRule="auto"/>
      </w:pPr>
      <w:r w:rsidRPr="00084D2E">
        <w:t>В JavaScript нет строгой поддержки интерфейсов, но можно имитировать их через объекты. Композиция широко используется через миксины и объектное делегирование.</w:t>
      </w:r>
      <w:r w:rsidR="00F86191">
        <w:t xml:space="preserve"> </w:t>
      </w:r>
      <w:r w:rsidR="007551C2">
        <w:t xml:space="preserve">В начале рассмотрим пример с интерфейсами, код представлен на рисунке 48. </w:t>
      </w:r>
    </w:p>
    <w:p w14:paraId="27300BB8" w14:textId="1BA83F20" w:rsidR="00A839C9" w:rsidRDefault="00A839C9" w:rsidP="00A839C9">
      <w:pPr>
        <w:jc w:val="center"/>
        <w:rPr>
          <w:b/>
          <w:bCs/>
          <w:lang w:val="en-US"/>
        </w:rPr>
      </w:pPr>
      <w:r w:rsidRPr="00A839C9">
        <w:rPr>
          <w:b/>
          <w:bCs/>
          <w:noProof/>
          <w:lang w:val="en-US"/>
        </w:rPr>
        <w:drawing>
          <wp:inline distT="0" distB="0" distL="0" distR="0" wp14:anchorId="446B3918" wp14:editId="3013AF06">
            <wp:extent cx="3665220" cy="3097368"/>
            <wp:effectExtent l="152400" t="152400" r="354330" b="370205"/>
            <wp:docPr id="679306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0643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70934" cy="31021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8A7FB3" w14:textId="5BA7BDBB" w:rsidR="007872F0" w:rsidRPr="00593641" w:rsidRDefault="00F86191" w:rsidP="00A839C9">
      <w:pPr>
        <w:jc w:val="center"/>
        <w:rPr>
          <w:sz w:val="24"/>
          <w:szCs w:val="20"/>
        </w:rPr>
      </w:pPr>
      <w:r w:rsidRPr="00F86191">
        <w:rPr>
          <w:sz w:val="24"/>
          <w:szCs w:val="20"/>
        </w:rPr>
        <w:t xml:space="preserve">Рисунок 48 – </w:t>
      </w:r>
      <w:r w:rsidR="007551C2">
        <w:rPr>
          <w:sz w:val="24"/>
          <w:szCs w:val="20"/>
        </w:rPr>
        <w:t>интерфейсы</w:t>
      </w:r>
      <w:r w:rsidRPr="00F86191">
        <w:rPr>
          <w:sz w:val="24"/>
          <w:szCs w:val="20"/>
        </w:rPr>
        <w:t xml:space="preserve"> на примере </w:t>
      </w:r>
      <w:r w:rsidRPr="00F86191">
        <w:rPr>
          <w:sz w:val="24"/>
          <w:szCs w:val="20"/>
          <w:lang w:val="en-US"/>
        </w:rPr>
        <w:t>Javascript</w:t>
      </w:r>
    </w:p>
    <w:p w14:paraId="4D26950F" w14:textId="486129E2" w:rsidR="005F7BC1" w:rsidRPr="005F7BC1" w:rsidRDefault="005F7BC1" w:rsidP="005F7BC1">
      <w:r>
        <w:lastRenderedPageBreak/>
        <w:t xml:space="preserve">Теперь </w:t>
      </w:r>
      <w:r w:rsidR="0086568F">
        <w:t>рассмотрим,</w:t>
      </w:r>
      <w:r>
        <w:t xml:space="preserve"> как реализовать композицию на примере </w:t>
      </w:r>
      <w:r>
        <w:rPr>
          <w:lang w:val="en-US"/>
        </w:rPr>
        <w:t>Javascript</w:t>
      </w:r>
      <w:r>
        <w:t xml:space="preserve">, код представлен на рисунке 49. </w:t>
      </w:r>
    </w:p>
    <w:p w14:paraId="75392697" w14:textId="56E5B836" w:rsidR="000721EE" w:rsidRDefault="000721EE" w:rsidP="000721EE">
      <w:pPr>
        <w:jc w:val="center"/>
        <w:rPr>
          <w:b/>
          <w:bCs/>
          <w:lang w:val="en-US"/>
        </w:rPr>
      </w:pPr>
      <w:r w:rsidRPr="000721EE">
        <w:rPr>
          <w:b/>
          <w:bCs/>
          <w:noProof/>
          <w:lang w:val="en-US"/>
        </w:rPr>
        <w:drawing>
          <wp:inline distT="0" distB="0" distL="0" distR="0" wp14:anchorId="27FBC6ED" wp14:editId="511E8728">
            <wp:extent cx="4320000" cy="3925895"/>
            <wp:effectExtent l="152400" t="152400" r="366395" b="360680"/>
            <wp:docPr id="1753035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358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258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DD71DB" w14:textId="77777777" w:rsidR="007551C2" w:rsidRPr="00F86191" w:rsidRDefault="007551C2" w:rsidP="007551C2">
      <w:pPr>
        <w:jc w:val="center"/>
        <w:rPr>
          <w:sz w:val="24"/>
          <w:szCs w:val="20"/>
        </w:rPr>
      </w:pPr>
      <w:r w:rsidRPr="00F86191">
        <w:rPr>
          <w:sz w:val="24"/>
          <w:szCs w:val="20"/>
        </w:rPr>
        <w:t xml:space="preserve">Рисунок 48 – композиция на примере </w:t>
      </w:r>
      <w:r w:rsidRPr="00F86191">
        <w:rPr>
          <w:sz w:val="24"/>
          <w:szCs w:val="20"/>
          <w:lang w:val="en-US"/>
        </w:rPr>
        <w:t>Javascript</w:t>
      </w:r>
    </w:p>
    <w:p w14:paraId="45D8D12C" w14:textId="77777777" w:rsidR="007551C2" w:rsidRPr="0086568F" w:rsidRDefault="007551C2" w:rsidP="000721EE">
      <w:pPr>
        <w:jc w:val="center"/>
        <w:rPr>
          <w:b/>
          <w:bCs/>
        </w:rPr>
      </w:pPr>
    </w:p>
    <w:p w14:paraId="21F77545" w14:textId="7BDF8DCD" w:rsidR="00084D2E" w:rsidRPr="0086568F" w:rsidRDefault="0086568F" w:rsidP="0086568F">
      <w:pPr>
        <w:spacing w:line="360" w:lineRule="auto"/>
      </w:pPr>
      <w:r w:rsidRPr="0086568F">
        <w:t>По итогу можем провести с</w:t>
      </w:r>
      <w:r w:rsidR="00084D2E" w:rsidRPr="0086568F">
        <w:t xml:space="preserve">равнение: </w:t>
      </w:r>
      <w:r w:rsidRPr="0086568F">
        <w:t>и</w:t>
      </w:r>
      <w:r w:rsidR="00084D2E" w:rsidRPr="0086568F">
        <w:t xml:space="preserve">нтерфейсы </w:t>
      </w:r>
      <w:r w:rsidR="00084D2E" w:rsidRPr="0086568F">
        <w:rPr>
          <w:lang w:val="en-US"/>
        </w:rPr>
        <w:t>vs</w:t>
      </w:r>
      <w:r w:rsidR="00084D2E" w:rsidRPr="0086568F">
        <w:t xml:space="preserve"> </w:t>
      </w:r>
      <w:r w:rsidRPr="0086568F">
        <w:t>к</w:t>
      </w:r>
      <w:r w:rsidR="00084D2E" w:rsidRPr="0086568F">
        <w:t>омпозиция</w:t>
      </w:r>
    </w:p>
    <w:p w14:paraId="2D5AA206" w14:textId="77777777" w:rsidR="00084D2E" w:rsidRPr="00084D2E" w:rsidRDefault="00084D2E" w:rsidP="007F3D79">
      <w:pPr>
        <w:numPr>
          <w:ilvl w:val="0"/>
          <w:numId w:val="6"/>
        </w:numPr>
        <w:spacing w:line="360" w:lineRule="auto"/>
      </w:pPr>
      <w:r w:rsidRPr="0086568F">
        <w:t>Гибкость</w:t>
      </w:r>
      <w:r w:rsidRPr="00084D2E">
        <w:rPr>
          <w:b/>
          <w:bCs/>
        </w:rPr>
        <w:t>:</w:t>
      </w:r>
    </w:p>
    <w:p w14:paraId="09067E60" w14:textId="77777777" w:rsidR="00084D2E" w:rsidRPr="00084D2E" w:rsidRDefault="00084D2E" w:rsidP="007F3D79">
      <w:pPr>
        <w:numPr>
          <w:ilvl w:val="1"/>
          <w:numId w:val="6"/>
        </w:numPr>
        <w:tabs>
          <w:tab w:val="num" w:pos="1440"/>
        </w:tabs>
        <w:spacing w:line="360" w:lineRule="auto"/>
      </w:pPr>
      <w:r w:rsidRPr="00084D2E">
        <w:t>Интерфейсы дают возможность реализовать контракт, но могут требовать явной реализации методов в каждом классе.</w:t>
      </w:r>
    </w:p>
    <w:p w14:paraId="592AD335" w14:textId="77777777" w:rsidR="00084D2E" w:rsidRPr="00084D2E" w:rsidRDefault="00084D2E" w:rsidP="007F3D79">
      <w:pPr>
        <w:numPr>
          <w:ilvl w:val="1"/>
          <w:numId w:val="6"/>
        </w:numPr>
        <w:tabs>
          <w:tab w:val="num" w:pos="1440"/>
        </w:tabs>
        <w:spacing w:line="360" w:lineRule="auto"/>
      </w:pPr>
      <w:r w:rsidRPr="00084D2E">
        <w:t>Композиция позволяет комбинировать поведение, не дублируя код, и предоставляет больше гибкости в изменении поведения объектов без изменения их классов.</w:t>
      </w:r>
    </w:p>
    <w:p w14:paraId="5AF58A25" w14:textId="77777777" w:rsidR="00084D2E" w:rsidRPr="0086568F" w:rsidRDefault="00084D2E" w:rsidP="007F3D79">
      <w:pPr>
        <w:numPr>
          <w:ilvl w:val="0"/>
          <w:numId w:val="6"/>
        </w:numPr>
        <w:spacing w:line="360" w:lineRule="auto"/>
      </w:pPr>
      <w:r w:rsidRPr="0086568F">
        <w:t>Использование состояния:</w:t>
      </w:r>
    </w:p>
    <w:p w14:paraId="18C18AE1" w14:textId="77777777" w:rsidR="00084D2E" w:rsidRPr="00084D2E" w:rsidRDefault="00084D2E" w:rsidP="007F3D79">
      <w:pPr>
        <w:numPr>
          <w:ilvl w:val="1"/>
          <w:numId w:val="6"/>
        </w:numPr>
        <w:tabs>
          <w:tab w:val="num" w:pos="1440"/>
        </w:tabs>
        <w:spacing w:line="360" w:lineRule="auto"/>
      </w:pPr>
      <w:r w:rsidRPr="00084D2E">
        <w:t>Интерфейсы не могут хранить состояние, что ограничивает их применение в некоторых случаях.</w:t>
      </w:r>
    </w:p>
    <w:p w14:paraId="53F9A09F" w14:textId="77777777" w:rsidR="00084D2E" w:rsidRPr="00084D2E" w:rsidRDefault="00084D2E" w:rsidP="007F3D79">
      <w:pPr>
        <w:numPr>
          <w:ilvl w:val="1"/>
          <w:numId w:val="6"/>
        </w:numPr>
        <w:tabs>
          <w:tab w:val="num" w:pos="1440"/>
        </w:tabs>
        <w:spacing w:line="360" w:lineRule="auto"/>
      </w:pPr>
      <w:r w:rsidRPr="00084D2E">
        <w:t>Композиция позволяет хранить состояние и более гибко управлять поведением объектов.</w:t>
      </w:r>
    </w:p>
    <w:p w14:paraId="2A93C729" w14:textId="77777777" w:rsidR="00084D2E" w:rsidRPr="0086568F" w:rsidRDefault="00084D2E" w:rsidP="007F3D79">
      <w:pPr>
        <w:numPr>
          <w:ilvl w:val="0"/>
          <w:numId w:val="6"/>
        </w:numPr>
        <w:spacing w:line="360" w:lineRule="auto"/>
      </w:pPr>
      <w:r w:rsidRPr="0086568F">
        <w:t>Модулярность и тестируемость:</w:t>
      </w:r>
    </w:p>
    <w:p w14:paraId="024C29BE" w14:textId="77777777" w:rsidR="00084D2E" w:rsidRPr="00084D2E" w:rsidRDefault="00084D2E" w:rsidP="007F3D79">
      <w:pPr>
        <w:numPr>
          <w:ilvl w:val="1"/>
          <w:numId w:val="6"/>
        </w:numPr>
        <w:tabs>
          <w:tab w:val="num" w:pos="1440"/>
        </w:tabs>
        <w:spacing w:line="360" w:lineRule="auto"/>
      </w:pPr>
      <w:r w:rsidRPr="00084D2E">
        <w:lastRenderedPageBreak/>
        <w:t>Интерфейсы облегчают создание полиморфных систем, где код может работать с любыми объектами, реализующими интерфейсы.</w:t>
      </w:r>
    </w:p>
    <w:p w14:paraId="3EEA1A31" w14:textId="77777777" w:rsidR="00084D2E" w:rsidRPr="00084D2E" w:rsidRDefault="00084D2E" w:rsidP="007F3D79">
      <w:pPr>
        <w:numPr>
          <w:ilvl w:val="1"/>
          <w:numId w:val="6"/>
        </w:numPr>
        <w:tabs>
          <w:tab w:val="num" w:pos="1440"/>
        </w:tabs>
        <w:spacing w:line="360" w:lineRule="auto"/>
      </w:pPr>
      <w:r w:rsidRPr="00084D2E">
        <w:t>Композиция позволяет строить более модулярные системы, где компоненты можно заменять, тестировать и изменять независимо.</w:t>
      </w:r>
    </w:p>
    <w:p w14:paraId="63EAA862" w14:textId="2E9212DE" w:rsidR="00715E9D" w:rsidRPr="00715E9D" w:rsidRDefault="0086568F" w:rsidP="0086568F">
      <w:pPr>
        <w:spacing w:line="360" w:lineRule="auto"/>
      </w:pPr>
      <w:r w:rsidRPr="0086568F">
        <w:t>По итогу</w:t>
      </w:r>
      <w:r>
        <w:rPr>
          <w:b/>
          <w:bCs/>
        </w:rPr>
        <w:t xml:space="preserve"> </w:t>
      </w:r>
      <w:r>
        <w:t>и</w:t>
      </w:r>
      <w:r w:rsidR="00084D2E" w:rsidRPr="00084D2E">
        <w:t>нтерфейсы полезны, когда необходимо обеспечить совместимость различных классов через общий контракт, но могут приводить к дублированию кода. Композиция же позволяет более гибко управлять поведением объектов, избегая проблем множественного наследования, но может быть сложнее в реализации. Выбор между интерфейсами и композицией зависит от задач и требований конкретного проекта.</w:t>
      </w:r>
    </w:p>
    <w:p w14:paraId="66B67C80" w14:textId="10677348" w:rsidR="00A84EFE" w:rsidRDefault="00524954" w:rsidP="00524954">
      <w:pPr>
        <w:spacing w:line="360" w:lineRule="auto"/>
      </w:pPr>
      <w:r w:rsidRPr="00524954">
        <w:rPr>
          <w:b/>
          <w:bCs/>
        </w:rPr>
        <w:t>Задание 7.</w:t>
      </w:r>
      <w:r>
        <w:t xml:space="preserve"> </w:t>
      </w:r>
      <w:r w:rsidR="00A84EFE">
        <w:t>Потоки выполнения в языках программирования Java, Kotlin и JavaScript. Главный и дочерние потоки. Класс Thread. Преимущества и недостатки. Примеры и скриншоты.</w:t>
      </w:r>
    </w:p>
    <w:p w14:paraId="52D3E311" w14:textId="77777777" w:rsidR="00EC75A3" w:rsidRPr="00EC75A3" w:rsidRDefault="00EC75A3" w:rsidP="00524954">
      <w:pPr>
        <w:spacing w:line="360" w:lineRule="auto"/>
      </w:pPr>
      <w:r w:rsidRPr="00524954">
        <w:t>Потоки выполнения</w:t>
      </w:r>
      <w:r w:rsidRPr="00EC75A3">
        <w:t xml:space="preserve"> — это механизмы для выполнения параллельных задач в программе. В многозадачных системах каждый поток представляет собой отдельную единицу выполнения, которая может работать независимо от других потоков. Обычно один поток называется главным (main thread), а все остальные — дочерними (child threads).</w:t>
      </w:r>
    </w:p>
    <w:p w14:paraId="0F69D559" w14:textId="77777777" w:rsidR="00EC75A3" w:rsidRPr="00EC75A3" w:rsidRDefault="00EC75A3" w:rsidP="00524954">
      <w:pPr>
        <w:spacing w:line="360" w:lineRule="auto"/>
      </w:pPr>
      <w:r w:rsidRPr="00EC75A3">
        <w:t>В Java потоки реализации многозадачности можно создавать с помощью класса Thread или интерфейса Runnable. Главный поток — это поток, в котором начинается выполнение программы, а дочерние потоки создаются для выполнения параллельных задач.</w:t>
      </w:r>
    </w:p>
    <w:p w14:paraId="6A2A7AFD" w14:textId="77777777" w:rsidR="00EC75A3" w:rsidRPr="00EC75A3" w:rsidRDefault="00EC75A3" w:rsidP="00524954">
      <w:pPr>
        <w:spacing w:line="360" w:lineRule="auto"/>
      </w:pPr>
      <w:r w:rsidRPr="00524954">
        <w:t>Класс Thread</w:t>
      </w:r>
      <w:r w:rsidRPr="00EC75A3">
        <w:t xml:space="preserve"> в Java предоставляет методы для создания и управления потоками. Например, вы можете создать поток, расширив класс Thread или реализовав интерфейс Runnable.</w:t>
      </w:r>
    </w:p>
    <w:p w14:paraId="7ABD3CEF" w14:textId="051B56FE" w:rsidR="00EC75A3" w:rsidRPr="00524954" w:rsidRDefault="00EC75A3" w:rsidP="00524954">
      <w:pPr>
        <w:spacing w:line="360" w:lineRule="auto"/>
      </w:pPr>
      <w:r w:rsidRPr="00524954">
        <w:t>Пример создания потока в Java</w:t>
      </w:r>
      <w:r w:rsidR="00524954">
        <w:t xml:space="preserve"> с помощью класса </w:t>
      </w:r>
      <w:r w:rsidR="00524954">
        <w:rPr>
          <w:lang w:val="en-US"/>
        </w:rPr>
        <w:t>Thread</w:t>
      </w:r>
      <w:r w:rsidR="00524954">
        <w:t xml:space="preserve"> представлено на рисунке 49. </w:t>
      </w:r>
    </w:p>
    <w:p w14:paraId="7F5EFDD1" w14:textId="04E4F1B8" w:rsidR="001E2421" w:rsidRDefault="001E2421" w:rsidP="001E2421">
      <w:pPr>
        <w:jc w:val="center"/>
        <w:rPr>
          <w:lang w:val="en-US"/>
        </w:rPr>
      </w:pPr>
      <w:r w:rsidRPr="001E2421">
        <w:rPr>
          <w:noProof/>
          <w:lang w:val="en-US"/>
        </w:rPr>
        <w:lastRenderedPageBreak/>
        <w:drawing>
          <wp:inline distT="0" distB="0" distL="0" distR="0" wp14:anchorId="260B57CC" wp14:editId="272FF446">
            <wp:extent cx="3855720" cy="1345298"/>
            <wp:effectExtent l="152400" t="152400" r="354330" b="369570"/>
            <wp:docPr id="1411691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9135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77405" cy="13528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19D019" w14:textId="6D5447EF" w:rsidR="00524954" w:rsidRPr="00593641" w:rsidRDefault="00524954" w:rsidP="001E2421">
      <w:pPr>
        <w:jc w:val="center"/>
        <w:rPr>
          <w:sz w:val="24"/>
          <w:szCs w:val="20"/>
        </w:rPr>
      </w:pPr>
      <w:r w:rsidRPr="00524954">
        <w:rPr>
          <w:sz w:val="24"/>
          <w:szCs w:val="20"/>
        </w:rPr>
        <w:t xml:space="preserve">Рисунок 49 – создание потока в программе с помощью наследования класса </w:t>
      </w:r>
      <w:r w:rsidRPr="00524954">
        <w:rPr>
          <w:sz w:val="24"/>
          <w:szCs w:val="20"/>
          <w:lang w:val="en-US"/>
        </w:rPr>
        <w:t>Thread</w:t>
      </w:r>
    </w:p>
    <w:p w14:paraId="55588A0B" w14:textId="40B4A954" w:rsidR="006348EA" w:rsidRPr="00593641" w:rsidRDefault="006348EA" w:rsidP="001E2421">
      <w:pPr>
        <w:jc w:val="center"/>
        <w:rPr>
          <w:sz w:val="24"/>
          <w:szCs w:val="20"/>
        </w:rPr>
      </w:pPr>
    </w:p>
    <w:p w14:paraId="6DD0D37B" w14:textId="0C93D5B6" w:rsidR="006348EA" w:rsidRPr="006348EA" w:rsidRDefault="006348EA" w:rsidP="006348EA">
      <w:pPr>
        <w:spacing w:line="360" w:lineRule="auto"/>
      </w:pPr>
      <w:r>
        <w:t>Чтобы запустить дочерний поток, нужно воспользоваться конструкцией, как показано ниже. Вообще изначально так запускать не совсем рекомендуется по той причине, что нужно делать синхронизацию с родительским потоком. Родительский может прекратить работу, а дочерний нет. Код с запуском дочер</w:t>
      </w:r>
      <w:r w:rsidR="002C1F7F">
        <w:t xml:space="preserve">него потока представлен на рисунке 50. </w:t>
      </w:r>
    </w:p>
    <w:p w14:paraId="077938F6" w14:textId="77777777" w:rsidR="00524954" w:rsidRPr="00524954" w:rsidRDefault="00524954" w:rsidP="001E2421">
      <w:pPr>
        <w:jc w:val="center"/>
      </w:pPr>
    </w:p>
    <w:p w14:paraId="4419D419" w14:textId="5E8DAE9E" w:rsidR="00E92722" w:rsidRDefault="00E92722" w:rsidP="00E92722">
      <w:pPr>
        <w:jc w:val="center"/>
        <w:rPr>
          <w:lang w:val="en-US"/>
        </w:rPr>
      </w:pPr>
      <w:r w:rsidRPr="00E92722">
        <w:rPr>
          <w:noProof/>
          <w:lang w:val="en-US"/>
        </w:rPr>
        <w:drawing>
          <wp:inline distT="0" distB="0" distL="0" distR="0" wp14:anchorId="28917E4E" wp14:editId="2ACE872F">
            <wp:extent cx="3718560" cy="1584541"/>
            <wp:effectExtent l="152400" t="152400" r="358140" b="358775"/>
            <wp:docPr id="726875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7581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35389" cy="15917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70D7E9" w14:textId="37DC1029" w:rsidR="009F3910" w:rsidRDefault="009F3910" w:rsidP="00E92722">
      <w:pPr>
        <w:jc w:val="center"/>
        <w:rPr>
          <w:sz w:val="24"/>
          <w:szCs w:val="20"/>
        </w:rPr>
      </w:pPr>
      <w:r w:rsidRPr="009F3910">
        <w:rPr>
          <w:sz w:val="24"/>
          <w:szCs w:val="20"/>
        </w:rPr>
        <w:t>Рисунок 50 – пример запуска дочернего потока</w:t>
      </w:r>
    </w:p>
    <w:p w14:paraId="1064CBAA" w14:textId="05E5F946" w:rsidR="00FE1F69" w:rsidRDefault="00FE1F69" w:rsidP="00FE1F69">
      <w:pPr>
        <w:spacing w:line="360" w:lineRule="auto"/>
        <w:rPr>
          <w:sz w:val="24"/>
          <w:szCs w:val="20"/>
        </w:rPr>
      </w:pPr>
    </w:p>
    <w:p w14:paraId="6298B4F7" w14:textId="5024D158" w:rsidR="00FE1F69" w:rsidRDefault="00FE1F69" w:rsidP="00FE1F69">
      <w:pPr>
        <w:spacing w:line="360" w:lineRule="auto"/>
      </w:pPr>
      <w:r>
        <w:t xml:space="preserve">На рисунке 51 видим как раз, что дочерний поток завершился позже относительно главного, что не есть хорошо. </w:t>
      </w:r>
    </w:p>
    <w:p w14:paraId="2F7FEA72" w14:textId="77777777" w:rsidR="00FE1F69" w:rsidRPr="00FE1F69" w:rsidRDefault="00FE1F69" w:rsidP="00FE1F69"/>
    <w:p w14:paraId="19016739" w14:textId="5C9287D2" w:rsidR="00057D3F" w:rsidRDefault="00057D3F" w:rsidP="00057D3F">
      <w:pPr>
        <w:jc w:val="center"/>
        <w:rPr>
          <w:lang w:val="en-US"/>
        </w:rPr>
      </w:pPr>
      <w:r w:rsidRPr="00057D3F">
        <w:rPr>
          <w:noProof/>
          <w:lang w:val="en-US"/>
        </w:rPr>
        <w:drawing>
          <wp:inline distT="0" distB="0" distL="0" distR="0" wp14:anchorId="5D07EEDB" wp14:editId="42CA6556">
            <wp:extent cx="3413760" cy="1072896"/>
            <wp:effectExtent l="152400" t="152400" r="358140" b="356235"/>
            <wp:docPr id="1698245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4586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34898" cy="10795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715CC0" w14:textId="47D28426" w:rsidR="00FE1F69" w:rsidRPr="00936DF8" w:rsidRDefault="00FE1F69" w:rsidP="00057D3F">
      <w:pPr>
        <w:jc w:val="center"/>
        <w:rPr>
          <w:sz w:val="24"/>
          <w:szCs w:val="20"/>
        </w:rPr>
      </w:pPr>
      <w:r w:rsidRPr="00936DF8">
        <w:rPr>
          <w:sz w:val="24"/>
          <w:szCs w:val="20"/>
        </w:rPr>
        <w:t xml:space="preserve">Рисунок 51 </w:t>
      </w:r>
      <w:r w:rsidR="00936DF8" w:rsidRPr="00936DF8">
        <w:rPr>
          <w:sz w:val="24"/>
          <w:szCs w:val="20"/>
        </w:rPr>
        <w:t>–</w:t>
      </w:r>
      <w:r w:rsidRPr="00936DF8">
        <w:rPr>
          <w:sz w:val="24"/>
          <w:szCs w:val="20"/>
        </w:rPr>
        <w:t xml:space="preserve"> </w:t>
      </w:r>
      <w:r w:rsidR="00936DF8" w:rsidRPr="00936DF8">
        <w:rPr>
          <w:sz w:val="24"/>
          <w:szCs w:val="20"/>
        </w:rPr>
        <w:t>вывод в терминале после запуска программы</w:t>
      </w:r>
    </w:p>
    <w:p w14:paraId="5C6954BB" w14:textId="708AE8F3" w:rsidR="00EC75A3" w:rsidRPr="009C1733" w:rsidRDefault="009C1733" w:rsidP="009C1733">
      <w:pPr>
        <w:spacing w:line="360" w:lineRule="auto"/>
      </w:pPr>
      <w:r w:rsidRPr="009C1733">
        <w:lastRenderedPageBreak/>
        <w:t>Можно выделить следующие п</w:t>
      </w:r>
      <w:r w:rsidR="00EC75A3" w:rsidRPr="009C1733">
        <w:t>реимущества:</w:t>
      </w:r>
    </w:p>
    <w:p w14:paraId="4FE4760E" w14:textId="77777777" w:rsidR="00EC75A3" w:rsidRPr="00EC75A3" w:rsidRDefault="00EC75A3" w:rsidP="007F3D79">
      <w:pPr>
        <w:numPr>
          <w:ilvl w:val="0"/>
          <w:numId w:val="7"/>
        </w:numPr>
        <w:spacing w:line="360" w:lineRule="auto"/>
      </w:pPr>
      <w:r w:rsidRPr="00EC75A3">
        <w:t>Легкость создания потоков с помощью Thread и Runnable.</w:t>
      </w:r>
    </w:p>
    <w:p w14:paraId="0A91D50D" w14:textId="77777777" w:rsidR="00EC75A3" w:rsidRPr="00EC75A3" w:rsidRDefault="00EC75A3" w:rsidP="007F3D79">
      <w:pPr>
        <w:numPr>
          <w:ilvl w:val="0"/>
          <w:numId w:val="7"/>
        </w:numPr>
        <w:spacing w:line="360" w:lineRule="auto"/>
      </w:pPr>
      <w:r w:rsidRPr="00EC75A3">
        <w:t>Поддержка многозадачности в многопроцессорных системах.</w:t>
      </w:r>
    </w:p>
    <w:p w14:paraId="17A6FEA9" w14:textId="4B4F93DA" w:rsidR="00EC75A3" w:rsidRPr="009C1733" w:rsidRDefault="009C1733" w:rsidP="009C1733">
      <w:pPr>
        <w:spacing w:line="360" w:lineRule="auto"/>
      </w:pPr>
      <w:r w:rsidRPr="009C1733">
        <w:t>А вот и н</w:t>
      </w:r>
      <w:r w:rsidR="00EC75A3" w:rsidRPr="009C1733">
        <w:t>едостатки:</w:t>
      </w:r>
    </w:p>
    <w:p w14:paraId="7C844FF0" w14:textId="77777777" w:rsidR="00EC75A3" w:rsidRPr="00EC75A3" w:rsidRDefault="00EC75A3" w:rsidP="007F3D79">
      <w:pPr>
        <w:numPr>
          <w:ilvl w:val="0"/>
          <w:numId w:val="8"/>
        </w:numPr>
        <w:spacing w:line="360" w:lineRule="auto"/>
      </w:pPr>
      <w:r w:rsidRPr="00EC75A3">
        <w:t>Создание потоков может быть дорогим с точки зрения производительности, особенно для малых задач.</w:t>
      </w:r>
    </w:p>
    <w:p w14:paraId="7AFBB361" w14:textId="77777777" w:rsidR="00EC75A3" w:rsidRPr="00EC75A3" w:rsidRDefault="00EC75A3" w:rsidP="007F3D79">
      <w:pPr>
        <w:numPr>
          <w:ilvl w:val="0"/>
          <w:numId w:val="8"/>
        </w:numPr>
        <w:spacing w:line="360" w:lineRule="auto"/>
      </w:pPr>
      <w:r w:rsidRPr="00EC75A3">
        <w:t>Потоки могут столкнуться с проблемами синхронизации при доступе к разделяемым ресурсам.</w:t>
      </w:r>
    </w:p>
    <w:p w14:paraId="77D9AC36" w14:textId="56F8A945" w:rsidR="00EC75A3" w:rsidRDefault="00EC75A3" w:rsidP="009C1733">
      <w:pPr>
        <w:spacing w:line="360" w:lineRule="auto"/>
      </w:pPr>
      <w:r w:rsidRPr="00EC75A3">
        <w:t>В Kotlin создание и работа с потоками аналогична Java, так как Kotlin работает на платформе JVM. Однако, благодаря более высокому уровню абстракции, Kotlin предоставляет удобные средства для работы с асинхронным программированием через корутины, которые проще и эффективнее для большинства задач параллелизма.</w:t>
      </w:r>
    </w:p>
    <w:p w14:paraId="74B091A5" w14:textId="22973D95" w:rsidR="00EC75A3" w:rsidRPr="009C1733" w:rsidRDefault="009C1733" w:rsidP="009C1733">
      <w:pPr>
        <w:spacing w:line="360" w:lineRule="auto"/>
      </w:pPr>
      <w:r>
        <w:t xml:space="preserve">Для начала рассмотрим </w:t>
      </w:r>
      <w:r w:rsidRPr="009C1733">
        <w:t>п</w:t>
      </w:r>
      <w:r w:rsidR="00EC75A3" w:rsidRPr="009C1733">
        <w:t>ример создания потока в Kotlin</w:t>
      </w:r>
      <w:r>
        <w:t xml:space="preserve">, код представлен на рисунке 52. </w:t>
      </w:r>
    </w:p>
    <w:p w14:paraId="56C39A89" w14:textId="0EE35C39" w:rsidR="001F113E" w:rsidRDefault="001F113E" w:rsidP="001F113E">
      <w:pPr>
        <w:jc w:val="center"/>
        <w:rPr>
          <w:lang w:val="en-US"/>
        </w:rPr>
      </w:pPr>
      <w:r w:rsidRPr="001F113E">
        <w:rPr>
          <w:noProof/>
          <w:lang w:val="en-US"/>
        </w:rPr>
        <w:drawing>
          <wp:inline distT="0" distB="0" distL="0" distR="0" wp14:anchorId="0091D710" wp14:editId="45075E93">
            <wp:extent cx="4320000" cy="2888136"/>
            <wp:effectExtent l="152400" t="152400" r="366395" b="369570"/>
            <wp:docPr id="2005896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9618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81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55BAAB" w14:textId="0C22F053" w:rsidR="009C1733" w:rsidRPr="00593641" w:rsidRDefault="009C1733" w:rsidP="001F113E">
      <w:pPr>
        <w:jc w:val="center"/>
        <w:rPr>
          <w:sz w:val="24"/>
          <w:szCs w:val="20"/>
        </w:rPr>
      </w:pPr>
      <w:r w:rsidRPr="003757BF">
        <w:rPr>
          <w:sz w:val="24"/>
          <w:szCs w:val="20"/>
        </w:rPr>
        <w:t xml:space="preserve">Рисунок 52 </w:t>
      </w:r>
      <w:r w:rsidR="003757BF" w:rsidRPr="003757BF">
        <w:rPr>
          <w:sz w:val="24"/>
          <w:szCs w:val="20"/>
        </w:rPr>
        <w:t>–</w:t>
      </w:r>
      <w:r w:rsidRPr="003757BF">
        <w:rPr>
          <w:sz w:val="24"/>
          <w:szCs w:val="20"/>
        </w:rPr>
        <w:t xml:space="preserve"> </w:t>
      </w:r>
      <w:r w:rsidR="003757BF" w:rsidRPr="003757BF">
        <w:rPr>
          <w:sz w:val="24"/>
          <w:szCs w:val="20"/>
        </w:rPr>
        <w:t xml:space="preserve">работа с потоками в </w:t>
      </w:r>
      <w:r w:rsidR="003757BF" w:rsidRPr="003757BF">
        <w:rPr>
          <w:sz w:val="24"/>
          <w:szCs w:val="20"/>
          <w:lang w:val="en-US"/>
        </w:rPr>
        <w:t>Kotlin</w:t>
      </w:r>
    </w:p>
    <w:p w14:paraId="336A61A4" w14:textId="1330A0FB" w:rsidR="00F81725" w:rsidRPr="00593641" w:rsidRDefault="00F81725" w:rsidP="001F113E">
      <w:pPr>
        <w:jc w:val="center"/>
        <w:rPr>
          <w:sz w:val="24"/>
          <w:szCs w:val="20"/>
        </w:rPr>
      </w:pPr>
    </w:p>
    <w:p w14:paraId="4B9C6CD6" w14:textId="72597640" w:rsidR="00F81725" w:rsidRPr="00F81725" w:rsidRDefault="00F81725" w:rsidP="00F81725">
      <w:pPr>
        <w:spacing w:line="360" w:lineRule="auto"/>
        <w:ind w:firstLine="0"/>
      </w:pPr>
      <w:r w:rsidRPr="00593641">
        <w:tab/>
      </w:r>
      <w:r>
        <w:t xml:space="preserve">Вывод в консоли отличается от </w:t>
      </w:r>
      <w:r>
        <w:rPr>
          <w:lang w:val="en-US"/>
        </w:rPr>
        <w:t>Java</w:t>
      </w:r>
      <w:r>
        <w:t xml:space="preserve"> и это нормально, потому что при параллельном программировании неизвестно какой поток раньше закончит </w:t>
      </w:r>
      <w:r>
        <w:lastRenderedPageBreak/>
        <w:t xml:space="preserve">выполнение. Результат на рисунке 53. </w:t>
      </w:r>
    </w:p>
    <w:p w14:paraId="36903C81" w14:textId="6D1A6BC9" w:rsidR="003761CC" w:rsidRDefault="003761CC" w:rsidP="003761CC">
      <w:pPr>
        <w:jc w:val="center"/>
        <w:rPr>
          <w:lang w:val="en-US"/>
        </w:rPr>
      </w:pPr>
      <w:r w:rsidRPr="003761CC">
        <w:rPr>
          <w:noProof/>
          <w:lang w:val="en-US"/>
        </w:rPr>
        <w:drawing>
          <wp:inline distT="0" distB="0" distL="0" distR="0" wp14:anchorId="6AC4E6D1" wp14:editId="1D01BEDA">
            <wp:extent cx="4320000" cy="1440000"/>
            <wp:effectExtent l="152400" t="152400" r="366395" b="370205"/>
            <wp:docPr id="213723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367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A5E5A6" w14:textId="4B513F6F" w:rsidR="00F81725" w:rsidRPr="000B7F32" w:rsidRDefault="00F81725" w:rsidP="003761CC">
      <w:pPr>
        <w:jc w:val="center"/>
        <w:rPr>
          <w:sz w:val="24"/>
          <w:szCs w:val="20"/>
        </w:rPr>
      </w:pPr>
      <w:r w:rsidRPr="00F81725">
        <w:rPr>
          <w:sz w:val="24"/>
          <w:szCs w:val="20"/>
        </w:rPr>
        <w:t>Рисунок 53 – вывод в консоль</w:t>
      </w:r>
    </w:p>
    <w:p w14:paraId="152B705D" w14:textId="77777777" w:rsidR="00F81725" w:rsidRPr="00F81725" w:rsidRDefault="00F81725" w:rsidP="003761CC">
      <w:pPr>
        <w:jc w:val="center"/>
      </w:pPr>
    </w:p>
    <w:p w14:paraId="2C8E024B" w14:textId="4850628D" w:rsidR="00EC75A3" w:rsidRPr="00982C1E" w:rsidRDefault="000B7F32" w:rsidP="000B7F32">
      <w:pPr>
        <w:spacing w:line="360" w:lineRule="auto"/>
      </w:pPr>
      <w:r>
        <w:t>Также в</w:t>
      </w:r>
      <w:r w:rsidR="00EC75A3" w:rsidRPr="00EC75A3">
        <w:t xml:space="preserve"> Kotlin можно использовать корутины для асинхронного выполнения задач</w:t>
      </w:r>
      <w:r>
        <w:t xml:space="preserve">, в стандартной библиотеке есть возможность работы с корутинами. Пример кода представлен на рисунке 54. </w:t>
      </w:r>
    </w:p>
    <w:p w14:paraId="2453B245" w14:textId="46B1C5C4" w:rsidR="00DD4D04" w:rsidRDefault="00DD4D04" w:rsidP="00DD4D04">
      <w:pPr>
        <w:jc w:val="center"/>
        <w:rPr>
          <w:lang w:val="en-US"/>
        </w:rPr>
      </w:pPr>
      <w:r w:rsidRPr="00DD4D04">
        <w:rPr>
          <w:noProof/>
          <w:lang w:val="en-US"/>
        </w:rPr>
        <w:drawing>
          <wp:inline distT="0" distB="0" distL="0" distR="0" wp14:anchorId="26B89559" wp14:editId="3A3EFEFA">
            <wp:extent cx="4320000" cy="1677435"/>
            <wp:effectExtent l="152400" t="152400" r="366395" b="361315"/>
            <wp:docPr id="1143766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6646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774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FCC0AD" w14:textId="0775A363" w:rsidR="000B7F32" w:rsidRPr="000B7F32" w:rsidRDefault="000B7F32" w:rsidP="00DD4D04">
      <w:pPr>
        <w:jc w:val="center"/>
        <w:rPr>
          <w:sz w:val="24"/>
          <w:szCs w:val="20"/>
        </w:rPr>
      </w:pPr>
      <w:r w:rsidRPr="000B7F32">
        <w:rPr>
          <w:sz w:val="24"/>
          <w:szCs w:val="20"/>
        </w:rPr>
        <w:t xml:space="preserve">Рисунок 54 – работа с асинхронным программированием в </w:t>
      </w:r>
      <w:r w:rsidRPr="000B7F32">
        <w:rPr>
          <w:sz w:val="24"/>
          <w:szCs w:val="20"/>
          <w:lang w:val="en-US"/>
        </w:rPr>
        <w:t>Kotlin</w:t>
      </w:r>
    </w:p>
    <w:p w14:paraId="664C9A2D" w14:textId="77777777" w:rsidR="000B7F32" w:rsidRPr="000B7F32" w:rsidRDefault="000B7F32" w:rsidP="00DD4D04">
      <w:pPr>
        <w:jc w:val="center"/>
      </w:pPr>
    </w:p>
    <w:p w14:paraId="05800CDE" w14:textId="3C2BBA6A" w:rsidR="00EC75A3" w:rsidRPr="0075384F" w:rsidRDefault="0075384F" w:rsidP="0075384F">
      <w:pPr>
        <w:spacing w:line="360" w:lineRule="auto"/>
      </w:pPr>
      <w:r w:rsidRPr="0075384F">
        <w:t>Можно выделить следующие п</w:t>
      </w:r>
      <w:r w:rsidR="00EC75A3" w:rsidRPr="0075384F">
        <w:t>реимущества:</w:t>
      </w:r>
    </w:p>
    <w:p w14:paraId="1C7A4A16" w14:textId="77777777" w:rsidR="00EC75A3" w:rsidRPr="00EC75A3" w:rsidRDefault="00EC75A3" w:rsidP="007F3D79">
      <w:pPr>
        <w:numPr>
          <w:ilvl w:val="0"/>
          <w:numId w:val="9"/>
        </w:numPr>
        <w:spacing w:line="360" w:lineRule="auto"/>
      </w:pPr>
      <w:r w:rsidRPr="00EC75A3">
        <w:t>Синтаксис корутин позволяет легче работать с параллелизмом и асинхронностью.</w:t>
      </w:r>
    </w:p>
    <w:p w14:paraId="1A78F2A1" w14:textId="77777777" w:rsidR="00EC75A3" w:rsidRPr="00EC75A3" w:rsidRDefault="00EC75A3" w:rsidP="007F3D79">
      <w:pPr>
        <w:numPr>
          <w:ilvl w:val="0"/>
          <w:numId w:val="9"/>
        </w:numPr>
        <w:spacing w:line="360" w:lineRule="auto"/>
      </w:pPr>
      <w:r w:rsidRPr="00EC75A3">
        <w:t>Хорошая интеграция с Java-библиотеками для потоков.</w:t>
      </w:r>
    </w:p>
    <w:p w14:paraId="2D00CCA7" w14:textId="78527DF0" w:rsidR="00EC75A3" w:rsidRPr="00F3532E" w:rsidRDefault="00F3532E" w:rsidP="0075384F">
      <w:pPr>
        <w:spacing w:line="360" w:lineRule="auto"/>
      </w:pPr>
      <w:r w:rsidRPr="00F3532E">
        <w:t>Также можно выделить следующие н</w:t>
      </w:r>
      <w:r w:rsidR="00EC75A3" w:rsidRPr="00F3532E">
        <w:t>едостатки:</w:t>
      </w:r>
    </w:p>
    <w:p w14:paraId="12B7E50F" w14:textId="77777777" w:rsidR="00EC75A3" w:rsidRPr="00EC75A3" w:rsidRDefault="00EC75A3" w:rsidP="007F3D79">
      <w:pPr>
        <w:numPr>
          <w:ilvl w:val="0"/>
          <w:numId w:val="10"/>
        </w:numPr>
        <w:spacing w:line="360" w:lineRule="auto"/>
      </w:pPr>
      <w:r w:rsidRPr="00EC75A3">
        <w:t>Для сложных параллельных операций корутины могут быть не столь эффективны, как низкоуровневые потоки.</w:t>
      </w:r>
    </w:p>
    <w:p w14:paraId="789C512A" w14:textId="30FD7EE8" w:rsidR="00EC75A3" w:rsidRDefault="0075384F" w:rsidP="007F3D79">
      <w:pPr>
        <w:numPr>
          <w:ilvl w:val="0"/>
          <w:numId w:val="10"/>
        </w:numPr>
        <w:spacing w:line="360" w:lineRule="auto"/>
      </w:pPr>
      <w:r w:rsidRPr="00EC75A3">
        <w:t>Может быть,</w:t>
      </w:r>
      <w:r w:rsidR="00EC75A3" w:rsidRPr="00EC75A3">
        <w:t xml:space="preserve"> необходимость использовать специальные библиотеки для многозадачности.</w:t>
      </w:r>
    </w:p>
    <w:p w14:paraId="07FA64A6" w14:textId="77777777" w:rsidR="00534020" w:rsidRPr="00534020" w:rsidRDefault="00534020" w:rsidP="00534020">
      <w:pPr>
        <w:spacing w:line="360" w:lineRule="auto"/>
        <w:ind w:left="709" w:firstLine="0"/>
      </w:pPr>
    </w:p>
    <w:p w14:paraId="55BA7069" w14:textId="736E215A" w:rsidR="00EC75A3" w:rsidRPr="00EC75A3" w:rsidRDefault="00EC75A3" w:rsidP="00CA5D36">
      <w:pPr>
        <w:spacing w:line="360" w:lineRule="auto"/>
      </w:pPr>
      <w:r w:rsidRPr="00EC75A3">
        <w:lastRenderedPageBreak/>
        <w:t xml:space="preserve">В JavaScript многозадачность осуществляется с помощью </w:t>
      </w:r>
      <w:r w:rsidRPr="00534020">
        <w:t>веб-воркеров</w:t>
      </w:r>
      <w:r w:rsidRPr="00EC75A3">
        <w:t>. Потоки в JavaScript основаны на событие-ориентированной модели, где основной поток (главный поток) не блокирует выполнение программы, а дочерние потоки создаются с помощью воркеров.</w:t>
      </w:r>
      <w:r w:rsidR="00CA5D36">
        <w:t xml:space="preserve"> Рассмотрим пример использования веб-воркера, код представлен на рисунке 55. </w:t>
      </w:r>
    </w:p>
    <w:p w14:paraId="6D37E0A1" w14:textId="630271CE" w:rsidR="001F06F4" w:rsidRDefault="001F06F4" w:rsidP="001F06F4">
      <w:pPr>
        <w:jc w:val="center"/>
      </w:pPr>
      <w:r w:rsidRPr="001F06F4">
        <w:rPr>
          <w:noProof/>
        </w:rPr>
        <w:drawing>
          <wp:inline distT="0" distB="0" distL="0" distR="0" wp14:anchorId="6BE574D5" wp14:editId="5A8C2C4B">
            <wp:extent cx="4320000" cy="3497910"/>
            <wp:effectExtent l="152400" t="152400" r="366395" b="369570"/>
            <wp:docPr id="976072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7265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979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D4CC44" w14:textId="02AF9614" w:rsidR="00CA5D36" w:rsidRPr="00D96F45" w:rsidRDefault="00CA5D36" w:rsidP="001F06F4">
      <w:pPr>
        <w:jc w:val="center"/>
        <w:rPr>
          <w:sz w:val="24"/>
          <w:szCs w:val="20"/>
        </w:rPr>
      </w:pPr>
      <w:r w:rsidRPr="00D96F45">
        <w:rPr>
          <w:sz w:val="24"/>
          <w:szCs w:val="20"/>
        </w:rPr>
        <w:t xml:space="preserve">Рисунок 55 </w:t>
      </w:r>
      <w:r w:rsidR="00D96F45" w:rsidRPr="00D96F45">
        <w:rPr>
          <w:sz w:val="24"/>
          <w:szCs w:val="20"/>
        </w:rPr>
        <w:t>–</w:t>
      </w:r>
      <w:r w:rsidRPr="00D96F45">
        <w:rPr>
          <w:sz w:val="24"/>
          <w:szCs w:val="20"/>
        </w:rPr>
        <w:t xml:space="preserve"> </w:t>
      </w:r>
      <w:r w:rsidR="00D96F45" w:rsidRPr="00D96F45">
        <w:rPr>
          <w:sz w:val="24"/>
          <w:szCs w:val="20"/>
        </w:rPr>
        <w:t xml:space="preserve">код для написания многопоточности через </w:t>
      </w:r>
      <w:r w:rsidR="00D96F45" w:rsidRPr="00D96F45">
        <w:rPr>
          <w:sz w:val="24"/>
          <w:szCs w:val="20"/>
          <w:lang w:val="en-US"/>
        </w:rPr>
        <w:t>workers</w:t>
      </w:r>
    </w:p>
    <w:p w14:paraId="7F1BE13B" w14:textId="77777777" w:rsidR="00CA5D36" w:rsidRDefault="00CA5D36" w:rsidP="001F06F4">
      <w:pPr>
        <w:jc w:val="center"/>
      </w:pPr>
    </w:p>
    <w:p w14:paraId="1704274C" w14:textId="175684F8" w:rsidR="00EC75A3" w:rsidRPr="00EC75A3" w:rsidRDefault="00EC75A3" w:rsidP="008662F4">
      <w:pPr>
        <w:spacing w:line="360" w:lineRule="auto"/>
      </w:pPr>
      <w:r w:rsidRPr="00EC75A3">
        <w:t>В JavaScript также есть возможность использования асинхронных функций и Promises для выполнения параллельных операций.</w:t>
      </w:r>
    </w:p>
    <w:p w14:paraId="156439C5" w14:textId="233B3787" w:rsidR="00EC75A3" w:rsidRPr="008662F4" w:rsidRDefault="008662F4" w:rsidP="008662F4">
      <w:pPr>
        <w:spacing w:line="360" w:lineRule="auto"/>
      </w:pPr>
      <w:r>
        <w:t>Рассмотрим основные п</w:t>
      </w:r>
      <w:r w:rsidR="00EC75A3" w:rsidRPr="008662F4">
        <w:t>реимущества:</w:t>
      </w:r>
    </w:p>
    <w:p w14:paraId="41090605" w14:textId="77777777" w:rsidR="00EC75A3" w:rsidRPr="00EC75A3" w:rsidRDefault="00EC75A3" w:rsidP="007F3D79">
      <w:pPr>
        <w:numPr>
          <w:ilvl w:val="0"/>
          <w:numId w:val="11"/>
        </w:numPr>
        <w:spacing w:line="360" w:lineRule="auto"/>
      </w:pPr>
      <w:r w:rsidRPr="00EC75A3">
        <w:t>Веб-воркеры позволяют выполнять задачи параллельно без блокировки основного потока.</w:t>
      </w:r>
    </w:p>
    <w:p w14:paraId="1238C449" w14:textId="77777777" w:rsidR="00EC75A3" w:rsidRPr="00EC75A3" w:rsidRDefault="00EC75A3" w:rsidP="007F3D79">
      <w:pPr>
        <w:numPr>
          <w:ilvl w:val="0"/>
          <w:numId w:val="11"/>
        </w:numPr>
        <w:spacing w:line="360" w:lineRule="auto"/>
      </w:pPr>
      <w:r w:rsidRPr="00EC75A3">
        <w:t>Асинхронное программирование с помощью Promises и async/await делает код более чистым и понятным.</w:t>
      </w:r>
    </w:p>
    <w:p w14:paraId="26CEEF86" w14:textId="794F76F8" w:rsidR="00EC75A3" w:rsidRPr="008662F4" w:rsidRDefault="008662F4" w:rsidP="008662F4">
      <w:pPr>
        <w:spacing w:line="360" w:lineRule="auto"/>
      </w:pPr>
      <w:r>
        <w:t>Рассмотрим основные н</w:t>
      </w:r>
      <w:r w:rsidR="00EC75A3" w:rsidRPr="008662F4">
        <w:t>едостатки:</w:t>
      </w:r>
    </w:p>
    <w:p w14:paraId="6BC7BAB3" w14:textId="77777777" w:rsidR="00EC75A3" w:rsidRPr="00EC75A3" w:rsidRDefault="00EC75A3" w:rsidP="007F3D79">
      <w:pPr>
        <w:numPr>
          <w:ilvl w:val="0"/>
          <w:numId w:val="12"/>
        </w:numPr>
        <w:spacing w:line="360" w:lineRule="auto"/>
      </w:pPr>
      <w:r w:rsidRPr="00EC75A3">
        <w:t>Веб-воркеры не могут напрямую изменять DOM, поэтому их часто используют для вычислительных задач.</w:t>
      </w:r>
    </w:p>
    <w:p w14:paraId="05F9618F" w14:textId="73E2383E" w:rsidR="00EC75A3" w:rsidRPr="008662F4" w:rsidRDefault="00EC75A3" w:rsidP="007F3D79">
      <w:pPr>
        <w:numPr>
          <w:ilvl w:val="0"/>
          <w:numId w:val="12"/>
        </w:numPr>
        <w:spacing w:line="360" w:lineRule="auto"/>
      </w:pPr>
      <w:r w:rsidRPr="00EC75A3">
        <w:lastRenderedPageBreak/>
        <w:t>Создание и управление воркерами может быть сложным, если задача требует сложного взаимодействия между потоками.</w:t>
      </w:r>
    </w:p>
    <w:p w14:paraId="04B235DA" w14:textId="3B151A4F" w:rsidR="00EC75A3" w:rsidRPr="00EC75A3" w:rsidRDefault="00EC75A3" w:rsidP="008662F4">
      <w:pPr>
        <w:spacing w:line="360" w:lineRule="auto"/>
      </w:pPr>
      <w:r w:rsidRPr="008662F4">
        <w:t>Java</w:t>
      </w:r>
      <w:r w:rsidRPr="00EC75A3">
        <w:t xml:space="preserve"> и </w:t>
      </w:r>
      <w:r w:rsidRPr="008662F4">
        <w:t>Kotlin</w:t>
      </w:r>
      <w:r w:rsidRPr="00EC75A3">
        <w:t xml:space="preserve"> используют потоки для многозадачности, но Kotlin добавляет возможность работы с корутинами для упрощения асинхронного кода. </w:t>
      </w:r>
      <w:r w:rsidRPr="008662F4">
        <w:t>JavaScript</w:t>
      </w:r>
      <w:r w:rsidRPr="00EC75A3">
        <w:t xml:space="preserve"> использует веб-воркеры для выполнения задач в фоновом режиме, а также поддерживает асинхронность через Promises и async/await. Все эти подходы имеют свои преимущества и недостатки, и выбор подхода зависит от конкретных требований задачи.</w:t>
      </w:r>
    </w:p>
    <w:p w14:paraId="1A417976" w14:textId="4CDBDB8B" w:rsidR="00A84EFE" w:rsidRDefault="00ED090D" w:rsidP="00ED090D">
      <w:pPr>
        <w:spacing w:line="360" w:lineRule="auto"/>
      </w:pPr>
      <w:r w:rsidRPr="00ED090D">
        <w:rPr>
          <w:b/>
          <w:bCs/>
        </w:rPr>
        <w:t>Задание 8.</w:t>
      </w:r>
      <w:r>
        <w:t xml:space="preserve"> </w:t>
      </w:r>
      <w:r w:rsidR="00A84EFE">
        <w:t>Последовательная и параллельная парадигмы выполнения программ в языках программирования Java, Kotlin и JavaScript. Примеры и скриншоты.</w:t>
      </w:r>
    </w:p>
    <w:p w14:paraId="4E03C387" w14:textId="16E1BCFF" w:rsidR="001A5286" w:rsidRPr="003C50BD" w:rsidRDefault="001A5286" w:rsidP="003C50BD">
      <w:pPr>
        <w:spacing w:line="360" w:lineRule="auto"/>
      </w:pPr>
      <w:r w:rsidRPr="001A5286">
        <w:t>В последовательной парадигме задачи выполняются одна за другой, в одном потоке. Это простой подход, но он не использует все возможности многозадачности.</w:t>
      </w:r>
    </w:p>
    <w:p w14:paraId="0170EC7C" w14:textId="77777777" w:rsidR="001A5286" w:rsidRPr="001A5286" w:rsidRDefault="001A5286" w:rsidP="003C50BD">
      <w:pPr>
        <w:spacing w:line="360" w:lineRule="auto"/>
      </w:pPr>
      <w:r w:rsidRPr="001A5286">
        <w:t>В параллельной парадигме задачи выполняются одновременно, что улучшает производительность, особенно на многозадачных системах.</w:t>
      </w:r>
    </w:p>
    <w:p w14:paraId="3352F41A" w14:textId="3019CA51" w:rsidR="001A5286" w:rsidRPr="003C50BD" w:rsidRDefault="003C50BD" w:rsidP="003C50BD">
      <w:pPr>
        <w:spacing w:line="360" w:lineRule="auto"/>
        <w:rPr>
          <w:b/>
          <w:bCs/>
        </w:rPr>
      </w:pPr>
      <w:r>
        <w:t>Рассмотрим п</w:t>
      </w:r>
      <w:r w:rsidR="001A5286" w:rsidRPr="003C50BD">
        <w:t>ример последовательного выполнения</w:t>
      </w:r>
      <w:r>
        <w:t xml:space="preserve"> кода, как представлено на рисунке 56.</w:t>
      </w:r>
    </w:p>
    <w:p w14:paraId="42801576" w14:textId="68734B7B" w:rsidR="00462E2A" w:rsidRDefault="00462E2A" w:rsidP="00462E2A">
      <w:pPr>
        <w:jc w:val="center"/>
        <w:rPr>
          <w:lang w:val="en-US"/>
        </w:rPr>
      </w:pPr>
      <w:r w:rsidRPr="00462E2A">
        <w:rPr>
          <w:noProof/>
          <w:lang w:val="en-US"/>
        </w:rPr>
        <w:drawing>
          <wp:inline distT="0" distB="0" distL="0" distR="0" wp14:anchorId="16A01B1F" wp14:editId="4029EB28">
            <wp:extent cx="4320000" cy="2131090"/>
            <wp:effectExtent l="152400" t="152400" r="366395" b="364490"/>
            <wp:docPr id="1119231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3159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10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23A785" w14:textId="450D82CF" w:rsidR="003C50BD" w:rsidRPr="00593641" w:rsidRDefault="003C50BD" w:rsidP="00462E2A">
      <w:pPr>
        <w:jc w:val="center"/>
        <w:rPr>
          <w:sz w:val="24"/>
          <w:szCs w:val="20"/>
        </w:rPr>
      </w:pPr>
      <w:r w:rsidRPr="003C50BD">
        <w:rPr>
          <w:sz w:val="24"/>
          <w:szCs w:val="20"/>
        </w:rPr>
        <w:t xml:space="preserve">Рисунок 56 – последовательное выполнение на </w:t>
      </w:r>
      <w:r w:rsidRPr="003C50BD">
        <w:rPr>
          <w:sz w:val="24"/>
          <w:szCs w:val="20"/>
          <w:lang w:val="en-US"/>
        </w:rPr>
        <w:t>Java</w:t>
      </w:r>
    </w:p>
    <w:p w14:paraId="3260152E" w14:textId="2B195CEE" w:rsidR="00C41463" w:rsidRPr="00593641" w:rsidRDefault="00C41463" w:rsidP="00462E2A">
      <w:pPr>
        <w:jc w:val="center"/>
        <w:rPr>
          <w:sz w:val="24"/>
          <w:szCs w:val="20"/>
        </w:rPr>
      </w:pPr>
    </w:p>
    <w:p w14:paraId="070EDA6D" w14:textId="692E7231" w:rsidR="00C41463" w:rsidRPr="00C41463" w:rsidRDefault="00C41463" w:rsidP="00C41463">
      <w:r>
        <w:t xml:space="preserve">В результате запуска кода получилось то, что представлено на рисунке 57. </w:t>
      </w:r>
    </w:p>
    <w:p w14:paraId="09ED4129" w14:textId="6E670121" w:rsidR="002E6503" w:rsidRDefault="002E6503" w:rsidP="002E6503">
      <w:pPr>
        <w:jc w:val="center"/>
        <w:rPr>
          <w:lang w:val="en-US"/>
        </w:rPr>
      </w:pPr>
      <w:r w:rsidRPr="002E6503">
        <w:rPr>
          <w:noProof/>
          <w:lang w:val="en-US"/>
        </w:rPr>
        <w:lastRenderedPageBreak/>
        <w:drawing>
          <wp:inline distT="0" distB="0" distL="0" distR="0" wp14:anchorId="7EA6078B" wp14:editId="1C717BDA">
            <wp:extent cx="4320000" cy="1555199"/>
            <wp:effectExtent l="152400" t="152400" r="366395" b="368935"/>
            <wp:docPr id="1300602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0237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551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A338F1" w14:textId="1769FF9B" w:rsidR="00E02051" w:rsidRPr="00E02051" w:rsidRDefault="00E02051" w:rsidP="002E6503">
      <w:pPr>
        <w:jc w:val="center"/>
        <w:rPr>
          <w:sz w:val="24"/>
          <w:szCs w:val="20"/>
        </w:rPr>
      </w:pPr>
      <w:r w:rsidRPr="00E02051">
        <w:rPr>
          <w:sz w:val="24"/>
          <w:szCs w:val="20"/>
        </w:rPr>
        <w:t>Рисунок 57 – результат запуска программы</w:t>
      </w:r>
    </w:p>
    <w:p w14:paraId="587FA277" w14:textId="77777777" w:rsidR="00E02051" w:rsidRPr="00E02051" w:rsidRDefault="00E02051" w:rsidP="002E6503">
      <w:pPr>
        <w:jc w:val="center"/>
      </w:pPr>
    </w:p>
    <w:p w14:paraId="01A9C5D4" w14:textId="37AF4DE5" w:rsidR="001A5286" w:rsidRPr="004B0696" w:rsidRDefault="004B0696" w:rsidP="004B0696">
      <w:pPr>
        <w:spacing w:line="360" w:lineRule="auto"/>
      </w:pPr>
      <w:r>
        <w:t>Рассмотрим теперь п</w:t>
      </w:r>
      <w:r w:rsidR="001A5286" w:rsidRPr="004B0696">
        <w:t>ример параллельного выполнения</w:t>
      </w:r>
      <w:r>
        <w:t xml:space="preserve">, код представлен на рисунке 58. В данном случае мы создаем 2 </w:t>
      </w:r>
      <w:r>
        <w:rPr>
          <w:lang w:val="en-US"/>
        </w:rPr>
        <w:t>Threads</w:t>
      </w:r>
      <w:r>
        <w:t xml:space="preserve"> и запускаем их параллельно. </w:t>
      </w:r>
    </w:p>
    <w:p w14:paraId="4F91E198" w14:textId="5B4C14BE" w:rsidR="006161FE" w:rsidRDefault="006161FE" w:rsidP="006161FE">
      <w:pPr>
        <w:jc w:val="center"/>
        <w:rPr>
          <w:lang w:val="en-US"/>
        </w:rPr>
      </w:pPr>
      <w:r w:rsidRPr="006161FE">
        <w:rPr>
          <w:noProof/>
          <w:lang w:val="en-US"/>
        </w:rPr>
        <w:drawing>
          <wp:inline distT="0" distB="0" distL="0" distR="0" wp14:anchorId="1C5FF3B7" wp14:editId="27FF4684">
            <wp:extent cx="4320000" cy="1477505"/>
            <wp:effectExtent l="152400" t="152400" r="366395" b="370840"/>
            <wp:docPr id="29388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834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775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C4B2F7" w14:textId="20AAE8D3" w:rsidR="004B0696" w:rsidRPr="004B0696" w:rsidRDefault="004B0696" w:rsidP="006161FE">
      <w:pPr>
        <w:jc w:val="center"/>
        <w:rPr>
          <w:sz w:val="24"/>
          <w:szCs w:val="20"/>
        </w:rPr>
      </w:pPr>
      <w:r w:rsidRPr="004B0696">
        <w:rPr>
          <w:sz w:val="24"/>
          <w:szCs w:val="20"/>
        </w:rPr>
        <w:t>Рисунок 58 – код для запуска программы</w:t>
      </w:r>
    </w:p>
    <w:p w14:paraId="0C984665" w14:textId="767CBC69" w:rsidR="004B0696" w:rsidRDefault="004B0696" w:rsidP="006161FE">
      <w:pPr>
        <w:jc w:val="center"/>
      </w:pPr>
    </w:p>
    <w:p w14:paraId="2A54FAA3" w14:textId="1C6CB7AC" w:rsidR="00713ABF" w:rsidRPr="004B0696" w:rsidRDefault="00713ABF" w:rsidP="00713ABF">
      <w:pPr>
        <w:spacing w:line="360" w:lineRule="auto"/>
      </w:pPr>
      <w:r>
        <w:t xml:space="preserve">При запуске увидим подобный результат. Не факт, что цифры будут совпадать при очередном перезапуске, потому что в данном случае потоки работают независимо. Результат представлен на рисунке 59. </w:t>
      </w:r>
    </w:p>
    <w:p w14:paraId="636A4299" w14:textId="11CF0021" w:rsidR="006161FE" w:rsidRDefault="006161FE" w:rsidP="006161FE">
      <w:pPr>
        <w:jc w:val="center"/>
        <w:rPr>
          <w:lang w:val="en-US"/>
        </w:rPr>
      </w:pPr>
      <w:r w:rsidRPr="006161FE">
        <w:rPr>
          <w:noProof/>
          <w:lang w:val="en-US"/>
        </w:rPr>
        <w:drawing>
          <wp:inline distT="0" distB="0" distL="0" distR="0" wp14:anchorId="268A856D" wp14:editId="6905AE98">
            <wp:extent cx="4320000" cy="1204248"/>
            <wp:effectExtent l="152400" t="152400" r="366395" b="358140"/>
            <wp:docPr id="1056705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0503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042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449FC5" w14:textId="4C8DDC45" w:rsidR="00713ABF" w:rsidRPr="00713ABF" w:rsidRDefault="00713ABF" w:rsidP="006161FE">
      <w:pPr>
        <w:jc w:val="center"/>
        <w:rPr>
          <w:sz w:val="24"/>
          <w:szCs w:val="20"/>
        </w:rPr>
      </w:pPr>
      <w:r w:rsidRPr="00713ABF">
        <w:rPr>
          <w:sz w:val="24"/>
          <w:szCs w:val="20"/>
        </w:rPr>
        <w:t>Рисунок 59 – результат выполнения программы</w:t>
      </w:r>
    </w:p>
    <w:p w14:paraId="2D9EEC76" w14:textId="77777777" w:rsidR="00626DC8" w:rsidRDefault="00626DC8" w:rsidP="001A5286">
      <w:pPr>
        <w:rPr>
          <w:b/>
          <w:bCs/>
        </w:rPr>
      </w:pPr>
    </w:p>
    <w:p w14:paraId="662CC011" w14:textId="10F860C0" w:rsidR="001A5286" w:rsidRPr="001A5286" w:rsidRDefault="001A5286" w:rsidP="00626DC8">
      <w:pPr>
        <w:spacing w:line="360" w:lineRule="auto"/>
      </w:pPr>
      <w:r w:rsidRPr="001A5286">
        <w:t>Kotlin также поддерживает как последовательное, так и параллельное выполнение, но с использованием корутин для упрощения асинхронного кода.</w:t>
      </w:r>
      <w:r w:rsidR="00626DC8">
        <w:t xml:space="preserve"> </w:t>
      </w:r>
    </w:p>
    <w:p w14:paraId="5DD142B6" w14:textId="204C05B4" w:rsidR="001A5286" w:rsidRPr="00626DC8" w:rsidRDefault="00626DC8" w:rsidP="00626DC8">
      <w:pPr>
        <w:spacing w:line="360" w:lineRule="auto"/>
      </w:pPr>
      <w:r>
        <w:lastRenderedPageBreak/>
        <w:t>Рассмотрим п</w:t>
      </w:r>
      <w:r w:rsidR="001A5286" w:rsidRPr="00626DC8">
        <w:t>ример последовательного выполнения</w:t>
      </w:r>
      <w:r>
        <w:t xml:space="preserve"> кода, он представлен на рисунке 60. </w:t>
      </w:r>
    </w:p>
    <w:p w14:paraId="32B5C504" w14:textId="34F64801" w:rsidR="007E3786" w:rsidRDefault="007E3786" w:rsidP="007E3786">
      <w:pPr>
        <w:jc w:val="center"/>
        <w:rPr>
          <w:lang w:val="en-US"/>
        </w:rPr>
      </w:pPr>
      <w:r w:rsidRPr="007E3786">
        <w:rPr>
          <w:noProof/>
          <w:lang w:val="en-US"/>
        </w:rPr>
        <w:drawing>
          <wp:inline distT="0" distB="0" distL="0" distR="0" wp14:anchorId="11C12A98" wp14:editId="7EA2D6B6">
            <wp:extent cx="4320000" cy="2413240"/>
            <wp:effectExtent l="152400" t="152400" r="366395" b="368300"/>
            <wp:docPr id="488129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2938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32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352281" w14:textId="09B8C55C" w:rsidR="00626DC8" w:rsidRPr="00593641" w:rsidRDefault="00626DC8" w:rsidP="007E3786">
      <w:pPr>
        <w:jc w:val="center"/>
        <w:rPr>
          <w:sz w:val="24"/>
          <w:szCs w:val="20"/>
        </w:rPr>
      </w:pPr>
      <w:r w:rsidRPr="00626DC8">
        <w:rPr>
          <w:sz w:val="24"/>
          <w:szCs w:val="20"/>
        </w:rPr>
        <w:t xml:space="preserve">Рисунок 60 – пример последовательного кода на </w:t>
      </w:r>
      <w:r w:rsidRPr="00626DC8">
        <w:rPr>
          <w:sz w:val="24"/>
          <w:szCs w:val="20"/>
          <w:lang w:val="en-US"/>
        </w:rPr>
        <w:t>Kotlin</w:t>
      </w:r>
    </w:p>
    <w:p w14:paraId="3CC323D7" w14:textId="2542CFEA" w:rsidR="00D0799F" w:rsidRPr="00593641" w:rsidRDefault="00D0799F" w:rsidP="007E3786">
      <w:pPr>
        <w:jc w:val="center"/>
        <w:rPr>
          <w:sz w:val="24"/>
          <w:szCs w:val="20"/>
        </w:rPr>
      </w:pPr>
    </w:p>
    <w:p w14:paraId="0F2F1190" w14:textId="3991D9B9" w:rsidR="00D0799F" w:rsidRPr="009E2C04" w:rsidRDefault="009E2C04" w:rsidP="009E2C04">
      <w:pPr>
        <w:spacing w:line="360" w:lineRule="auto"/>
      </w:pPr>
      <w:r>
        <w:t xml:space="preserve">В результате запуска кода получился такой вот вывод в консоли. Результат представлен на рисунке 61. </w:t>
      </w:r>
    </w:p>
    <w:p w14:paraId="6B925960" w14:textId="570B3D98" w:rsidR="00346972" w:rsidRDefault="00346972" w:rsidP="00346972">
      <w:pPr>
        <w:jc w:val="center"/>
        <w:rPr>
          <w:lang w:val="en-US"/>
        </w:rPr>
      </w:pPr>
      <w:r w:rsidRPr="00346972">
        <w:rPr>
          <w:noProof/>
          <w:lang w:val="en-US"/>
        </w:rPr>
        <w:drawing>
          <wp:inline distT="0" distB="0" distL="0" distR="0" wp14:anchorId="200A0808" wp14:editId="3CBE5A0A">
            <wp:extent cx="4320000" cy="1689949"/>
            <wp:effectExtent l="152400" t="152400" r="366395" b="367665"/>
            <wp:docPr id="574048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4817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899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46E1F5" w14:textId="6DD399E1" w:rsidR="009E2C04" w:rsidRPr="009E2C04" w:rsidRDefault="009E2C04" w:rsidP="00346972">
      <w:pPr>
        <w:jc w:val="center"/>
        <w:rPr>
          <w:sz w:val="24"/>
          <w:szCs w:val="20"/>
        </w:rPr>
      </w:pPr>
      <w:r w:rsidRPr="009E2C04">
        <w:rPr>
          <w:sz w:val="24"/>
          <w:szCs w:val="20"/>
        </w:rPr>
        <w:t>Рисунок 61 – результат запуска кода</w:t>
      </w:r>
    </w:p>
    <w:p w14:paraId="138538C7" w14:textId="77777777" w:rsidR="009E2C04" w:rsidRPr="00593641" w:rsidRDefault="009E2C04" w:rsidP="00346972">
      <w:pPr>
        <w:jc w:val="center"/>
      </w:pPr>
    </w:p>
    <w:p w14:paraId="584279DE" w14:textId="3679F18D" w:rsidR="001A5286" w:rsidRPr="008C4C90" w:rsidRDefault="008C4C90" w:rsidP="008C4C90">
      <w:pPr>
        <w:spacing w:line="360" w:lineRule="auto"/>
      </w:pPr>
      <w:r>
        <w:t>Рассмотрим теперь п</w:t>
      </w:r>
      <w:r w:rsidR="001A5286" w:rsidRPr="008C4C90">
        <w:t>ример параллельного выполнения с корутинами</w:t>
      </w:r>
      <w:r>
        <w:t xml:space="preserve">, код представлен на рисунке 62. </w:t>
      </w:r>
    </w:p>
    <w:p w14:paraId="22283EEA" w14:textId="6701EBD8" w:rsidR="005D7489" w:rsidRDefault="005D7489" w:rsidP="005D7489">
      <w:pPr>
        <w:jc w:val="center"/>
        <w:rPr>
          <w:lang w:val="en-US"/>
        </w:rPr>
      </w:pPr>
      <w:r w:rsidRPr="005D7489">
        <w:rPr>
          <w:noProof/>
          <w:lang w:val="en-US"/>
        </w:rPr>
        <w:lastRenderedPageBreak/>
        <w:drawing>
          <wp:inline distT="0" distB="0" distL="0" distR="0" wp14:anchorId="67FE7A78" wp14:editId="2BA1D228">
            <wp:extent cx="3939540" cy="1963556"/>
            <wp:effectExtent l="152400" t="152400" r="365760" b="360680"/>
            <wp:docPr id="147951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110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43888" cy="19657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C1B727" w14:textId="5DD3A8DC" w:rsidR="00BA4172" w:rsidRDefault="00BA4172" w:rsidP="005D7489">
      <w:pPr>
        <w:jc w:val="center"/>
        <w:rPr>
          <w:sz w:val="24"/>
          <w:szCs w:val="20"/>
        </w:rPr>
      </w:pPr>
      <w:r w:rsidRPr="00BA4172">
        <w:rPr>
          <w:sz w:val="24"/>
          <w:szCs w:val="20"/>
        </w:rPr>
        <w:t>Рисунок 62 – параллельная программа с использованием корутин</w:t>
      </w:r>
    </w:p>
    <w:p w14:paraId="1C01F377" w14:textId="11E5D328" w:rsidR="00A1316D" w:rsidRDefault="00A1316D" w:rsidP="005D7489">
      <w:pPr>
        <w:jc w:val="center"/>
        <w:rPr>
          <w:sz w:val="24"/>
          <w:szCs w:val="20"/>
        </w:rPr>
      </w:pPr>
    </w:p>
    <w:p w14:paraId="38E25E7A" w14:textId="3A8D8F94" w:rsidR="00A1316D" w:rsidRPr="00A1316D" w:rsidRDefault="00A1316D" w:rsidP="00A1316D">
      <w:pPr>
        <w:spacing w:line="360" w:lineRule="auto"/>
      </w:pPr>
      <w:r>
        <w:t xml:space="preserve">В результате запуска программы увидим подобный вывод в консоли. Результат представлен на рисунке 63. </w:t>
      </w:r>
    </w:p>
    <w:p w14:paraId="6360786E" w14:textId="77777777" w:rsidR="00BA4172" w:rsidRPr="00BA4172" w:rsidRDefault="00BA4172" w:rsidP="005D7489">
      <w:pPr>
        <w:jc w:val="center"/>
      </w:pPr>
    </w:p>
    <w:p w14:paraId="54E278E1" w14:textId="15DF2F8F" w:rsidR="00B10F7E" w:rsidRDefault="00B10F7E" w:rsidP="00B10F7E">
      <w:pPr>
        <w:jc w:val="center"/>
        <w:rPr>
          <w:lang w:val="en-US"/>
        </w:rPr>
      </w:pPr>
      <w:r w:rsidRPr="00B10F7E">
        <w:rPr>
          <w:noProof/>
          <w:lang w:val="en-US"/>
        </w:rPr>
        <w:drawing>
          <wp:inline distT="0" distB="0" distL="0" distR="0" wp14:anchorId="4BE4A3C9" wp14:editId="619D4969">
            <wp:extent cx="4046220" cy="1217995"/>
            <wp:effectExtent l="152400" t="152400" r="354330" b="363220"/>
            <wp:docPr id="329854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5410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58226" cy="12216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30394C" w14:textId="1624C76A" w:rsidR="00A1316D" w:rsidRPr="00A1316D" w:rsidRDefault="00A1316D" w:rsidP="00B10F7E">
      <w:pPr>
        <w:jc w:val="center"/>
        <w:rPr>
          <w:sz w:val="24"/>
          <w:szCs w:val="20"/>
        </w:rPr>
      </w:pPr>
      <w:r w:rsidRPr="00A1316D">
        <w:rPr>
          <w:sz w:val="24"/>
          <w:szCs w:val="20"/>
        </w:rPr>
        <w:t>Рисунок 63 – результат вывода в консоль</w:t>
      </w:r>
    </w:p>
    <w:p w14:paraId="6E961259" w14:textId="77777777" w:rsidR="00A1316D" w:rsidRPr="00A1316D" w:rsidRDefault="00A1316D" w:rsidP="00B10F7E">
      <w:pPr>
        <w:jc w:val="center"/>
      </w:pPr>
    </w:p>
    <w:p w14:paraId="475E4CC5" w14:textId="734F6100" w:rsidR="001A5286" w:rsidRPr="008417D8" w:rsidRDefault="001A5286" w:rsidP="008417D8">
      <w:pPr>
        <w:spacing w:line="360" w:lineRule="auto"/>
      </w:pPr>
      <w:r w:rsidRPr="001A5286">
        <w:t>В JavaScript используется асинхронное выполнение с помощью промисов и async/await. Также для параллельного выполнения можно использовать веб-воркеры.</w:t>
      </w:r>
      <w:r w:rsidR="008417D8">
        <w:t xml:space="preserve"> Код представлен на рисунке 64. </w:t>
      </w:r>
    </w:p>
    <w:p w14:paraId="676D89EA" w14:textId="474943F2" w:rsidR="00F511F2" w:rsidRDefault="00F511F2" w:rsidP="00F511F2">
      <w:pPr>
        <w:jc w:val="center"/>
        <w:rPr>
          <w:lang w:val="en-US"/>
        </w:rPr>
      </w:pPr>
      <w:r w:rsidRPr="00F511F2">
        <w:rPr>
          <w:noProof/>
          <w:lang w:val="en-US"/>
        </w:rPr>
        <w:drawing>
          <wp:inline distT="0" distB="0" distL="0" distR="0" wp14:anchorId="6B75684E" wp14:editId="17B89955">
            <wp:extent cx="4320000" cy="1647091"/>
            <wp:effectExtent l="152400" t="152400" r="366395" b="353695"/>
            <wp:docPr id="1219902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0281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470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C079FF" w14:textId="0B26933E" w:rsidR="008417D8" w:rsidRPr="008417D8" w:rsidRDefault="008417D8" w:rsidP="00F511F2">
      <w:pPr>
        <w:jc w:val="center"/>
        <w:rPr>
          <w:sz w:val="24"/>
          <w:szCs w:val="20"/>
        </w:rPr>
      </w:pPr>
      <w:r w:rsidRPr="008417D8">
        <w:rPr>
          <w:sz w:val="24"/>
          <w:szCs w:val="20"/>
        </w:rPr>
        <w:t xml:space="preserve">Рисунок 64 – пример последовательного кода на </w:t>
      </w:r>
      <w:r w:rsidRPr="008417D8">
        <w:rPr>
          <w:sz w:val="24"/>
          <w:szCs w:val="20"/>
          <w:lang w:val="en-US"/>
        </w:rPr>
        <w:t>Javascript</w:t>
      </w:r>
    </w:p>
    <w:p w14:paraId="4EECDEEF" w14:textId="474056F2" w:rsidR="001A5286" w:rsidRPr="00714B51" w:rsidRDefault="00714B51" w:rsidP="00334D0E">
      <w:pPr>
        <w:spacing w:line="360" w:lineRule="auto"/>
      </w:pPr>
      <w:r>
        <w:lastRenderedPageBreak/>
        <w:t>Теперь рассмотрим п</w:t>
      </w:r>
      <w:r w:rsidR="001A5286" w:rsidRPr="00714B51">
        <w:t>ример параллельного выполнения с промисами</w:t>
      </w:r>
      <w:r>
        <w:t xml:space="preserve">, код представлен на рисунке 65. </w:t>
      </w:r>
    </w:p>
    <w:p w14:paraId="44F24158" w14:textId="0EC368C9" w:rsidR="003F1934" w:rsidRDefault="003F1934" w:rsidP="003F1934">
      <w:pPr>
        <w:jc w:val="center"/>
        <w:rPr>
          <w:b/>
          <w:bCs/>
          <w:lang w:val="en-US"/>
        </w:rPr>
      </w:pPr>
      <w:r w:rsidRPr="003F1934">
        <w:rPr>
          <w:b/>
          <w:bCs/>
          <w:noProof/>
          <w:lang w:val="en-US"/>
        </w:rPr>
        <w:drawing>
          <wp:inline distT="0" distB="0" distL="0" distR="0" wp14:anchorId="69EC9E78" wp14:editId="2A5757ED">
            <wp:extent cx="3703320" cy="4033319"/>
            <wp:effectExtent l="152400" t="152400" r="354330" b="367665"/>
            <wp:docPr id="1456458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5889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8536" cy="4039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979BC4" w14:textId="1CC550F8" w:rsidR="00334D0E" w:rsidRPr="00334D0E" w:rsidRDefault="00334D0E" w:rsidP="003F1934">
      <w:pPr>
        <w:jc w:val="center"/>
        <w:rPr>
          <w:sz w:val="24"/>
          <w:szCs w:val="20"/>
        </w:rPr>
      </w:pPr>
      <w:r w:rsidRPr="00334D0E">
        <w:rPr>
          <w:sz w:val="24"/>
          <w:szCs w:val="20"/>
        </w:rPr>
        <w:t>Рисунок 65 – пример параллельного кода с использованием промисов</w:t>
      </w:r>
    </w:p>
    <w:p w14:paraId="4D5AA5CE" w14:textId="77777777" w:rsidR="00334D0E" w:rsidRPr="00334D0E" w:rsidRDefault="00334D0E" w:rsidP="003F1934">
      <w:pPr>
        <w:jc w:val="center"/>
        <w:rPr>
          <w:b/>
          <w:bCs/>
        </w:rPr>
      </w:pP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154B27" w14:paraId="0705916F" w14:textId="77777777" w:rsidTr="00154B27">
        <w:tc>
          <w:tcPr>
            <w:tcW w:w="3209" w:type="dxa"/>
          </w:tcPr>
          <w:p w14:paraId="3822DCEC" w14:textId="5D5998AB" w:rsidR="00154B27" w:rsidRDefault="00154B27" w:rsidP="00154B27">
            <w:pPr>
              <w:ind w:firstLine="0"/>
              <w:jc w:val="center"/>
            </w:pPr>
            <w:r>
              <w:t>Язык</w:t>
            </w:r>
          </w:p>
        </w:tc>
        <w:tc>
          <w:tcPr>
            <w:tcW w:w="3209" w:type="dxa"/>
          </w:tcPr>
          <w:p w14:paraId="2C82200E" w14:textId="5DF6FA77" w:rsidR="00154B27" w:rsidRDefault="00154B27" w:rsidP="00154B27">
            <w:pPr>
              <w:ind w:firstLine="0"/>
              <w:jc w:val="center"/>
            </w:pPr>
            <w:r>
              <w:t>Последовательная парадигма</w:t>
            </w:r>
          </w:p>
        </w:tc>
        <w:tc>
          <w:tcPr>
            <w:tcW w:w="3209" w:type="dxa"/>
          </w:tcPr>
          <w:p w14:paraId="17147628" w14:textId="3746BE60" w:rsidR="00154B27" w:rsidRDefault="00154B27" w:rsidP="00154B27">
            <w:pPr>
              <w:ind w:firstLine="0"/>
              <w:jc w:val="center"/>
            </w:pPr>
            <w:r>
              <w:t>Параллельная парадигма</w:t>
            </w:r>
          </w:p>
        </w:tc>
      </w:tr>
      <w:tr w:rsidR="00154B27" w14:paraId="47FFAA57" w14:textId="77777777" w:rsidTr="00154B27">
        <w:tc>
          <w:tcPr>
            <w:tcW w:w="3209" w:type="dxa"/>
          </w:tcPr>
          <w:p w14:paraId="7BA90BF0" w14:textId="7B81F26D" w:rsidR="00154B27" w:rsidRPr="00154B27" w:rsidRDefault="00154B27" w:rsidP="00154B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Java</w:t>
            </w:r>
          </w:p>
        </w:tc>
        <w:tc>
          <w:tcPr>
            <w:tcW w:w="3209" w:type="dxa"/>
          </w:tcPr>
          <w:p w14:paraId="1F3BF45E" w14:textId="43045D6E" w:rsidR="00154B27" w:rsidRDefault="00154B27" w:rsidP="00154B27">
            <w:pPr>
              <w:ind w:firstLine="0"/>
              <w:jc w:val="left"/>
            </w:pPr>
            <w:r>
              <w:t>Один поток, простота выполнения.</w:t>
            </w:r>
          </w:p>
        </w:tc>
        <w:tc>
          <w:tcPr>
            <w:tcW w:w="3209" w:type="dxa"/>
          </w:tcPr>
          <w:p w14:paraId="5A1A8F7E" w14:textId="42F57642" w:rsidR="00154B27" w:rsidRDefault="00154B27" w:rsidP="00154B27">
            <w:pPr>
              <w:ind w:firstLine="0"/>
              <w:jc w:val="left"/>
            </w:pPr>
            <w:r>
              <w:t xml:space="preserve">Многопоточность через </w:t>
            </w:r>
            <w:r w:rsidRPr="00154B2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Thread</w:t>
            </w:r>
            <w:r>
              <w:t xml:space="preserve"> или </w:t>
            </w:r>
            <w:r w:rsidRPr="00154B2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ExecutorService</w:t>
            </w:r>
            <w:r w:rsidRPr="00154B27">
              <w:rPr>
                <w:szCs w:val="28"/>
              </w:rPr>
              <w:t>.</w:t>
            </w:r>
          </w:p>
        </w:tc>
      </w:tr>
      <w:tr w:rsidR="00154B27" w14:paraId="27A313EB" w14:textId="77777777" w:rsidTr="00154B27">
        <w:tc>
          <w:tcPr>
            <w:tcW w:w="3209" w:type="dxa"/>
          </w:tcPr>
          <w:p w14:paraId="3636B614" w14:textId="21D557D7" w:rsidR="00154B27" w:rsidRPr="00154B27" w:rsidRDefault="00154B27" w:rsidP="00154B2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Kotlin</w:t>
            </w:r>
          </w:p>
        </w:tc>
        <w:tc>
          <w:tcPr>
            <w:tcW w:w="3209" w:type="dxa"/>
          </w:tcPr>
          <w:p w14:paraId="6BF3FB60" w14:textId="79212CAD" w:rsidR="00154B27" w:rsidRDefault="00C91A92" w:rsidP="00C91A92">
            <w:pPr>
              <w:ind w:firstLine="0"/>
              <w:jc w:val="left"/>
            </w:pPr>
            <w:r>
              <w:t>Поочередное выполнение.</w:t>
            </w:r>
          </w:p>
        </w:tc>
        <w:tc>
          <w:tcPr>
            <w:tcW w:w="3209" w:type="dxa"/>
          </w:tcPr>
          <w:p w14:paraId="09FF711D" w14:textId="547167F6" w:rsidR="00154B27" w:rsidRDefault="00C91A92" w:rsidP="00C91A92">
            <w:pPr>
              <w:ind w:firstLine="0"/>
              <w:jc w:val="left"/>
            </w:pPr>
            <w:r>
              <w:t>Корутины для асинхронного выполнения, упрощение многозадачности.</w:t>
            </w:r>
          </w:p>
        </w:tc>
      </w:tr>
      <w:tr w:rsidR="00154B27" w14:paraId="42B2BA0E" w14:textId="77777777" w:rsidTr="00154B27">
        <w:tc>
          <w:tcPr>
            <w:tcW w:w="3209" w:type="dxa"/>
          </w:tcPr>
          <w:p w14:paraId="363FE28F" w14:textId="5F56EDBC" w:rsidR="00154B27" w:rsidRPr="00154B27" w:rsidRDefault="00154B27" w:rsidP="00472FC7">
            <w:pPr>
              <w:ind w:firstLine="0"/>
              <w:jc w:val="center"/>
            </w:pPr>
            <w:r>
              <w:rPr>
                <w:lang w:val="en-US"/>
              </w:rPr>
              <w:t>Javascript</w:t>
            </w:r>
          </w:p>
        </w:tc>
        <w:tc>
          <w:tcPr>
            <w:tcW w:w="3209" w:type="dxa"/>
          </w:tcPr>
          <w:p w14:paraId="4BE346AA" w14:textId="03D3F224" w:rsidR="00154B27" w:rsidRDefault="00C91A92" w:rsidP="00C91A92">
            <w:pPr>
              <w:ind w:firstLine="0"/>
              <w:jc w:val="left"/>
            </w:pPr>
            <w:r>
              <w:t>Выполнение в одном потоке (Event Loop).</w:t>
            </w:r>
          </w:p>
        </w:tc>
        <w:tc>
          <w:tcPr>
            <w:tcW w:w="3209" w:type="dxa"/>
          </w:tcPr>
          <w:p w14:paraId="691AC2DE" w14:textId="0B3B8072" w:rsidR="00154B27" w:rsidRDefault="00C91A92" w:rsidP="001A5286">
            <w:pPr>
              <w:ind w:firstLine="0"/>
            </w:pPr>
            <w:r>
              <w:t xml:space="preserve">Асинхронные задачи с помощью </w:t>
            </w:r>
            <w:r w:rsidRPr="00C91A92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Promise</w:t>
            </w:r>
            <w:r>
              <w:t xml:space="preserve">, </w:t>
            </w:r>
            <w:r w:rsidRPr="00C91A92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async/await</w:t>
            </w:r>
            <w:r>
              <w:t>, Веб-воркеры.</w:t>
            </w:r>
          </w:p>
        </w:tc>
      </w:tr>
    </w:tbl>
    <w:p w14:paraId="61CC52C1" w14:textId="77777777" w:rsidR="00154B27" w:rsidRDefault="00154B27" w:rsidP="00154B27">
      <w:pPr>
        <w:spacing w:line="360" w:lineRule="auto"/>
        <w:rPr>
          <w:rStyle w:val="ae"/>
        </w:rPr>
      </w:pPr>
    </w:p>
    <w:p w14:paraId="2043F636" w14:textId="35037C82" w:rsidR="001A5286" w:rsidRDefault="00154B27" w:rsidP="00154B27">
      <w:pPr>
        <w:spacing w:line="360" w:lineRule="auto"/>
      </w:pPr>
      <w:r w:rsidRPr="00C91A92">
        <w:rPr>
          <w:rStyle w:val="ae"/>
          <w:b w:val="0"/>
          <w:bCs w:val="0"/>
        </w:rPr>
        <w:t>Последовательная парадигма:</w:t>
      </w:r>
      <w:r>
        <w:t xml:space="preserve"> проста, но менее эффективна для многозадачных приложений.</w:t>
      </w:r>
    </w:p>
    <w:p w14:paraId="05B7E1E0" w14:textId="492059E8" w:rsidR="00154B27" w:rsidRPr="001A5286" w:rsidRDefault="00154B27" w:rsidP="00093DB7">
      <w:pPr>
        <w:spacing w:line="360" w:lineRule="auto"/>
      </w:pPr>
      <w:r w:rsidRPr="00C91A92">
        <w:rPr>
          <w:rStyle w:val="ae"/>
          <w:b w:val="0"/>
          <w:bCs w:val="0"/>
        </w:rPr>
        <w:lastRenderedPageBreak/>
        <w:t>Параллельная парадигма:</w:t>
      </w:r>
      <w:r>
        <w:t xml:space="preserve"> ускоряет выполнение, но требует управления потоками и синхронизации данных. В Java и Kotlin используются потоки и корутины, а в JavaScript — асинхронность и веб-воркеры.</w:t>
      </w:r>
    </w:p>
    <w:p w14:paraId="334FC96E" w14:textId="12F7E4BB" w:rsidR="00A84EFE" w:rsidRDefault="0051022F" w:rsidP="0051022F">
      <w:pPr>
        <w:spacing w:line="360" w:lineRule="auto"/>
      </w:pPr>
      <w:r w:rsidRPr="0051022F">
        <w:rPr>
          <w:b/>
          <w:bCs/>
        </w:rPr>
        <w:t>Задание 9.</w:t>
      </w:r>
      <w:r>
        <w:t xml:space="preserve"> </w:t>
      </w:r>
      <w:r w:rsidR="00A84EFE">
        <w:t>Синхронизация потоков по ресурсам и событиям в языках ООП Java, Kotlin и JavaScript. Оператор Synchronize, операции Wait, Notify. Примеры и скриншоты.</w:t>
      </w:r>
    </w:p>
    <w:p w14:paraId="34EDD2F2" w14:textId="77777777" w:rsidR="009F5209" w:rsidRPr="009F5209" w:rsidRDefault="009F5209" w:rsidP="0051022F">
      <w:pPr>
        <w:spacing w:line="360" w:lineRule="auto"/>
        <w:ind w:firstLine="708"/>
      </w:pPr>
      <w:r w:rsidRPr="0051022F">
        <w:t>Синхронизация потоков</w:t>
      </w:r>
      <w:r w:rsidRPr="009F5209">
        <w:t xml:space="preserve"> необходима для предотвращения конфликтов при одновременном доступе нескольких потоков к общим ресурсам. Она позволяет обеспечить правильную работу программы, когда несколько потоков взаимодействуют с общими данными, предотвращая ошибки, связанные с состоянием гонки.</w:t>
      </w:r>
    </w:p>
    <w:p w14:paraId="13085758" w14:textId="77777777" w:rsidR="009F5209" w:rsidRPr="009F5209" w:rsidRDefault="009F5209" w:rsidP="0051022F">
      <w:pPr>
        <w:spacing w:line="360" w:lineRule="auto"/>
      </w:pPr>
      <w:r w:rsidRPr="009F5209">
        <w:t xml:space="preserve">В Java синхронизация потоков осуществляется с помощью ключевого слова synchronized, а также методов </w:t>
      </w:r>
      <w:proofErr w:type="gramStart"/>
      <w:r w:rsidRPr="009F5209">
        <w:t>wait(</w:t>
      </w:r>
      <w:proofErr w:type="gramEnd"/>
      <w:r w:rsidRPr="009F5209">
        <w:t>), notify(), notifyAll(). Эти методы используются для управления взаимодействием между потоками, чтобы один поток мог ожидать события, вызванное другим потоком.</w:t>
      </w:r>
    </w:p>
    <w:p w14:paraId="420B97C5" w14:textId="4AEC854D" w:rsidR="009F5209" w:rsidRPr="0051022F" w:rsidRDefault="0051022F" w:rsidP="0051022F">
      <w:pPr>
        <w:spacing w:line="360" w:lineRule="auto"/>
      </w:pPr>
      <w:r>
        <w:t>Рассмотрим п</w:t>
      </w:r>
      <w:r w:rsidR="009F5209" w:rsidRPr="0051022F">
        <w:t xml:space="preserve">ример с использованием synchronized, </w:t>
      </w:r>
      <w:proofErr w:type="gramStart"/>
      <w:r w:rsidR="009F5209" w:rsidRPr="0051022F">
        <w:t>wait(</w:t>
      </w:r>
      <w:proofErr w:type="gramEnd"/>
      <w:r w:rsidR="009F5209" w:rsidRPr="0051022F">
        <w:t>) и notify()</w:t>
      </w:r>
      <w:r>
        <w:t xml:space="preserve">. Код представлен на рисунке 66. </w:t>
      </w:r>
    </w:p>
    <w:p w14:paraId="5D8B9C81" w14:textId="73D4D7D1" w:rsidR="00043264" w:rsidRDefault="00043264" w:rsidP="00043264">
      <w:pPr>
        <w:jc w:val="center"/>
        <w:rPr>
          <w:lang w:val="en-US"/>
        </w:rPr>
      </w:pPr>
      <w:r w:rsidRPr="00043264">
        <w:rPr>
          <w:noProof/>
          <w:lang w:val="en-US"/>
        </w:rPr>
        <w:drawing>
          <wp:inline distT="0" distB="0" distL="0" distR="0" wp14:anchorId="0E9CEC23" wp14:editId="784CA229">
            <wp:extent cx="3703320" cy="3056959"/>
            <wp:effectExtent l="152400" t="152400" r="354330" b="353060"/>
            <wp:docPr id="1059703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0313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4737" cy="30581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685A05" w14:textId="396DEF95" w:rsidR="0051022F" w:rsidRDefault="0051022F" w:rsidP="00043264">
      <w:pPr>
        <w:jc w:val="center"/>
        <w:rPr>
          <w:sz w:val="24"/>
          <w:szCs w:val="20"/>
        </w:rPr>
      </w:pPr>
      <w:r w:rsidRPr="005E3C4D">
        <w:rPr>
          <w:sz w:val="24"/>
          <w:szCs w:val="20"/>
        </w:rPr>
        <w:t xml:space="preserve">Рисунок 66 </w:t>
      </w:r>
      <w:r w:rsidR="005E3C4D" w:rsidRPr="005E3C4D">
        <w:rPr>
          <w:sz w:val="24"/>
          <w:szCs w:val="20"/>
        </w:rPr>
        <w:t>–</w:t>
      </w:r>
      <w:r w:rsidRPr="005E3C4D">
        <w:rPr>
          <w:sz w:val="24"/>
          <w:szCs w:val="20"/>
        </w:rPr>
        <w:t xml:space="preserve"> </w:t>
      </w:r>
      <w:r w:rsidR="005E3C4D" w:rsidRPr="005E3C4D">
        <w:rPr>
          <w:sz w:val="24"/>
          <w:szCs w:val="20"/>
        </w:rPr>
        <w:t>пример синхронизации потоков</w:t>
      </w:r>
    </w:p>
    <w:p w14:paraId="498CEB8A" w14:textId="15C5381C" w:rsidR="00EE48AC" w:rsidRDefault="00EE48AC" w:rsidP="00EE48AC">
      <w:r>
        <w:lastRenderedPageBreak/>
        <w:t xml:space="preserve">Теперь рассмотрим пример запуска, код представлен на рисунке 67. </w:t>
      </w:r>
    </w:p>
    <w:p w14:paraId="4A064FDB" w14:textId="77777777" w:rsidR="00EE48AC" w:rsidRPr="00EE48AC" w:rsidRDefault="00EE48AC" w:rsidP="00EE48AC"/>
    <w:p w14:paraId="657C7A51" w14:textId="6F325B8C" w:rsidR="00043264" w:rsidRDefault="00043264" w:rsidP="00043264">
      <w:pPr>
        <w:jc w:val="center"/>
        <w:rPr>
          <w:lang w:val="en-US"/>
        </w:rPr>
      </w:pPr>
      <w:r w:rsidRPr="00043264">
        <w:rPr>
          <w:noProof/>
          <w:lang w:val="en-US"/>
        </w:rPr>
        <w:drawing>
          <wp:inline distT="0" distB="0" distL="0" distR="0" wp14:anchorId="2F696DF3" wp14:editId="666E2E94">
            <wp:extent cx="3726180" cy="3263355"/>
            <wp:effectExtent l="152400" t="152400" r="369570" b="356235"/>
            <wp:docPr id="1639086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8681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32513" cy="32689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EF05A3" w14:textId="1A7B0D98" w:rsidR="00EE48AC" w:rsidRPr="00EE48AC" w:rsidRDefault="00EE48AC" w:rsidP="00043264">
      <w:pPr>
        <w:jc w:val="center"/>
        <w:rPr>
          <w:sz w:val="24"/>
          <w:szCs w:val="20"/>
        </w:rPr>
      </w:pPr>
      <w:r w:rsidRPr="00EE48AC">
        <w:rPr>
          <w:sz w:val="24"/>
          <w:szCs w:val="20"/>
        </w:rPr>
        <w:t>Рисунок 67 – пример запуска нескольких потоков с синхронизацией</w:t>
      </w:r>
    </w:p>
    <w:p w14:paraId="7DC53723" w14:textId="11E13F64" w:rsidR="00EE48AC" w:rsidRDefault="00EE48AC" w:rsidP="00043264">
      <w:pPr>
        <w:jc w:val="center"/>
      </w:pPr>
    </w:p>
    <w:p w14:paraId="0949949B" w14:textId="0E1CB853" w:rsidR="00EE48AC" w:rsidRPr="00EE48AC" w:rsidRDefault="00EE48AC" w:rsidP="00BB1E38">
      <w:pPr>
        <w:spacing w:line="360" w:lineRule="auto"/>
      </w:pPr>
      <w:r>
        <w:t xml:space="preserve">В результате в консоли видим подобный результат. Опять-таки такой код много не имеет смысл в параллельности, тут накладных расходов больше, чем в последовательном. </w:t>
      </w:r>
      <w:r w:rsidR="00794B90">
        <w:t xml:space="preserve">В результате запуска программы получился такой вывод, который представлен на рисунке 68. </w:t>
      </w:r>
    </w:p>
    <w:p w14:paraId="717C9C73" w14:textId="7ED7F52E" w:rsidR="00573428" w:rsidRDefault="00573428" w:rsidP="00573428">
      <w:pPr>
        <w:jc w:val="center"/>
        <w:rPr>
          <w:lang w:val="en-US"/>
        </w:rPr>
      </w:pPr>
      <w:r w:rsidRPr="00573428">
        <w:rPr>
          <w:noProof/>
          <w:lang w:val="en-US"/>
        </w:rPr>
        <w:drawing>
          <wp:inline distT="0" distB="0" distL="0" distR="0" wp14:anchorId="57D83177" wp14:editId="62469451">
            <wp:extent cx="4320000" cy="1028051"/>
            <wp:effectExtent l="152400" t="152400" r="366395" b="363220"/>
            <wp:docPr id="628554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5412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280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E5EC48" w14:textId="05D5E599" w:rsidR="00794B90" w:rsidRPr="004B3447" w:rsidRDefault="004B3447" w:rsidP="00573428">
      <w:pPr>
        <w:jc w:val="center"/>
        <w:rPr>
          <w:sz w:val="24"/>
          <w:szCs w:val="20"/>
        </w:rPr>
      </w:pPr>
      <w:r w:rsidRPr="004B3447">
        <w:rPr>
          <w:sz w:val="24"/>
          <w:szCs w:val="20"/>
        </w:rPr>
        <w:t>Рисунок 68 – результат работы параллельной программы с синхронизацией потоков</w:t>
      </w:r>
    </w:p>
    <w:p w14:paraId="09B00F2D" w14:textId="77777777" w:rsidR="003D2B5C" w:rsidRDefault="003D2B5C" w:rsidP="009F5209">
      <w:pPr>
        <w:rPr>
          <w:b/>
          <w:bCs/>
        </w:rPr>
      </w:pPr>
    </w:p>
    <w:p w14:paraId="53724E29" w14:textId="77777777" w:rsidR="009F5209" w:rsidRPr="009F5209" w:rsidRDefault="009F5209" w:rsidP="003D2B5C">
      <w:pPr>
        <w:spacing w:line="360" w:lineRule="auto"/>
      </w:pPr>
      <w:r w:rsidRPr="009F5209">
        <w:t xml:space="preserve">synchronized гарантирует, что только один поток может выполнить метод </w:t>
      </w:r>
      <w:proofErr w:type="gramStart"/>
      <w:r w:rsidRPr="009F5209">
        <w:t>increment(</w:t>
      </w:r>
      <w:proofErr w:type="gramEnd"/>
      <w:r w:rsidRPr="009F5209">
        <w:t>) или waitForIncrement() в одно время.</w:t>
      </w:r>
    </w:p>
    <w:p w14:paraId="632D6511" w14:textId="77777777" w:rsidR="009F5209" w:rsidRPr="009F5209" w:rsidRDefault="009F5209" w:rsidP="003D2B5C">
      <w:pPr>
        <w:spacing w:line="360" w:lineRule="auto"/>
      </w:pPr>
      <w:proofErr w:type="gramStart"/>
      <w:r w:rsidRPr="009F5209">
        <w:t>wait(</w:t>
      </w:r>
      <w:proofErr w:type="gramEnd"/>
      <w:r w:rsidRPr="009F5209">
        <w:t>) заставляет поток ожидать, пока другой поток не выполнит notify(), чтобы разблокировать его выполнение.</w:t>
      </w:r>
    </w:p>
    <w:p w14:paraId="26330F7A" w14:textId="090E24AA" w:rsidR="009F5209" w:rsidRPr="00E77E6A" w:rsidRDefault="009F5209" w:rsidP="00CF150D">
      <w:pPr>
        <w:spacing w:line="360" w:lineRule="auto"/>
      </w:pPr>
      <w:r w:rsidRPr="009F5209">
        <w:lastRenderedPageBreak/>
        <w:t xml:space="preserve">Kotlin, как и Java, поддерживает синхронизацию с использованием ключевого слова synchronized и методов </w:t>
      </w:r>
      <w:proofErr w:type="gramStart"/>
      <w:r w:rsidRPr="009F5209">
        <w:t>wait(</w:t>
      </w:r>
      <w:proofErr w:type="gramEnd"/>
      <w:r w:rsidRPr="009F5209">
        <w:t>), notify() в рамках JVM.</w:t>
      </w:r>
      <w:r w:rsidR="00CF150D">
        <w:t xml:space="preserve"> Рассмотрим </w:t>
      </w:r>
      <w:r w:rsidR="00CF150D" w:rsidRPr="00CF150D">
        <w:t>п</w:t>
      </w:r>
      <w:r w:rsidRPr="00CF150D">
        <w:t>ример</w:t>
      </w:r>
      <w:r w:rsidRPr="00CF150D">
        <w:rPr>
          <w:lang w:val="en-US"/>
        </w:rPr>
        <w:t xml:space="preserve"> </w:t>
      </w:r>
      <w:r w:rsidRPr="00CF150D">
        <w:t>синхронизации</w:t>
      </w:r>
      <w:r w:rsidRPr="00CF150D">
        <w:rPr>
          <w:lang w:val="en-US"/>
        </w:rPr>
        <w:t xml:space="preserve"> </w:t>
      </w:r>
      <w:r w:rsidRPr="00CF150D">
        <w:t>в</w:t>
      </w:r>
      <w:r w:rsidRPr="00CF150D">
        <w:rPr>
          <w:lang w:val="en-US"/>
        </w:rPr>
        <w:t xml:space="preserve"> Kotlin</w:t>
      </w:r>
      <w:r w:rsidR="00E77E6A">
        <w:t xml:space="preserve">, который представлен на рисунке 69. </w:t>
      </w:r>
    </w:p>
    <w:p w14:paraId="4931C9ED" w14:textId="7EA1322B" w:rsidR="00B164B8" w:rsidRDefault="00872333" w:rsidP="0068278A">
      <w:pPr>
        <w:jc w:val="center"/>
        <w:rPr>
          <w:lang w:val="en-US"/>
        </w:rPr>
      </w:pPr>
      <w:r w:rsidRPr="00872333">
        <w:rPr>
          <w:noProof/>
          <w:lang w:val="en-US"/>
        </w:rPr>
        <w:drawing>
          <wp:inline distT="0" distB="0" distL="0" distR="0" wp14:anchorId="1D8709B1" wp14:editId="37B95128">
            <wp:extent cx="4015740" cy="2531454"/>
            <wp:effectExtent l="152400" t="152400" r="365760" b="364490"/>
            <wp:docPr id="232300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0013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25583" cy="25376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0EA678" w14:textId="555473AF" w:rsidR="00E77E6A" w:rsidRPr="00593641" w:rsidRDefault="00E77E6A" w:rsidP="0068278A">
      <w:pPr>
        <w:jc w:val="center"/>
        <w:rPr>
          <w:sz w:val="24"/>
          <w:szCs w:val="20"/>
        </w:rPr>
      </w:pPr>
      <w:r w:rsidRPr="004E27AA">
        <w:rPr>
          <w:sz w:val="24"/>
          <w:szCs w:val="20"/>
        </w:rPr>
        <w:t xml:space="preserve">Рисунок 69 </w:t>
      </w:r>
      <w:r w:rsidR="004E27AA" w:rsidRPr="004E27AA">
        <w:rPr>
          <w:sz w:val="24"/>
          <w:szCs w:val="20"/>
        </w:rPr>
        <w:t>–</w:t>
      </w:r>
      <w:r w:rsidRPr="004E27AA">
        <w:rPr>
          <w:sz w:val="24"/>
          <w:szCs w:val="20"/>
        </w:rPr>
        <w:t xml:space="preserve"> </w:t>
      </w:r>
      <w:r w:rsidR="004E27AA" w:rsidRPr="004E27AA">
        <w:rPr>
          <w:sz w:val="24"/>
          <w:szCs w:val="20"/>
        </w:rPr>
        <w:t xml:space="preserve">пример параллельного кода на </w:t>
      </w:r>
      <w:r w:rsidR="004E27AA" w:rsidRPr="004E27AA">
        <w:rPr>
          <w:sz w:val="24"/>
          <w:szCs w:val="20"/>
          <w:lang w:val="en-US"/>
        </w:rPr>
        <w:t>Kotlin</w:t>
      </w:r>
    </w:p>
    <w:p w14:paraId="23E6DBD7" w14:textId="6A8C83B8" w:rsidR="00C1170A" w:rsidRPr="00593641" w:rsidRDefault="00C1170A" w:rsidP="0068278A">
      <w:pPr>
        <w:jc w:val="center"/>
        <w:rPr>
          <w:sz w:val="24"/>
          <w:szCs w:val="20"/>
        </w:rPr>
      </w:pPr>
    </w:p>
    <w:p w14:paraId="2BA62806" w14:textId="30E2678F" w:rsidR="00C1170A" w:rsidRPr="00C1170A" w:rsidRDefault="00C1170A" w:rsidP="00C1170A">
      <w:pPr>
        <w:spacing w:line="360" w:lineRule="auto"/>
      </w:pPr>
      <w:r>
        <w:t xml:space="preserve">Опишем теперь точку запуска. В принципе </w:t>
      </w:r>
      <w:r>
        <w:rPr>
          <w:lang w:val="en-US"/>
        </w:rPr>
        <w:t>Kotlin</w:t>
      </w:r>
      <w:r>
        <w:t xml:space="preserve"> очень похож на </w:t>
      </w:r>
      <w:r>
        <w:rPr>
          <w:lang w:val="en-US"/>
        </w:rPr>
        <w:t>Java</w:t>
      </w:r>
      <w:r>
        <w:t xml:space="preserve">, нет глобальной разницы визуальной. Точка запуска представлена на рисунке 70. </w:t>
      </w:r>
    </w:p>
    <w:p w14:paraId="415FBCFE" w14:textId="77777777" w:rsidR="00D61533" w:rsidRPr="004E27AA" w:rsidRDefault="00D61533" w:rsidP="0039658A">
      <w:pPr>
        <w:jc w:val="center"/>
      </w:pPr>
    </w:p>
    <w:p w14:paraId="67D7CF9C" w14:textId="4F58FE01" w:rsidR="0039658A" w:rsidRDefault="0039658A" w:rsidP="0039658A">
      <w:pPr>
        <w:jc w:val="center"/>
        <w:rPr>
          <w:lang w:val="en-US"/>
        </w:rPr>
      </w:pPr>
      <w:r w:rsidRPr="0039658A">
        <w:rPr>
          <w:noProof/>
          <w:lang w:val="en-US"/>
        </w:rPr>
        <w:drawing>
          <wp:inline distT="0" distB="0" distL="0" distR="0" wp14:anchorId="71FCAAEA" wp14:editId="66DC70F8">
            <wp:extent cx="3429000" cy="2499202"/>
            <wp:effectExtent l="152400" t="152400" r="361950" b="358775"/>
            <wp:docPr id="1889669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6923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48924" cy="25137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154934" w14:textId="10A91719" w:rsidR="00C1170A" w:rsidRDefault="00C1170A" w:rsidP="0039658A">
      <w:pPr>
        <w:jc w:val="center"/>
        <w:rPr>
          <w:sz w:val="24"/>
          <w:szCs w:val="20"/>
        </w:rPr>
      </w:pPr>
      <w:r w:rsidRPr="00074776">
        <w:rPr>
          <w:sz w:val="24"/>
          <w:szCs w:val="20"/>
        </w:rPr>
        <w:t xml:space="preserve">Рисунок 70 </w:t>
      </w:r>
      <w:r w:rsidR="00074776" w:rsidRPr="00074776">
        <w:rPr>
          <w:sz w:val="24"/>
          <w:szCs w:val="20"/>
        </w:rPr>
        <w:t>–</w:t>
      </w:r>
      <w:r w:rsidRPr="00074776">
        <w:rPr>
          <w:sz w:val="24"/>
          <w:szCs w:val="20"/>
        </w:rPr>
        <w:t xml:space="preserve"> </w:t>
      </w:r>
      <w:r w:rsidR="00074776" w:rsidRPr="00074776">
        <w:rPr>
          <w:sz w:val="24"/>
          <w:szCs w:val="20"/>
        </w:rPr>
        <w:t>пример точки входа для параллельной программы</w:t>
      </w:r>
    </w:p>
    <w:p w14:paraId="41E7DEA4" w14:textId="77551B22" w:rsidR="00C97F93" w:rsidRDefault="00C97F93" w:rsidP="0039658A">
      <w:pPr>
        <w:jc w:val="center"/>
        <w:rPr>
          <w:sz w:val="24"/>
          <w:szCs w:val="20"/>
        </w:rPr>
      </w:pPr>
    </w:p>
    <w:p w14:paraId="16FED43A" w14:textId="2D5C770C" w:rsidR="00C97F93" w:rsidRPr="00C97F93" w:rsidRDefault="00C97F93" w:rsidP="00C97F93">
      <w:pPr>
        <w:spacing w:line="360" w:lineRule="auto"/>
      </w:pPr>
      <w:r>
        <w:t xml:space="preserve">В результате запуска программы можем увидеть то, что представлено в консоли на рисунке 71. </w:t>
      </w:r>
    </w:p>
    <w:p w14:paraId="663ACF94" w14:textId="527220E8" w:rsidR="00D61533" w:rsidRDefault="00D61533" w:rsidP="00C97F93">
      <w:pPr>
        <w:jc w:val="center"/>
        <w:rPr>
          <w:lang w:val="en-US"/>
        </w:rPr>
      </w:pPr>
      <w:r w:rsidRPr="00D61533">
        <w:rPr>
          <w:noProof/>
          <w:lang w:val="en-US"/>
        </w:rPr>
        <w:lastRenderedPageBreak/>
        <w:drawing>
          <wp:inline distT="0" distB="0" distL="0" distR="0" wp14:anchorId="08A07C34" wp14:editId="2F8D4F95">
            <wp:extent cx="3596640" cy="844199"/>
            <wp:effectExtent l="152400" t="152400" r="365760" b="356235"/>
            <wp:docPr id="1814815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1517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65882" cy="8604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6545AF" w14:textId="5ACC3216" w:rsidR="00C97F93" w:rsidRPr="00C97F93" w:rsidRDefault="00C97F93" w:rsidP="00C97F93">
      <w:pPr>
        <w:jc w:val="center"/>
        <w:rPr>
          <w:sz w:val="24"/>
          <w:szCs w:val="20"/>
        </w:rPr>
      </w:pPr>
      <w:r w:rsidRPr="00C97F93">
        <w:rPr>
          <w:sz w:val="24"/>
          <w:szCs w:val="20"/>
        </w:rPr>
        <w:t xml:space="preserve">Рисунок 71 – результат запуска параллельной программы на </w:t>
      </w:r>
      <w:r w:rsidRPr="00C97F93">
        <w:rPr>
          <w:sz w:val="24"/>
          <w:szCs w:val="20"/>
          <w:lang w:val="en-US"/>
        </w:rPr>
        <w:t>Kotlin</w:t>
      </w:r>
    </w:p>
    <w:p w14:paraId="1117FD40" w14:textId="77777777" w:rsidR="00C97F93" w:rsidRPr="00C97F93" w:rsidRDefault="00C97F93" w:rsidP="00D61533"/>
    <w:p w14:paraId="242CA575" w14:textId="4CD7B1CE" w:rsidR="009F5209" w:rsidRPr="009F5209" w:rsidRDefault="009F5209" w:rsidP="007A2C7A">
      <w:pPr>
        <w:spacing w:line="360" w:lineRule="auto"/>
      </w:pPr>
      <w:r w:rsidRPr="009F5209">
        <w:t>В Kotlin синхронизация также реализуется через аннотацию @Synchronized, которая эквивалентна использованию synchronized в Java.</w:t>
      </w:r>
      <w:r w:rsidR="007A2C7A">
        <w:t xml:space="preserve"> </w:t>
      </w:r>
      <w:r w:rsidRPr="009F5209">
        <w:t xml:space="preserve">Взаимодействие потоков осуществляется с помощью методов </w:t>
      </w:r>
      <w:proofErr w:type="gramStart"/>
      <w:r w:rsidRPr="009F5209">
        <w:t>wait(</w:t>
      </w:r>
      <w:proofErr w:type="gramEnd"/>
      <w:r w:rsidRPr="009F5209">
        <w:t>) и notify().</w:t>
      </w:r>
    </w:p>
    <w:p w14:paraId="6F578B18" w14:textId="77777777" w:rsidR="009F5209" w:rsidRPr="009F5209" w:rsidRDefault="009F5209" w:rsidP="007A2C7A">
      <w:pPr>
        <w:spacing w:line="360" w:lineRule="auto"/>
      </w:pPr>
      <w:r w:rsidRPr="009F5209">
        <w:t xml:space="preserve">В JavaScript нет явной синхронизации потоков, так как он использует </w:t>
      </w:r>
      <w:r w:rsidRPr="007A2C7A">
        <w:t>однопоточную модель</w:t>
      </w:r>
      <w:r w:rsidRPr="009F5209">
        <w:t xml:space="preserve"> исполнения, основанную на событие-ориентированной архитектуре. Однако можно использовать </w:t>
      </w:r>
      <w:r w:rsidRPr="007A2C7A">
        <w:t>веб-воркеры</w:t>
      </w:r>
      <w:r w:rsidRPr="009F5209">
        <w:t xml:space="preserve"> для многозадачности и </w:t>
      </w:r>
      <w:r w:rsidRPr="007A2C7A">
        <w:t>промисы</w:t>
      </w:r>
      <w:r w:rsidRPr="009F5209">
        <w:t xml:space="preserve"> для асинхронной работы с данными.</w:t>
      </w:r>
    </w:p>
    <w:p w14:paraId="09059E7E" w14:textId="71C180C0" w:rsidR="00126513" w:rsidRPr="00D74AEF" w:rsidRDefault="00D74AEF" w:rsidP="00126513">
      <w:pPr>
        <w:spacing w:line="360" w:lineRule="auto"/>
      </w:pPr>
      <w:r>
        <w:t>Рассмотрим п</w:t>
      </w:r>
      <w:r w:rsidR="009F5209" w:rsidRPr="00D74AEF">
        <w:t>ример синхронизации с использованием Promise</w:t>
      </w:r>
      <w:r w:rsidR="00126513">
        <w:t xml:space="preserve">, код представлен на рисунке 72. </w:t>
      </w:r>
    </w:p>
    <w:p w14:paraId="5E7298EB" w14:textId="5626B96F" w:rsidR="004A0B5E" w:rsidRDefault="004A0B5E" w:rsidP="004A0B5E">
      <w:pPr>
        <w:jc w:val="center"/>
        <w:rPr>
          <w:b/>
          <w:bCs/>
        </w:rPr>
      </w:pPr>
      <w:r w:rsidRPr="004A0B5E">
        <w:rPr>
          <w:b/>
          <w:bCs/>
          <w:noProof/>
        </w:rPr>
        <w:drawing>
          <wp:inline distT="0" distB="0" distL="0" distR="0" wp14:anchorId="391750F7" wp14:editId="2840B9DA">
            <wp:extent cx="4105520" cy="3764280"/>
            <wp:effectExtent l="152400" t="152400" r="371475" b="369570"/>
            <wp:docPr id="965927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2715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162827" cy="38168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A4BDFA" w14:textId="33234638" w:rsidR="00126513" w:rsidRPr="00126513" w:rsidRDefault="00126513" w:rsidP="004A0B5E">
      <w:pPr>
        <w:jc w:val="center"/>
        <w:rPr>
          <w:sz w:val="24"/>
          <w:szCs w:val="20"/>
        </w:rPr>
      </w:pPr>
      <w:r w:rsidRPr="00126513">
        <w:rPr>
          <w:sz w:val="24"/>
          <w:szCs w:val="20"/>
        </w:rPr>
        <w:t xml:space="preserve">Рисунок 72 – пример запуска асинхронной программы на </w:t>
      </w:r>
      <w:r w:rsidRPr="00126513">
        <w:rPr>
          <w:sz w:val="24"/>
          <w:szCs w:val="20"/>
          <w:lang w:val="en-US"/>
        </w:rPr>
        <w:t>Javascript</w:t>
      </w:r>
    </w:p>
    <w:p w14:paraId="7C08CDEF" w14:textId="77777777" w:rsidR="009F5209" w:rsidRPr="009F5209" w:rsidRDefault="009F5209" w:rsidP="00984D62">
      <w:pPr>
        <w:spacing w:line="360" w:lineRule="auto"/>
      </w:pPr>
      <w:r w:rsidRPr="009F5209">
        <w:lastRenderedPageBreak/>
        <w:t>В JavaScript синхронизация потока выполняется с использованием промисов. В этом примере waitForIncrement ожидает, пока переменная count станет больше 0, а затем продолжает выполнение.</w:t>
      </w:r>
    </w:p>
    <w:p w14:paraId="78D14886" w14:textId="77777777" w:rsidR="009F5209" w:rsidRPr="009F5209" w:rsidRDefault="009F5209" w:rsidP="00984D62">
      <w:pPr>
        <w:spacing w:line="360" w:lineRule="auto"/>
      </w:pPr>
      <w:r w:rsidRPr="009F5209">
        <w:t>Веб-воркеры могли бы быть использованы для выполнения параллельных задач.</w:t>
      </w:r>
    </w:p>
    <w:p w14:paraId="768A7180" w14:textId="77777777" w:rsidR="009F5209" w:rsidRPr="009F5209" w:rsidRDefault="009F5209" w:rsidP="007F3D79">
      <w:pPr>
        <w:numPr>
          <w:ilvl w:val="0"/>
          <w:numId w:val="13"/>
        </w:numPr>
        <w:spacing w:line="360" w:lineRule="auto"/>
      </w:pPr>
      <w:r w:rsidRPr="00984D62">
        <w:t>Java</w:t>
      </w:r>
      <w:r w:rsidRPr="009F5209">
        <w:t xml:space="preserve"> и </w:t>
      </w:r>
      <w:r w:rsidRPr="00984D62">
        <w:t>Kotlin</w:t>
      </w:r>
      <w:r w:rsidRPr="009F5209">
        <w:t xml:space="preserve"> используют классическую модель синхронизации через synchronized, </w:t>
      </w:r>
      <w:proofErr w:type="gramStart"/>
      <w:r w:rsidRPr="009F5209">
        <w:t>wait(</w:t>
      </w:r>
      <w:proofErr w:type="gramEnd"/>
      <w:r w:rsidRPr="009F5209">
        <w:t>), и notify() для управления потоками и их взаимодействием. Эти механизмы необходимы для решения проблем с состоянием гонки.</w:t>
      </w:r>
    </w:p>
    <w:p w14:paraId="38312B72" w14:textId="77777777" w:rsidR="009F5209" w:rsidRPr="009F5209" w:rsidRDefault="009F5209" w:rsidP="007F3D79">
      <w:pPr>
        <w:numPr>
          <w:ilvl w:val="0"/>
          <w:numId w:val="13"/>
        </w:numPr>
        <w:spacing w:line="360" w:lineRule="auto"/>
      </w:pPr>
      <w:r w:rsidRPr="009F5209">
        <w:t xml:space="preserve">В </w:t>
      </w:r>
      <w:r w:rsidRPr="00984D62">
        <w:t>JavaScript</w:t>
      </w:r>
      <w:r w:rsidRPr="009F5209">
        <w:t xml:space="preserve"> из-за однопоточной модели для синхронизации задач используется асинхронное программирование с промисами, а для параллельных вычислений — веб-воркеры.</w:t>
      </w:r>
    </w:p>
    <w:p w14:paraId="4B2A3DC4" w14:textId="4941FFBB" w:rsidR="009F5209" w:rsidRPr="009F5209" w:rsidRDefault="009F5209" w:rsidP="00954084">
      <w:pPr>
        <w:spacing w:line="360" w:lineRule="auto"/>
      </w:pPr>
      <w:r w:rsidRPr="009F5209">
        <w:t>Синхронизация в многозадачных системах имеет ключевое значение для обеспечения безопасности данных и эффективной работы программы, но она требует правильного управления потоками для избегания deadlock и других проблем.</w:t>
      </w:r>
    </w:p>
    <w:p w14:paraId="73426CC5" w14:textId="57237DBC" w:rsidR="00A84EFE" w:rsidRDefault="00954084" w:rsidP="00954084">
      <w:pPr>
        <w:spacing w:line="360" w:lineRule="auto"/>
      </w:pPr>
      <w:r w:rsidRPr="00954084">
        <w:rPr>
          <w:b/>
          <w:bCs/>
        </w:rPr>
        <w:t>Задание 10.</w:t>
      </w:r>
      <w:r>
        <w:t xml:space="preserve"> </w:t>
      </w:r>
      <w:r w:rsidR="00A84EFE">
        <w:t>Многопоточная среда и способы её создания в языках Java, Kotlin и JavaScript. Примеры её реализации, скриншоты. Достоинства и недостатки.</w:t>
      </w:r>
    </w:p>
    <w:p w14:paraId="3CA9EA9F" w14:textId="77777777" w:rsidR="00B71A35" w:rsidRPr="00B71A35" w:rsidRDefault="00B71A35" w:rsidP="00954084">
      <w:pPr>
        <w:spacing w:line="360" w:lineRule="auto"/>
      </w:pPr>
      <w:r w:rsidRPr="00954084">
        <w:t>Многопоточность</w:t>
      </w:r>
      <w:r w:rsidRPr="00B71A35">
        <w:t xml:space="preserve"> позволяет выполнять несколько задач одновременно, что полезно для обработки больших объёмов данных, ускорения работы программ и использования всех ядер процессора. Многопоточные программы могут работать быстрее и более эффективно, чем однопоточные, при условии, что правильно управляются ресурсы и синхронизация.</w:t>
      </w:r>
    </w:p>
    <w:p w14:paraId="139CE99E" w14:textId="77777777" w:rsidR="00B71A35" w:rsidRPr="00B71A35" w:rsidRDefault="00B71A35" w:rsidP="00BC3E05">
      <w:pPr>
        <w:spacing w:line="360" w:lineRule="auto"/>
      </w:pPr>
      <w:r w:rsidRPr="00B71A35">
        <w:t>В Java многопоточность можно реализовать с помощью класса Thread, интерфейса Runnable, а также более высокоуровневых конструкций, таких как ExecutorService.</w:t>
      </w:r>
    </w:p>
    <w:p w14:paraId="05BB1A1C" w14:textId="06350B81" w:rsidR="00B71A35" w:rsidRPr="00BC3E05" w:rsidRDefault="00BC3E05" w:rsidP="00BC3E05">
      <w:pPr>
        <w:spacing w:line="360" w:lineRule="auto"/>
      </w:pPr>
      <w:r>
        <w:t>Рассмотрим п</w:t>
      </w:r>
      <w:r w:rsidR="00B71A35" w:rsidRPr="00BC3E05">
        <w:t>ример создания многопоточности в Java с использованием Thread и Runnable</w:t>
      </w:r>
      <w:r>
        <w:t xml:space="preserve">. Для начала опишем класс, который будет инкапсулировать логику того, что будет выполняться в потоке. Код представлен на рисунке 73. </w:t>
      </w:r>
    </w:p>
    <w:p w14:paraId="7B123885" w14:textId="713CE3A5" w:rsidR="00BC3E05" w:rsidRPr="00BC3E05" w:rsidRDefault="00BB4202" w:rsidP="00BC3E05">
      <w:pPr>
        <w:jc w:val="center"/>
        <w:rPr>
          <w:b/>
          <w:bCs/>
          <w:lang w:val="en-US"/>
        </w:rPr>
      </w:pPr>
      <w:r w:rsidRPr="00BB4202">
        <w:rPr>
          <w:b/>
          <w:bCs/>
          <w:noProof/>
          <w:lang w:val="en-US"/>
        </w:rPr>
        <w:lastRenderedPageBreak/>
        <w:drawing>
          <wp:inline distT="0" distB="0" distL="0" distR="0" wp14:anchorId="07BBAB87" wp14:editId="037DBD64">
            <wp:extent cx="5003800" cy="1416973"/>
            <wp:effectExtent l="152400" t="152400" r="368300" b="354965"/>
            <wp:docPr id="141052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295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44549" cy="14285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BDA64E" w14:textId="6B1E6A54" w:rsidR="00BC3E05" w:rsidRDefault="00BC3E05" w:rsidP="00BB4202">
      <w:pPr>
        <w:jc w:val="center"/>
        <w:rPr>
          <w:sz w:val="24"/>
          <w:szCs w:val="20"/>
        </w:rPr>
      </w:pPr>
      <w:r>
        <w:rPr>
          <w:sz w:val="24"/>
          <w:szCs w:val="20"/>
        </w:rPr>
        <w:t>Рисунок 73 – логика работы в потоке</w:t>
      </w:r>
    </w:p>
    <w:p w14:paraId="08E1F774" w14:textId="5FDED602" w:rsidR="00BC3E05" w:rsidRDefault="00BC3E05" w:rsidP="00BB4202">
      <w:pPr>
        <w:jc w:val="center"/>
        <w:rPr>
          <w:sz w:val="24"/>
          <w:szCs w:val="20"/>
        </w:rPr>
      </w:pPr>
    </w:p>
    <w:p w14:paraId="02C505C3" w14:textId="1B57EF84" w:rsidR="00BC3E05" w:rsidRPr="00BC3E05" w:rsidRDefault="00BC3E05" w:rsidP="00BC3E05">
      <w:pPr>
        <w:spacing w:line="360" w:lineRule="auto"/>
      </w:pPr>
      <w:r>
        <w:t xml:space="preserve">Теперь опишем точку входа, в которой у нас будет запускаться наша логика в различных потоках. Код представлен на рисунке 74. </w:t>
      </w:r>
    </w:p>
    <w:p w14:paraId="197F5FA6" w14:textId="77777777" w:rsidR="00BC3E05" w:rsidRPr="00BC3E05" w:rsidRDefault="00BC3E05" w:rsidP="00BB4202">
      <w:pPr>
        <w:jc w:val="center"/>
        <w:rPr>
          <w:sz w:val="24"/>
          <w:szCs w:val="20"/>
        </w:rPr>
      </w:pPr>
    </w:p>
    <w:p w14:paraId="2252C88A" w14:textId="038E12EC" w:rsidR="00BB4202" w:rsidRDefault="00DF727C" w:rsidP="00DF727C">
      <w:pPr>
        <w:jc w:val="center"/>
        <w:rPr>
          <w:b/>
          <w:bCs/>
          <w:lang w:val="en-US"/>
        </w:rPr>
      </w:pPr>
      <w:r w:rsidRPr="00DF727C">
        <w:rPr>
          <w:b/>
          <w:bCs/>
          <w:noProof/>
          <w:lang w:val="en-US"/>
        </w:rPr>
        <w:drawing>
          <wp:inline distT="0" distB="0" distL="0" distR="0" wp14:anchorId="2CF0DC70" wp14:editId="026B12F8">
            <wp:extent cx="3625850" cy="2327994"/>
            <wp:effectExtent l="152400" t="152400" r="355600" b="358140"/>
            <wp:docPr id="2146365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6536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44179" cy="23397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78A58C" w14:textId="2F2CD6E9" w:rsidR="00BC3E05" w:rsidRDefault="00BC3E05" w:rsidP="00DF727C">
      <w:pPr>
        <w:jc w:val="center"/>
        <w:rPr>
          <w:sz w:val="24"/>
          <w:szCs w:val="20"/>
        </w:rPr>
      </w:pPr>
      <w:r>
        <w:rPr>
          <w:sz w:val="24"/>
          <w:szCs w:val="20"/>
        </w:rPr>
        <w:t xml:space="preserve">Рисунок 74 </w:t>
      </w:r>
      <w:r w:rsidR="00EA0C3C">
        <w:rPr>
          <w:sz w:val="24"/>
          <w:szCs w:val="20"/>
        </w:rPr>
        <w:t>–</w:t>
      </w:r>
      <w:r>
        <w:rPr>
          <w:sz w:val="24"/>
          <w:szCs w:val="20"/>
        </w:rPr>
        <w:t xml:space="preserve"> </w:t>
      </w:r>
      <w:r w:rsidR="00EA0C3C">
        <w:rPr>
          <w:sz w:val="24"/>
          <w:szCs w:val="20"/>
        </w:rPr>
        <w:t>точка запуска для различных потоков</w:t>
      </w:r>
    </w:p>
    <w:p w14:paraId="663D724C" w14:textId="5E56BCA7" w:rsidR="00EA0C3C" w:rsidRDefault="00EA0C3C" w:rsidP="00DF727C">
      <w:pPr>
        <w:jc w:val="center"/>
        <w:rPr>
          <w:sz w:val="24"/>
          <w:szCs w:val="20"/>
        </w:rPr>
      </w:pPr>
    </w:p>
    <w:p w14:paraId="409033DA" w14:textId="1E04DCD8" w:rsidR="00EA0C3C" w:rsidRPr="00EA0C3C" w:rsidRDefault="009F771E" w:rsidP="009F771E">
      <w:pPr>
        <w:spacing w:line="360" w:lineRule="auto"/>
      </w:pPr>
      <w:r>
        <w:t xml:space="preserve">В результате в консоли увидим подобную информацию, которая представлена на рисунке 75. </w:t>
      </w:r>
    </w:p>
    <w:p w14:paraId="5717B4CF" w14:textId="04841C36" w:rsidR="00DF727C" w:rsidRDefault="00DF727C" w:rsidP="00DF727C">
      <w:pPr>
        <w:jc w:val="center"/>
        <w:rPr>
          <w:b/>
          <w:bCs/>
          <w:lang w:val="en-US"/>
        </w:rPr>
      </w:pPr>
      <w:r w:rsidRPr="00DF727C">
        <w:rPr>
          <w:b/>
          <w:bCs/>
          <w:noProof/>
          <w:lang w:val="en-US"/>
        </w:rPr>
        <w:drawing>
          <wp:inline distT="0" distB="0" distL="0" distR="0" wp14:anchorId="402B3A11" wp14:editId="1C998FC3">
            <wp:extent cx="3302000" cy="1092134"/>
            <wp:effectExtent l="152400" t="152400" r="355600" b="356235"/>
            <wp:docPr id="2057566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6615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30955" cy="11017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3B0720" w14:textId="2EFFFC93" w:rsidR="009F771E" w:rsidRDefault="009F771E" w:rsidP="00DF727C">
      <w:pPr>
        <w:jc w:val="center"/>
        <w:rPr>
          <w:sz w:val="24"/>
          <w:szCs w:val="20"/>
        </w:rPr>
      </w:pPr>
      <w:r w:rsidRPr="00E315A2">
        <w:rPr>
          <w:sz w:val="24"/>
          <w:szCs w:val="20"/>
        </w:rPr>
        <w:t>Рисунок 75</w:t>
      </w:r>
      <w:r w:rsidRPr="00E315A2">
        <w:rPr>
          <w:b/>
          <w:bCs/>
          <w:sz w:val="24"/>
          <w:szCs w:val="20"/>
        </w:rPr>
        <w:t xml:space="preserve"> </w:t>
      </w:r>
      <w:r w:rsidR="00E315A2">
        <w:rPr>
          <w:b/>
          <w:bCs/>
          <w:sz w:val="24"/>
          <w:szCs w:val="20"/>
        </w:rPr>
        <w:t>–</w:t>
      </w:r>
      <w:r w:rsidRPr="00E315A2">
        <w:rPr>
          <w:b/>
          <w:bCs/>
          <w:sz w:val="24"/>
          <w:szCs w:val="20"/>
        </w:rPr>
        <w:t xml:space="preserve"> </w:t>
      </w:r>
      <w:r w:rsidR="00E315A2">
        <w:rPr>
          <w:sz w:val="24"/>
          <w:szCs w:val="20"/>
        </w:rPr>
        <w:t>вывод в консоль при параллельном запуске программы</w:t>
      </w:r>
    </w:p>
    <w:p w14:paraId="2D8954AB" w14:textId="77777777" w:rsidR="00E315A2" w:rsidRPr="007704A0" w:rsidRDefault="00E315A2" w:rsidP="00DF727C">
      <w:pPr>
        <w:jc w:val="center"/>
      </w:pPr>
    </w:p>
    <w:p w14:paraId="472E3B0B" w14:textId="62FC86AA" w:rsidR="00B71A35" w:rsidRPr="00B71A35" w:rsidRDefault="00B71A35" w:rsidP="007704A0">
      <w:pPr>
        <w:spacing w:line="360" w:lineRule="auto"/>
      </w:pPr>
      <w:r w:rsidRPr="00B71A35">
        <w:t xml:space="preserve">Мы создаём два потока, каждый из которых выполняет метод </w:t>
      </w:r>
      <w:proofErr w:type="gramStart"/>
      <w:r w:rsidRPr="00B71A35">
        <w:t>run(</w:t>
      </w:r>
      <w:proofErr w:type="gramEnd"/>
      <w:r w:rsidRPr="00B71A35">
        <w:t xml:space="preserve">), </w:t>
      </w:r>
      <w:r w:rsidRPr="00B71A35">
        <w:lastRenderedPageBreak/>
        <w:t>реализованный в интерфейсе Runnable.</w:t>
      </w:r>
      <w:r w:rsidR="007704A0">
        <w:t xml:space="preserve"> </w:t>
      </w:r>
      <w:r w:rsidRPr="00B71A35">
        <w:t xml:space="preserve">Потоки запускаются с помощью метода </w:t>
      </w:r>
      <w:proofErr w:type="gramStart"/>
      <w:r w:rsidRPr="00B71A35">
        <w:t>start(</w:t>
      </w:r>
      <w:proofErr w:type="gramEnd"/>
      <w:r w:rsidRPr="00B71A35">
        <w:t>).</w:t>
      </w:r>
    </w:p>
    <w:p w14:paraId="03E2A254" w14:textId="7E6CF078" w:rsidR="00B71A35" w:rsidRPr="007704A0" w:rsidRDefault="00B71A35" w:rsidP="007704A0">
      <w:pPr>
        <w:spacing w:line="360" w:lineRule="auto"/>
        <w:rPr>
          <w:b/>
          <w:bCs/>
        </w:rPr>
      </w:pPr>
      <w:r w:rsidRPr="007704A0">
        <w:t>Достоинства</w:t>
      </w:r>
      <w:r w:rsidR="007704A0" w:rsidRPr="007704A0">
        <w:t>, которые можно выделить</w:t>
      </w:r>
      <w:r w:rsidRPr="007704A0">
        <w:t>:</w:t>
      </w:r>
      <w:r w:rsidR="007704A0">
        <w:rPr>
          <w:b/>
          <w:bCs/>
        </w:rPr>
        <w:t xml:space="preserve"> </w:t>
      </w:r>
      <w:r w:rsidR="007704A0">
        <w:t>п</w:t>
      </w:r>
      <w:r w:rsidRPr="00B71A35">
        <w:t>олный контроль над потоками через создание объектов Thread и использование синхронизации.</w:t>
      </w:r>
      <w:r w:rsidR="007704A0">
        <w:rPr>
          <w:b/>
          <w:bCs/>
        </w:rPr>
        <w:t xml:space="preserve"> </w:t>
      </w:r>
      <w:r w:rsidRPr="00B71A35">
        <w:t>Использование нескольких ядер процессора для параллельных задач.</w:t>
      </w:r>
    </w:p>
    <w:p w14:paraId="7981475C" w14:textId="32C659F3" w:rsidR="00B71A35" w:rsidRPr="007704A0" w:rsidRDefault="00B71A35" w:rsidP="007704A0">
      <w:pPr>
        <w:spacing w:line="360" w:lineRule="auto"/>
        <w:rPr>
          <w:b/>
          <w:bCs/>
        </w:rPr>
      </w:pPr>
      <w:r w:rsidRPr="007704A0">
        <w:t>Недостатки:</w:t>
      </w:r>
      <w:r w:rsidR="007704A0">
        <w:rPr>
          <w:b/>
          <w:bCs/>
        </w:rPr>
        <w:t xml:space="preserve"> </w:t>
      </w:r>
      <w:r w:rsidR="007704A0">
        <w:t>н</w:t>
      </w:r>
      <w:r w:rsidRPr="00B71A35">
        <w:t>ужно вручную управлять потоками, что увеличивает сложность.</w:t>
      </w:r>
      <w:r w:rsidR="007704A0">
        <w:rPr>
          <w:b/>
          <w:bCs/>
        </w:rPr>
        <w:t xml:space="preserve"> </w:t>
      </w:r>
      <w:r w:rsidRPr="00B71A35">
        <w:t>Проблемы синхронизации данных между потоками, которые могут привести к ошибкам, если не применяются соответствующие методы синхронизации.</w:t>
      </w:r>
    </w:p>
    <w:p w14:paraId="670B0D98" w14:textId="6EC72B29" w:rsidR="00B71A35" w:rsidRPr="00593641" w:rsidRDefault="00B71A35" w:rsidP="00593641">
      <w:pPr>
        <w:spacing w:line="360" w:lineRule="auto"/>
      </w:pPr>
      <w:r w:rsidRPr="00B71A35">
        <w:t xml:space="preserve">Kotlin использует те же механизмы многозадачности, что и Java, поскольку работает на JVM. Однако он также поддерживает использование </w:t>
      </w:r>
      <w:r w:rsidRPr="00593641">
        <w:t xml:space="preserve">корутин </w:t>
      </w:r>
      <w:r w:rsidRPr="00B71A35">
        <w:t>— более лёгкой и удобной альтернативы многопоточности.</w:t>
      </w:r>
      <w:r w:rsidR="00593641">
        <w:t xml:space="preserve"> Рассмотрим </w:t>
      </w:r>
      <w:r w:rsidR="00593641" w:rsidRPr="00593641">
        <w:t>п</w:t>
      </w:r>
      <w:r w:rsidRPr="00593641">
        <w:t>ример многозадачности с использованием корутин в Kotlin</w:t>
      </w:r>
      <w:r w:rsidR="00593641">
        <w:t xml:space="preserve">, код представлен на рисунке 76. </w:t>
      </w:r>
    </w:p>
    <w:p w14:paraId="7F968F6B" w14:textId="60C36565" w:rsidR="003A2BD1" w:rsidRDefault="003A2BD1" w:rsidP="003A2BD1">
      <w:pPr>
        <w:jc w:val="center"/>
        <w:rPr>
          <w:b/>
          <w:bCs/>
        </w:rPr>
      </w:pPr>
      <w:r w:rsidRPr="003A2BD1">
        <w:rPr>
          <w:b/>
          <w:bCs/>
          <w:noProof/>
        </w:rPr>
        <w:drawing>
          <wp:inline distT="0" distB="0" distL="0" distR="0" wp14:anchorId="3BDC80FA" wp14:editId="4DF2F664">
            <wp:extent cx="4824788" cy="2647950"/>
            <wp:effectExtent l="152400" t="152400" r="356870" b="361950"/>
            <wp:docPr id="1819289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8989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47090" cy="26601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15C177" w14:textId="31BC882B" w:rsidR="00593641" w:rsidRDefault="00593641" w:rsidP="003A2BD1">
      <w:pPr>
        <w:jc w:val="center"/>
        <w:rPr>
          <w:sz w:val="24"/>
          <w:szCs w:val="20"/>
          <w:lang w:val="en-US"/>
        </w:rPr>
      </w:pPr>
      <w:r w:rsidRPr="00593641">
        <w:rPr>
          <w:sz w:val="24"/>
          <w:szCs w:val="20"/>
        </w:rPr>
        <w:t xml:space="preserve">Рисунок 76 – создание двух корутин в </w:t>
      </w:r>
      <w:r w:rsidRPr="00593641">
        <w:rPr>
          <w:sz w:val="24"/>
          <w:szCs w:val="20"/>
          <w:lang w:val="en-US"/>
        </w:rPr>
        <w:t>Kotlin</w:t>
      </w:r>
    </w:p>
    <w:p w14:paraId="28C0B7CF" w14:textId="0458400B" w:rsidR="00C043CF" w:rsidRDefault="00C043CF" w:rsidP="00C043CF">
      <w:pPr>
        <w:spacing w:line="360" w:lineRule="auto"/>
        <w:rPr>
          <w:sz w:val="24"/>
          <w:szCs w:val="20"/>
          <w:lang w:val="en-US"/>
        </w:rPr>
      </w:pPr>
    </w:p>
    <w:p w14:paraId="489D902E" w14:textId="67BD9404" w:rsidR="00C043CF" w:rsidRPr="00C043CF" w:rsidRDefault="00C043CF" w:rsidP="00C043CF">
      <w:pPr>
        <w:spacing w:line="360" w:lineRule="auto"/>
      </w:pPr>
      <w:r>
        <w:t xml:space="preserve">В результате запуска увидим такой вывод в терминале, который представлен на рисунке 77. </w:t>
      </w:r>
    </w:p>
    <w:p w14:paraId="6A89C3CE" w14:textId="6F330A83" w:rsidR="00773466" w:rsidRDefault="00773466" w:rsidP="00773466">
      <w:pPr>
        <w:jc w:val="center"/>
        <w:rPr>
          <w:b/>
          <w:bCs/>
        </w:rPr>
      </w:pPr>
      <w:r w:rsidRPr="00773466">
        <w:rPr>
          <w:b/>
          <w:bCs/>
          <w:noProof/>
        </w:rPr>
        <w:lastRenderedPageBreak/>
        <w:drawing>
          <wp:inline distT="0" distB="0" distL="0" distR="0" wp14:anchorId="4F2A8D4B" wp14:editId="21DFE53B">
            <wp:extent cx="4377271" cy="1536700"/>
            <wp:effectExtent l="152400" t="152400" r="366395" b="368300"/>
            <wp:docPr id="1190413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1367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432127" cy="15559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272AFE" w14:textId="38D21A25" w:rsidR="00C043CF" w:rsidRPr="00C043CF" w:rsidRDefault="00C043CF" w:rsidP="00773466">
      <w:pPr>
        <w:jc w:val="center"/>
        <w:rPr>
          <w:sz w:val="24"/>
          <w:szCs w:val="20"/>
        </w:rPr>
      </w:pPr>
      <w:r w:rsidRPr="00C043CF">
        <w:rPr>
          <w:sz w:val="24"/>
          <w:szCs w:val="20"/>
        </w:rPr>
        <w:t>Рисунок 77 – запуск нескольких задач</w:t>
      </w:r>
    </w:p>
    <w:p w14:paraId="66CD3C09" w14:textId="77777777" w:rsidR="00DE072C" w:rsidRDefault="00DE072C" w:rsidP="00B71A35">
      <w:pPr>
        <w:rPr>
          <w:b/>
          <w:bCs/>
        </w:rPr>
      </w:pPr>
    </w:p>
    <w:p w14:paraId="13AD2A76" w14:textId="32C97B97" w:rsidR="00B71A35" w:rsidRPr="00B71A35" w:rsidRDefault="00B71A35" w:rsidP="00577CB2">
      <w:pPr>
        <w:spacing w:line="360" w:lineRule="auto"/>
      </w:pPr>
      <w:r w:rsidRPr="00B71A35">
        <w:t>В Kotlin корутины позволяют легко запускать асинхронные задачи, которые выполняются параллельно.</w:t>
      </w:r>
      <w:r w:rsidR="00DE072C">
        <w:t xml:space="preserve"> </w:t>
      </w:r>
      <w:r w:rsidRPr="00B71A35">
        <w:t>launch запускает новую корутину, которая выполняется параллельно с другими.</w:t>
      </w:r>
    </w:p>
    <w:p w14:paraId="4813499D" w14:textId="7B6643AF" w:rsidR="00B71A35" w:rsidRPr="00577CB2" w:rsidRDefault="00577CB2" w:rsidP="00577CB2">
      <w:pPr>
        <w:spacing w:line="360" w:lineRule="auto"/>
        <w:rPr>
          <w:b/>
          <w:bCs/>
        </w:rPr>
      </w:pPr>
      <w:r w:rsidRPr="00577CB2">
        <w:t>Основные достоинства, которые можно выделить:</w:t>
      </w:r>
      <w:r w:rsidRPr="00577CB2">
        <w:rPr>
          <w:b/>
          <w:bCs/>
        </w:rPr>
        <w:t xml:space="preserve"> </w:t>
      </w:r>
      <w:r>
        <w:t>к</w:t>
      </w:r>
      <w:r w:rsidR="00B71A35" w:rsidRPr="00B71A35">
        <w:t>орутины проще в использовании по сравнению с потоками, особенно при работе с асинхронным кодом.</w:t>
      </w:r>
      <w:r>
        <w:rPr>
          <w:b/>
          <w:bCs/>
        </w:rPr>
        <w:t xml:space="preserve"> </w:t>
      </w:r>
      <w:r w:rsidR="00B71A35" w:rsidRPr="00B71A35">
        <w:t>Меньше накладных расходов по сравнению с многопоточностью.</w:t>
      </w:r>
      <w:r>
        <w:rPr>
          <w:b/>
          <w:bCs/>
        </w:rPr>
        <w:t xml:space="preserve"> </w:t>
      </w:r>
      <w:r w:rsidR="00B71A35" w:rsidRPr="00B71A35">
        <w:t>Лучшая интеграция с многозадачными операциями.</w:t>
      </w:r>
    </w:p>
    <w:p w14:paraId="28CB258C" w14:textId="6A1DC4E4" w:rsidR="00B71A35" w:rsidRPr="00B71A35" w:rsidRDefault="00B71A35" w:rsidP="00CC25EF">
      <w:pPr>
        <w:spacing w:line="360" w:lineRule="auto"/>
        <w:rPr>
          <w:b/>
          <w:bCs/>
        </w:rPr>
      </w:pPr>
      <w:r w:rsidRPr="00B94012">
        <w:t>Недостатки</w:t>
      </w:r>
      <w:r w:rsidR="00B94012" w:rsidRPr="00B94012">
        <w:t>, которые можно выделить</w:t>
      </w:r>
      <w:r w:rsidRPr="00B94012">
        <w:t>:</w:t>
      </w:r>
      <w:r w:rsidR="00B94012">
        <w:rPr>
          <w:b/>
          <w:bCs/>
        </w:rPr>
        <w:t xml:space="preserve"> </w:t>
      </w:r>
      <w:r w:rsidR="00B94012">
        <w:t>п</w:t>
      </w:r>
      <w:r w:rsidRPr="00B71A35">
        <w:t>араллельность в корутинах ограничена, и они не могут использовать все возможности многозадачности на уровне процессора.</w:t>
      </w:r>
      <w:r w:rsidR="00B94012">
        <w:rPr>
          <w:b/>
          <w:bCs/>
        </w:rPr>
        <w:t xml:space="preserve"> </w:t>
      </w:r>
      <w:r w:rsidRPr="00B71A35">
        <w:t xml:space="preserve">Потребность в подключении библиотеки </w:t>
      </w:r>
      <w:proofErr w:type="gramStart"/>
      <w:r w:rsidRPr="00B71A35">
        <w:t>kotlinx.coroutines</w:t>
      </w:r>
      <w:proofErr w:type="gramEnd"/>
      <w:r w:rsidRPr="00B71A35">
        <w:t>.</w:t>
      </w:r>
    </w:p>
    <w:p w14:paraId="18648515" w14:textId="5A8E8561" w:rsidR="00B71A35" w:rsidRPr="00CC25EF" w:rsidRDefault="00CC25EF" w:rsidP="00CC25EF">
      <w:pPr>
        <w:spacing w:line="360" w:lineRule="auto"/>
      </w:pPr>
      <w:r>
        <w:t xml:space="preserve">Теперь перейдем к </w:t>
      </w:r>
      <w:r w:rsidR="00B71A35" w:rsidRPr="00B71A35">
        <w:t>JavaScript</w:t>
      </w:r>
      <w:r>
        <w:t>, который</w:t>
      </w:r>
      <w:r w:rsidR="00B71A35" w:rsidRPr="00B71A35">
        <w:t xml:space="preserve"> использует однопоточную модель с </w:t>
      </w:r>
      <w:r w:rsidR="00B71A35" w:rsidRPr="00CC25EF">
        <w:t>асинхронностью</w:t>
      </w:r>
      <w:r w:rsidR="00B71A35" w:rsidRPr="00B71A35">
        <w:t xml:space="preserve"> для выполнения параллельных задач, но для настоящей многозадачности можно использовать </w:t>
      </w:r>
      <w:r w:rsidR="00B71A35" w:rsidRPr="00CC25EF">
        <w:t>веб-воркеры</w:t>
      </w:r>
      <w:r w:rsidR="00B71A35" w:rsidRPr="00B71A35">
        <w:t>. Веб-воркеры позволяют выполнять код в отдельных потоках, не блокируя основной поток.</w:t>
      </w:r>
      <w:r>
        <w:t xml:space="preserve"> Рассмотрим </w:t>
      </w:r>
      <w:r w:rsidRPr="00CC25EF">
        <w:t>п</w:t>
      </w:r>
      <w:r w:rsidR="00B71A35" w:rsidRPr="00CC25EF">
        <w:t>ример многозадачности с использованием промисов и async/await</w:t>
      </w:r>
      <w:r>
        <w:t xml:space="preserve">, который представлен на рисунке 78. </w:t>
      </w:r>
    </w:p>
    <w:p w14:paraId="6BA961C7" w14:textId="18C62945" w:rsidR="004A75C0" w:rsidRDefault="004A75C0" w:rsidP="004A75C0">
      <w:pPr>
        <w:jc w:val="center"/>
        <w:rPr>
          <w:b/>
          <w:bCs/>
        </w:rPr>
      </w:pPr>
      <w:r w:rsidRPr="004A75C0">
        <w:rPr>
          <w:b/>
          <w:bCs/>
          <w:noProof/>
        </w:rPr>
        <w:lastRenderedPageBreak/>
        <w:drawing>
          <wp:inline distT="0" distB="0" distL="0" distR="0" wp14:anchorId="15BE833F" wp14:editId="174B5891">
            <wp:extent cx="3022600" cy="3082821"/>
            <wp:effectExtent l="152400" t="152400" r="368300" b="365760"/>
            <wp:docPr id="509555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5580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042645" cy="31032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2A02CD" w14:textId="772DF552" w:rsidR="00CC25EF" w:rsidRPr="00001412" w:rsidRDefault="00CC25EF" w:rsidP="004A75C0">
      <w:pPr>
        <w:jc w:val="center"/>
        <w:rPr>
          <w:sz w:val="24"/>
          <w:szCs w:val="20"/>
        </w:rPr>
      </w:pPr>
      <w:r w:rsidRPr="00001412">
        <w:rPr>
          <w:sz w:val="24"/>
          <w:szCs w:val="20"/>
        </w:rPr>
        <w:t xml:space="preserve">Рисунок 78 </w:t>
      </w:r>
      <w:r w:rsidR="00001412" w:rsidRPr="00001412">
        <w:rPr>
          <w:sz w:val="24"/>
          <w:szCs w:val="20"/>
        </w:rPr>
        <w:t>–</w:t>
      </w:r>
      <w:r w:rsidRPr="00001412">
        <w:rPr>
          <w:sz w:val="24"/>
          <w:szCs w:val="20"/>
        </w:rPr>
        <w:t xml:space="preserve"> </w:t>
      </w:r>
      <w:r w:rsidR="00001412" w:rsidRPr="00001412">
        <w:rPr>
          <w:sz w:val="24"/>
          <w:szCs w:val="20"/>
        </w:rPr>
        <w:t xml:space="preserve">конкурентная многопоточность в </w:t>
      </w:r>
      <w:r w:rsidR="00001412" w:rsidRPr="00001412">
        <w:rPr>
          <w:sz w:val="24"/>
          <w:szCs w:val="20"/>
          <w:lang w:val="en-US"/>
        </w:rPr>
        <w:t>Javascript</w:t>
      </w:r>
    </w:p>
    <w:p w14:paraId="76F9D3E4" w14:textId="77777777" w:rsidR="00672DDF" w:rsidRDefault="00672DDF" w:rsidP="00672DDF">
      <w:pPr>
        <w:ind w:firstLine="0"/>
        <w:rPr>
          <w:b/>
          <w:bCs/>
        </w:rPr>
      </w:pPr>
    </w:p>
    <w:p w14:paraId="5D1F5678" w14:textId="08D78914" w:rsidR="00B71A35" w:rsidRPr="00672DDF" w:rsidRDefault="00B71A35" w:rsidP="00672DDF">
      <w:pPr>
        <w:spacing w:line="360" w:lineRule="auto"/>
        <w:ind w:firstLine="708"/>
      </w:pPr>
      <w:r w:rsidRPr="00B71A35">
        <w:t>Используем промисы для асинхронного выполнения задач. Promise.all запускает обе задачи одновременно, и они выполняются параллельно.</w:t>
      </w:r>
      <w:r w:rsidR="00672DDF">
        <w:t xml:space="preserve"> Рассмотрим </w:t>
      </w:r>
      <w:r w:rsidR="00672DDF" w:rsidRPr="00672DDF">
        <w:t>п</w:t>
      </w:r>
      <w:r w:rsidRPr="00672DDF">
        <w:t>ример с использованием веб-воркеров</w:t>
      </w:r>
      <w:r w:rsidR="004C4827">
        <w:t xml:space="preserve">, код представлен на рисунке 79. </w:t>
      </w:r>
    </w:p>
    <w:p w14:paraId="594A9BF6" w14:textId="41908CFF" w:rsidR="002A5245" w:rsidRDefault="002A5245" w:rsidP="002A5245">
      <w:pPr>
        <w:jc w:val="center"/>
        <w:rPr>
          <w:b/>
          <w:bCs/>
        </w:rPr>
      </w:pPr>
      <w:r w:rsidRPr="002A5245">
        <w:rPr>
          <w:b/>
          <w:bCs/>
          <w:noProof/>
        </w:rPr>
        <w:drawing>
          <wp:inline distT="0" distB="0" distL="0" distR="0" wp14:anchorId="71FF8BFB" wp14:editId="48A66A75">
            <wp:extent cx="3460750" cy="2395407"/>
            <wp:effectExtent l="152400" t="152400" r="368300" b="367030"/>
            <wp:docPr id="567445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4530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476372" cy="2406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7DF265" w14:textId="60C78BD1" w:rsidR="00F24EA8" w:rsidRDefault="00F24EA8" w:rsidP="002A5245">
      <w:pPr>
        <w:jc w:val="center"/>
        <w:rPr>
          <w:sz w:val="24"/>
          <w:szCs w:val="20"/>
        </w:rPr>
      </w:pPr>
      <w:r w:rsidRPr="00F24EA8">
        <w:rPr>
          <w:sz w:val="24"/>
          <w:szCs w:val="20"/>
        </w:rPr>
        <w:t>Рисунок 79 – многопоточность с использованием веб-воркеров</w:t>
      </w:r>
    </w:p>
    <w:p w14:paraId="624BCB6F" w14:textId="77777777" w:rsidR="00677800" w:rsidRPr="00F24EA8" w:rsidRDefault="00677800" w:rsidP="002A5245">
      <w:pPr>
        <w:jc w:val="center"/>
        <w:rPr>
          <w:sz w:val="24"/>
          <w:szCs w:val="20"/>
        </w:rPr>
      </w:pPr>
    </w:p>
    <w:p w14:paraId="7BE5A80F" w14:textId="77777777" w:rsidR="00B71A35" w:rsidRPr="00B71A35" w:rsidRDefault="00B71A35" w:rsidP="00677800">
      <w:pPr>
        <w:spacing w:line="360" w:lineRule="auto"/>
      </w:pPr>
      <w:r w:rsidRPr="00B71A35">
        <w:t xml:space="preserve">Веб-воркеры позволяют запускать код в фоновом потоке, не блокируя основной поток. Мы создаём новый воркер и передаем ему задачи для </w:t>
      </w:r>
      <w:r w:rsidRPr="00B71A35">
        <w:lastRenderedPageBreak/>
        <w:t>выполнения.</w:t>
      </w:r>
    </w:p>
    <w:p w14:paraId="548980DD" w14:textId="29049F3B" w:rsidR="00B71A35" w:rsidRPr="00677800" w:rsidRDefault="00677800" w:rsidP="00677800">
      <w:pPr>
        <w:spacing w:line="360" w:lineRule="auto"/>
        <w:rPr>
          <w:b/>
          <w:bCs/>
        </w:rPr>
      </w:pPr>
      <w:r w:rsidRPr="00677800">
        <w:t>Можно вот выделить следующие д</w:t>
      </w:r>
      <w:r w:rsidR="00B71A35" w:rsidRPr="00677800">
        <w:t>остоинства:</w:t>
      </w:r>
      <w:r>
        <w:rPr>
          <w:b/>
          <w:bCs/>
        </w:rPr>
        <w:t xml:space="preserve"> </w:t>
      </w:r>
      <w:r>
        <w:t>а</w:t>
      </w:r>
      <w:r w:rsidR="00B71A35" w:rsidRPr="00B71A35">
        <w:t>синхронность позволяет запускать параллельные задачи, не блокируя UI.</w:t>
      </w:r>
      <w:r>
        <w:rPr>
          <w:b/>
          <w:bCs/>
        </w:rPr>
        <w:t xml:space="preserve"> </w:t>
      </w:r>
      <w:r w:rsidR="00B71A35" w:rsidRPr="00B71A35">
        <w:t>Веб-воркеры позволяют использовать многозадачность на уровне браузера.</w:t>
      </w:r>
    </w:p>
    <w:p w14:paraId="65AFF093" w14:textId="1CFDB934" w:rsidR="00B71A35" w:rsidRPr="00B71A35" w:rsidRDefault="00677800" w:rsidP="00677800">
      <w:pPr>
        <w:spacing w:line="360" w:lineRule="auto"/>
        <w:rPr>
          <w:b/>
          <w:bCs/>
        </w:rPr>
      </w:pPr>
      <w:r w:rsidRPr="00677800">
        <w:t>Можно также выделить следующие н</w:t>
      </w:r>
      <w:r w:rsidR="00B71A35" w:rsidRPr="00677800">
        <w:t>едостатки:</w:t>
      </w:r>
      <w:r>
        <w:rPr>
          <w:b/>
          <w:bCs/>
        </w:rPr>
        <w:t xml:space="preserve"> </w:t>
      </w:r>
      <w:r>
        <w:t>о</w:t>
      </w:r>
      <w:r w:rsidR="00B71A35" w:rsidRPr="00B71A35">
        <w:t>граниченная поддержка многозадачности по сравнению с многопоточностью в других языках.</w:t>
      </w:r>
      <w:r>
        <w:rPr>
          <w:b/>
          <w:bCs/>
        </w:rPr>
        <w:t xml:space="preserve"> </w:t>
      </w:r>
      <w:r w:rsidR="00B71A35" w:rsidRPr="00B71A35">
        <w:t>Веб-воркеры требуют дополнительной настройки и не могут напрямую взаимодействовать с DOM.</w:t>
      </w:r>
    </w:p>
    <w:p w14:paraId="307FDD2C" w14:textId="45E7B871" w:rsidR="00B71A35" w:rsidRPr="00B71A35" w:rsidRDefault="00677800" w:rsidP="000E0332">
      <w:pPr>
        <w:spacing w:line="360" w:lineRule="auto"/>
        <w:ind w:firstLine="708"/>
      </w:pPr>
      <w:r w:rsidRPr="00677800">
        <w:t xml:space="preserve">Подводя итог можно сказать, что </w:t>
      </w:r>
      <w:r w:rsidR="00B71A35" w:rsidRPr="00677800">
        <w:t>Java</w:t>
      </w:r>
      <w:r w:rsidR="00B71A35" w:rsidRPr="00B71A35">
        <w:t xml:space="preserve"> и </w:t>
      </w:r>
      <w:r w:rsidR="00B71A35" w:rsidRPr="00677800">
        <w:t>Kotlin</w:t>
      </w:r>
      <w:r w:rsidR="00B71A35" w:rsidRPr="00B71A35">
        <w:t xml:space="preserve"> поддерживают традиционную многопоточность, где можно явно создавать и управлять потоками. Kotlin дополнительно предоставляет корутины для упрощения многозадачности.</w:t>
      </w:r>
      <w:r>
        <w:t xml:space="preserve"> </w:t>
      </w:r>
      <w:r w:rsidR="00B71A35" w:rsidRPr="00677800">
        <w:t>JavaScript</w:t>
      </w:r>
      <w:r w:rsidR="00B71A35" w:rsidRPr="00B71A35">
        <w:t xml:space="preserve"> использует однопоточную модель, но для параллельных задач предоставляет асинхронные функции и веб-воркеры.</w:t>
      </w:r>
      <w:r>
        <w:t xml:space="preserve"> </w:t>
      </w:r>
      <w:r w:rsidR="00B71A35" w:rsidRPr="00B71A35">
        <w:t xml:space="preserve">В </w:t>
      </w:r>
      <w:r w:rsidR="00B71A35" w:rsidRPr="00677800">
        <w:t>Java</w:t>
      </w:r>
      <w:r w:rsidR="00B71A35" w:rsidRPr="00B71A35">
        <w:t xml:space="preserve"> и </w:t>
      </w:r>
      <w:r w:rsidR="00B71A35" w:rsidRPr="00677800">
        <w:t>Kotlin</w:t>
      </w:r>
      <w:r w:rsidR="00B71A35" w:rsidRPr="00B71A35">
        <w:t xml:space="preserve"> многопоточность требует хорошего управления синхронизацией, в то время как в </w:t>
      </w:r>
      <w:r w:rsidR="00B71A35" w:rsidRPr="00677800">
        <w:t>JavaScript</w:t>
      </w:r>
      <w:r w:rsidR="00B71A35" w:rsidRPr="00B71A35">
        <w:t xml:space="preserve"> основной акцент сделан на асинхронные операции и веб-воркеры для выполнения параллельных задач.</w:t>
      </w:r>
      <w:r>
        <w:t xml:space="preserve"> </w:t>
      </w:r>
      <w:r w:rsidR="00B71A35" w:rsidRPr="00B71A35">
        <w:t>В любом из этих языков важно понимать, как эффективно управлять многозадачностью, чтобы избежать проблем с производительностью и синхронизацией данных.</w:t>
      </w:r>
    </w:p>
    <w:p w14:paraId="62AB5D70" w14:textId="476B5851" w:rsidR="00A84EFE" w:rsidRDefault="000E0332" w:rsidP="000E0332">
      <w:pPr>
        <w:spacing w:line="360" w:lineRule="auto"/>
      </w:pPr>
      <w:r w:rsidRPr="000E0332">
        <w:rPr>
          <w:b/>
          <w:bCs/>
        </w:rPr>
        <w:t>Задание 11.</w:t>
      </w:r>
      <w:r>
        <w:t xml:space="preserve"> </w:t>
      </w:r>
      <w:r w:rsidR="00A84EFE">
        <w:t xml:space="preserve">Синхронизация, на базе интерфейса Lock в Java, Kotlin и JavaScript. Функции Void </w:t>
      </w:r>
      <w:proofErr w:type="gramStart"/>
      <w:r w:rsidR="00A84EFE">
        <w:t>Lock(</w:t>
      </w:r>
      <w:proofErr w:type="gramEnd"/>
      <w:r w:rsidR="00A84EFE">
        <w:t>), Void Unlock() и Boolean tryLock(). Примеры синхронизации, скриншоты.</w:t>
      </w:r>
    </w:p>
    <w:p w14:paraId="57C33CBF" w14:textId="44847779" w:rsidR="00A03C1D" w:rsidRPr="008E4CA5" w:rsidRDefault="00A03C1D" w:rsidP="008E4CA5">
      <w:pPr>
        <w:spacing w:line="360" w:lineRule="auto"/>
      </w:pPr>
      <w:r w:rsidRPr="00A03C1D">
        <w:t xml:space="preserve">Интерфейс Lock предоставляет более гибкие и мощные возможности для синхронизации, чем ключевое слово synchronized в Java. Он позволяет получить эксклюзивный доступ к ресурсу и предоставляет дополнительные функции, такие как </w:t>
      </w:r>
      <w:proofErr w:type="gramStart"/>
      <w:r w:rsidRPr="00A03C1D">
        <w:t>tryLock(</w:t>
      </w:r>
      <w:proofErr w:type="gramEnd"/>
      <w:r w:rsidRPr="00A03C1D">
        <w:t>) и unlock(). С помощью этого интерфейса можно избежать блокировок, связанных с состоянием гонки и дедлоками.</w:t>
      </w:r>
      <w:r w:rsidR="005A5605">
        <w:t xml:space="preserve"> </w:t>
      </w:r>
      <w:r w:rsidRPr="00A03C1D">
        <w:t xml:space="preserve">В Java интерфейс Lock является частью пакета </w:t>
      </w:r>
      <w:proofErr w:type="gramStart"/>
      <w:r w:rsidRPr="00A03C1D">
        <w:t>java.util</w:t>
      </w:r>
      <w:proofErr w:type="gramEnd"/>
      <w:r w:rsidRPr="00A03C1D">
        <w:t xml:space="preserve">.concurrent.locks и используется для явного управления синхронизацией между потоками. Это позволяет использовать дополнительные возможности, такие как </w:t>
      </w:r>
      <w:proofErr w:type="gramStart"/>
      <w:r w:rsidRPr="00A03C1D">
        <w:t>tryLock(</w:t>
      </w:r>
      <w:proofErr w:type="gramEnd"/>
      <w:r w:rsidRPr="00A03C1D">
        <w:t>), который пытается захватить блокировку без блокировки потока.</w:t>
      </w:r>
      <w:r w:rsidR="008E4CA5">
        <w:t xml:space="preserve"> Рассмотрим </w:t>
      </w:r>
      <w:r w:rsidR="008E4CA5" w:rsidRPr="008E4CA5">
        <w:t>п</w:t>
      </w:r>
      <w:r w:rsidRPr="008E4CA5">
        <w:t xml:space="preserve">ример синхронизации с </w:t>
      </w:r>
      <w:r w:rsidRPr="008E4CA5">
        <w:lastRenderedPageBreak/>
        <w:t>использованием Lock в Java</w:t>
      </w:r>
      <w:r w:rsidR="008E4CA5">
        <w:t xml:space="preserve">, код представлен на рисунке 80. </w:t>
      </w:r>
    </w:p>
    <w:p w14:paraId="267F7B9E" w14:textId="3D8BBD55" w:rsidR="009050BB" w:rsidRDefault="009050BB" w:rsidP="009050BB">
      <w:pPr>
        <w:jc w:val="center"/>
        <w:rPr>
          <w:b/>
          <w:bCs/>
          <w:lang w:val="en-US"/>
        </w:rPr>
      </w:pPr>
      <w:r w:rsidRPr="009050BB">
        <w:rPr>
          <w:b/>
          <w:bCs/>
          <w:noProof/>
          <w:lang w:val="en-US"/>
        </w:rPr>
        <w:drawing>
          <wp:inline distT="0" distB="0" distL="0" distR="0" wp14:anchorId="38C64B68" wp14:editId="5B241D23">
            <wp:extent cx="3395433" cy="3911600"/>
            <wp:effectExtent l="152400" t="152400" r="357505" b="355600"/>
            <wp:docPr id="1177268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6830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407807" cy="39258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EB2ABD" w14:textId="14B2B478" w:rsidR="008E4CA5" w:rsidRDefault="008E4CA5" w:rsidP="009050BB">
      <w:pPr>
        <w:jc w:val="center"/>
        <w:rPr>
          <w:sz w:val="24"/>
          <w:szCs w:val="20"/>
          <w:lang w:val="en-US"/>
        </w:rPr>
      </w:pPr>
      <w:r w:rsidRPr="008E4CA5">
        <w:rPr>
          <w:sz w:val="24"/>
          <w:szCs w:val="20"/>
        </w:rPr>
        <w:t xml:space="preserve">Рисунок 80 – пример локов на языке </w:t>
      </w:r>
      <w:r w:rsidRPr="008E4CA5">
        <w:rPr>
          <w:sz w:val="24"/>
          <w:szCs w:val="20"/>
          <w:lang w:val="en-US"/>
        </w:rPr>
        <w:t>Java</w:t>
      </w:r>
    </w:p>
    <w:p w14:paraId="26C2238E" w14:textId="137EB856" w:rsidR="00A950FC" w:rsidRDefault="00A950FC" w:rsidP="009050BB">
      <w:pPr>
        <w:jc w:val="center"/>
        <w:rPr>
          <w:sz w:val="24"/>
          <w:szCs w:val="20"/>
          <w:lang w:val="en-US"/>
        </w:rPr>
      </w:pPr>
    </w:p>
    <w:p w14:paraId="653ACFF3" w14:textId="334EDD13" w:rsidR="00A950FC" w:rsidRPr="00A950FC" w:rsidRDefault="00A950FC" w:rsidP="00A950FC">
      <w:pPr>
        <w:spacing w:line="360" w:lineRule="auto"/>
      </w:pPr>
      <w:r>
        <w:t xml:space="preserve">Теперь опишем точку запуска, создадим два потока и передадим на параллельно выполнение 2 метода с локами. Код представлен на рисунке 81. </w:t>
      </w:r>
    </w:p>
    <w:p w14:paraId="17680322" w14:textId="7384022F" w:rsidR="009050BB" w:rsidRDefault="009050BB" w:rsidP="009050BB">
      <w:pPr>
        <w:jc w:val="center"/>
        <w:rPr>
          <w:b/>
          <w:bCs/>
          <w:lang w:val="en-US"/>
        </w:rPr>
      </w:pPr>
      <w:r w:rsidRPr="009050BB">
        <w:rPr>
          <w:b/>
          <w:bCs/>
          <w:noProof/>
          <w:lang w:val="en-US"/>
        </w:rPr>
        <w:drawing>
          <wp:inline distT="0" distB="0" distL="0" distR="0" wp14:anchorId="06F7D5CD" wp14:editId="534C59BF">
            <wp:extent cx="5040000" cy="2418803"/>
            <wp:effectExtent l="152400" t="152400" r="370205" b="362585"/>
            <wp:docPr id="2135003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0374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188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54AE93" w14:textId="6AA806A5" w:rsidR="00A950FC" w:rsidRDefault="00A950FC" w:rsidP="009050BB">
      <w:pPr>
        <w:jc w:val="center"/>
        <w:rPr>
          <w:sz w:val="24"/>
          <w:szCs w:val="20"/>
        </w:rPr>
      </w:pPr>
      <w:r>
        <w:rPr>
          <w:sz w:val="24"/>
          <w:szCs w:val="20"/>
        </w:rPr>
        <w:t>Рисунок 81 – пример параллельного запуска 2 тредов</w:t>
      </w:r>
    </w:p>
    <w:p w14:paraId="4B13CBAC" w14:textId="51795642" w:rsidR="00A950FC" w:rsidRDefault="00A950FC" w:rsidP="009050BB">
      <w:pPr>
        <w:jc w:val="center"/>
        <w:rPr>
          <w:sz w:val="24"/>
          <w:szCs w:val="20"/>
        </w:rPr>
      </w:pPr>
    </w:p>
    <w:p w14:paraId="36EEF479" w14:textId="62A4718F" w:rsidR="00A950FC" w:rsidRPr="00A950FC" w:rsidRDefault="00A950FC" w:rsidP="00197E21">
      <w:pPr>
        <w:spacing w:line="360" w:lineRule="auto"/>
      </w:pPr>
      <w:r>
        <w:lastRenderedPageBreak/>
        <w:t xml:space="preserve">В результате в консоли видим такой вывод, который представлен на рисунке 82. </w:t>
      </w:r>
    </w:p>
    <w:p w14:paraId="52843D54" w14:textId="188EC27B" w:rsidR="00805C7B" w:rsidRDefault="00805C7B" w:rsidP="00805C7B">
      <w:pPr>
        <w:jc w:val="center"/>
        <w:rPr>
          <w:b/>
          <w:bCs/>
          <w:lang w:val="en-US"/>
        </w:rPr>
      </w:pPr>
      <w:r w:rsidRPr="00805C7B">
        <w:rPr>
          <w:b/>
          <w:bCs/>
          <w:noProof/>
          <w:lang w:val="en-US"/>
        </w:rPr>
        <w:drawing>
          <wp:inline distT="0" distB="0" distL="0" distR="0" wp14:anchorId="4550CD04" wp14:editId="71E297BA">
            <wp:extent cx="5040000" cy="1610847"/>
            <wp:effectExtent l="152400" t="152400" r="351155" b="370840"/>
            <wp:docPr id="1606464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6446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108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C7A72D" w14:textId="6F2DDFD5" w:rsidR="00197E21" w:rsidRDefault="00197E21" w:rsidP="00805C7B">
      <w:pPr>
        <w:jc w:val="center"/>
        <w:rPr>
          <w:sz w:val="24"/>
          <w:szCs w:val="20"/>
        </w:rPr>
      </w:pPr>
      <w:r w:rsidRPr="00197E21">
        <w:rPr>
          <w:sz w:val="24"/>
          <w:szCs w:val="20"/>
        </w:rPr>
        <w:t>Рисунок 82 – вывод после запуска программы</w:t>
      </w:r>
    </w:p>
    <w:p w14:paraId="4DF0F34D" w14:textId="77777777" w:rsidR="00741814" w:rsidRPr="00197E21" w:rsidRDefault="00741814" w:rsidP="00805C7B">
      <w:pPr>
        <w:jc w:val="center"/>
        <w:rPr>
          <w:sz w:val="24"/>
          <w:szCs w:val="20"/>
        </w:rPr>
      </w:pPr>
    </w:p>
    <w:p w14:paraId="2DE9CAFE" w14:textId="77777777" w:rsidR="00A03C1D" w:rsidRPr="00A03C1D" w:rsidRDefault="00A03C1D" w:rsidP="00741814">
      <w:pPr>
        <w:spacing w:line="360" w:lineRule="auto"/>
        <w:ind w:left="709" w:firstLine="0"/>
      </w:pPr>
      <w:proofErr w:type="gramStart"/>
      <w:r w:rsidRPr="00A03C1D">
        <w:t>lock.lock</w:t>
      </w:r>
      <w:proofErr w:type="gramEnd"/>
      <w:r w:rsidRPr="00A03C1D">
        <w:t>() — захватывает блокировку.</w:t>
      </w:r>
    </w:p>
    <w:p w14:paraId="7D1D48F6" w14:textId="77777777" w:rsidR="00A03C1D" w:rsidRPr="00A03C1D" w:rsidRDefault="00A03C1D" w:rsidP="00741814">
      <w:pPr>
        <w:spacing w:line="360" w:lineRule="auto"/>
        <w:ind w:left="709" w:firstLine="0"/>
      </w:pPr>
      <w:proofErr w:type="gramStart"/>
      <w:r w:rsidRPr="00A03C1D">
        <w:t>lock.unlock</w:t>
      </w:r>
      <w:proofErr w:type="gramEnd"/>
      <w:r w:rsidRPr="00A03C1D">
        <w:t>() — освобождает блокировку.</w:t>
      </w:r>
    </w:p>
    <w:p w14:paraId="67850BA3" w14:textId="77777777" w:rsidR="00A03C1D" w:rsidRPr="00A03C1D" w:rsidRDefault="00A03C1D" w:rsidP="00741814">
      <w:pPr>
        <w:spacing w:line="360" w:lineRule="auto"/>
      </w:pPr>
      <w:proofErr w:type="gramStart"/>
      <w:r w:rsidRPr="00A03C1D">
        <w:t>lock.tryLock</w:t>
      </w:r>
      <w:proofErr w:type="gramEnd"/>
      <w:r w:rsidRPr="00A03C1D">
        <w:t>() — пытается захватить блокировку, не блокируя поток, если блокировка уже захвачена другим потоком.</w:t>
      </w:r>
    </w:p>
    <w:p w14:paraId="429BC807" w14:textId="2AC33212" w:rsidR="00A03C1D" w:rsidRPr="00741814" w:rsidRDefault="00741814" w:rsidP="00741814">
      <w:pPr>
        <w:spacing w:line="360" w:lineRule="auto"/>
        <w:rPr>
          <w:b/>
          <w:bCs/>
        </w:rPr>
      </w:pPr>
      <w:r w:rsidRPr="00741814">
        <w:t>Можно выделить следующие д</w:t>
      </w:r>
      <w:r w:rsidR="00A03C1D" w:rsidRPr="00741814">
        <w:t>остоинства:</w:t>
      </w:r>
      <w:r>
        <w:rPr>
          <w:b/>
          <w:bCs/>
        </w:rPr>
        <w:t xml:space="preserve"> </w:t>
      </w:r>
      <w:r>
        <w:t>г</w:t>
      </w:r>
      <w:r w:rsidR="00A03C1D" w:rsidRPr="00A03C1D">
        <w:t>ибкость управления блокировками.</w:t>
      </w:r>
      <w:r>
        <w:rPr>
          <w:b/>
          <w:bCs/>
        </w:rPr>
        <w:t xml:space="preserve"> </w:t>
      </w:r>
      <w:r w:rsidR="00A03C1D" w:rsidRPr="00A03C1D">
        <w:t>Возможность попытки захвата блокировки без блокировки потока.</w:t>
      </w:r>
    </w:p>
    <w:p w14:paraId="03BD5460" w14:textId="1D6BF33F" w:rsidR="00A03C1D" w:rsidRPr="00741814" w:rsidRDefault="00A03C1D" w:rsidP="00741814">
      <w:pPr>
        <w:spacing w:line="360" w:lineRule="auto"/>
        <w:rPr>
          <w:b/>
          <w:bCs/>
        </w:rPr>
      </w:pPr>
      <w:r w:rsidRPr="00741814">
        <w:t>Недостатки</w:t>
      </w:r>
      <w:r w:rsidR="00741814" w:rsidRPr="00741814">
        <w:t>, которые можно выделить</w:t>
      </w:r>
      <w:r w:rsidRPr="00741814">
        <w:t>:</w:t>
      </w:r>
      <w:r w:rsidR="00741814">
        <w:rPr>
          <w:b/>
          <w:bCs/>
        </w:rPr>
        <w:t xml:space="preserve"> </w:t>
      </w:r>
      <w:r w:rsidR="00741814">
        <w:t>п</w:t>
      </w:r>
      <w:r w:rsidRPr="00A03C1D">
        <w:t>отребность в явном управлении блокировками, что может привести к ошибкам, если забыть освободить блокировку.</w:t>
      </w:r>
    </w:p>
    <w:p w14:paraId="17A01A93" w14:textId="2E5DD81F" w:rsidR="00A03C1D" w:rsidRPr="00741814" w:rsidRDefault="00A03C1D" w:rsidP="00741814">
      <w:pPr>
        <w:spacing w:line="360" w:lineRule="auto"/>
      </w:pPr>
      <w:r w:rsidRPr="00A03C1D">
        <w:t>Kotlin работает на JVM и использует тот же интерфейс Lock, что и Java. Синхронизация с помощью ReentrantLock в Kotlin аналогична Java.</w:t>
      </w:r>
      <w:r w:rsidR="00741814">
        <w:t xml:space="preserve"> Рассмотрим </w:t>
      </w:r>
      <w:r w:rsidR="00741814" w:rsidRPr="00741814">
        <w:t>п</w:t>
      </w:r>
      <w:r w:rsidRPr="00741814">
        <w:t>ример синхронизации с использованием Lock в Kotlin</w:t>
      </w:r>
      <w:r w:rsidR="00741814">
        <w:t xml:space="preserve">, код представлен на рисунке 83. </w:t>
      </w:r>
    </w:p>
    <w:p w14:paraId="3E6F7CFA" w14:textId="1DD610F2" w:rsidR="00F659D2" w:rsidRDefault="00F659D2" w:rsidP="00F659D2">
      <w:pPr>
        <w:jc w:val="center"/>
        <w:rPr>
          <w:b/>
          <w:bCs/>
          <w:lang w:val="en-US"/>
        </w:rPr>
      </w:pPr>
      <w:r w:rsidRPr="00F659D2">
        <w:rPr>
          <w:b/>
          <w:bCs/>
          <w:noProof/>
          <w:lang w:val="en-US"/>
        </w:rPr>
        <w:lastRenderedPageBreak/>
        <w:drawing>
          <wp:inline distT="0" distB="0" distL="0" distR="0" wp14:anchorId="18275959" wp14:editId="6E1BF904">
            <wp:extent cx="3632200" cy="4424448"/>
            <wp:effectExtent l="152400" t="152400" r="368300" b="357505"/>
            <wp:docPr id="1252032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3222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47325" cy="44428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54E4D6" w14:textId="422CFA33" w:rsidR="00741814" w:rsidRDefault="003A47EA" w:rsidP="00F659D2">
      <w:pPr>
        <w:jc w:val="center"/>
        <w:rPr>
          <w:sz w:val="24"/>
          <w:szCs w:val="20"/>
          <w:lang w:val="en-US"/>
        </w:rPr>
      </w:pPr>
      <w:r>
        <w:rPr>
          <w:sz w:val="24"/>
          <w:szCs w:val="20"/>
        </w:rPr>
        <w:t xml:space="preserve">Рисунок 83 – создание локов на </w:t>
      </w:r>
      <w:r>
        <w:rPr>
          <w:sz w:val="24"/>
          <w:szCs w:val="20"/>
          <w:lang w:val="en-US"/>
        </w:rPr>
        <w:t>Kotlin</w:t>
      </w:r>
    </w:p>
    <w:p w14:paraId="52875828" w14:textId="2D4DEA5F" w:rsidR="00DD69D9" w:rsidRDefault="00DD69D9" w:rsidP="00F659D2">
      <w:pPr>
        <w:jc w:val="center"/>
        <w:rPr>
          <w:sz w:val="24"/>
          <w:szCs w:val="20"/>
          <w:lang w:val="en-US"/>
        </w:rPr>
      </w:pPr>
    </w:p>
    <w:p w14:paraId="2125114F" w14:textId="07780998" w:rsidR="00DD69D9" w:rsidRPr="00DD69D9" w:rsidRDefault="00DD69D9" w:rsidP="00DD69D9">
      <w:pPr>
        <w:spacing w:line="360" w:lineRule="auto"/>
      </w:pPr>
      <w:r>
        <w:t xml:space="preserve">Теперь напишем точку запуска, создадим в ней два потока, которые будут параллельно. Код представлен на рисунке 84. </w:t>
      </w:r>
    </w:p>
    <w:p w14:paraId="35285EBC" w14:textId="2B1588F1" w:rsidR="006875C2" w:rsidRDefault="006875C2" w:rsidP="006875C2">
      <w:pPr>
        <w:jc w:val="center"/>
        <w:rPr>
          <w:b/>
          <w:bCs/>
          <w:lang w:val="en-US"/>
        </w:rPr>
      </w:pPr>
      <w:r w:rsidRPr="006875C2">
        <w:rPr>
          <w:b/>
          <w:bCs/>
          <w:noProof/>
          <w:lang w:val="en-US"/>
        </w:rPr>
        <w:drawing>
          <wp:inline distT="0" distB="0" distL="0" distR="0" wp14:anchorId="560B19B4" wp14:editId="3793AD5D">
            <wp:extent cx="5040000" cy="2003553"/>
            <wp:effectExtent l="152400" t="152400" r="370205" b="358775"/>
            <wp:docPr id="1859103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0329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35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33623C" w14:textId="120B1370" w:rsidR="00DD69D9" w:rsidRDefault="00DD69D9" w:rsidP="006875C2">
      <w:pPr>
        <w:jc w:val="center"/>
        <w:rPr>
          <w:sz w:val="24"/>
          <w:szCs w:val="20"/>
          <w:lang w:val="en-US"/>
        </w:rPr>
      </w:pPr>
      <w:r w:rsidRPr="00DD69D9">
        <w:rPr>
          <w:sz w:val="24"/>
          <w:szCs w:val="20"/>
        </w:rPr>
        <w:t xml:space="preserve">Рисунок 84 – запуск 2 потоков параллельно на </w:t>
      </w:r>
      <w:r w:rsidRPr="00DD69D9">
        <w:rPr>
          <w:sz w:val="24"/>
          <w:szCs w:val="20"/>
          <w:lang w:val="en-US"/>
        </w:rPr>
        <w:t>Kotlin</w:t>
      </w:r>
    </w:p>
    <w:p w14:paraId="4DF55A2C" w14:textId="58912373" w:rsidR="002C767B" w:rsidRDefault="002C767B" w:rsidP="006875C2">
      <w:pPr>
        <w:jc w:val="center"/>
        <w:rPr>
          <w:sz w:val="24"/>
          <w:szCs w:val="20"/>
          <w:lang w:val="en-US"/>
        </w:rPr>
      </w:pPr>
    </w:p>
    <w:p w14:paraId="5309C7F8" w14:textId="39496317" w:rsidR="002C767B" w:rsidRDefault="002C767B" w:rsidP="006875C2">
      <w:pPr>
        <w:jc w:val="center"/>
        <w:rPr>
          <w:sz w:val="24"/>
          <w:szCs w:val="20"/>
          <w:lang w:val="en-US"/>
        </w:rPr>
      </w:pPr>
    </w:p>
    <w:p w14:paraId="4F6B35B5" w14:textId="5F71AE10" w:rsidR="002C767B" w:rsidRPr="00D26571" w:rsidRDefault="00D26571" w:rsidP="00D26571">
      <w:pPr>
        <w:spacing w:line="360" w:lineRule="auto"/>
      </w:pPr>
      <w:r>
        <w:lastRenderedPageBreak/>
        <w:t xml:space="preserve">При запуске кода с рисунка 84 увидим такой вывод в консоли. Результат представлен на рисунке 85. </w:t>
      </w:r>
    </w:p>
    <w:p w14:paraId="1C65ABBC" w14:textId="516BC35D" w:rsidR="004F6F8C" w:rsidRDefault="004F6F8C" w:rsidP="004F6F8C">
      <w:pPr>
        <w:rPr>
          <w:b/>
          <w:bCs/>
          <w:lang w:val="en-US"/>
        </w:rPr>
      </w:pPr>
      <w:r w:rsidRPr="004F6F8C">
        <w:rPr>
          <w:b/>
          <w:bCs/>
          <w:noProof/>
          <w:lang w:val="en-US"/>
        </w:rPr>
        <w:drawing>
          <wp:inline distT="0" distB="0" distL="0" distR="0" wp14:anchorId="6C9F95CE" wp14:editId="607E4235">
            <wp:extent cx="5040000" cy="1558032"/>
            <wp:effectExtent l="152400" t="152400" r="370205" b="366395"/>
            <wp:docPr id="14140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94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580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329DC7" w14:textId="0FEC81E3" w:rsidR="00D26571" w:rsidRPr="00D26571" w:rsidRDefault="00D26571" w:rsidP="00D26571">
      <w:pPr>
        <w:jc w:val="center"/>
        <w:rPr>
          <w:sz w:val="24"/>
          <w:szCs w:val="20"/>
        </w:rPr>
      </w:pPr>
      <w:r>
        <w:rPr>
          <w:sz w:val="24"/>
          <w:szCs w:val="20"/>
        </w:rPr>
        <w:t xml:space="preserve">Рисунок 85 </w:t>
      </w:r>
      <w:r w:rsidR="00335EC5">
        <w:rPr>
          <w:sz w:val="24"/>
          <w:szCs w:val="20"/>
        </w:rPr>
        <w:t>–</w:t>
      </w:r>
      <w:r>
        <w:rPr>
          <w:sz w:val="24"/>
          <w:szCs w:val="20"/>
        </w:rPr>
        <w:t xml:space="preserve"> </w:t>
      </w:r>
      <w:r w:rsidR="00335EC5">
        <w:rPr>
          <w:sz w:val="24"/>
          <w:szCs w:val="20"/>
        </w:rPr>
        <w:t>результат запуска программы</w:t>
      </w:r>
    </w:p>
    <w:p w14:paraId="43EBA29D" w14:textId="77777777" w:rsidR="00335EC5" w:rsidRDefault="00335EC5" w:rsidP="00335EC5">
      <w:pPr>
        <w:rPr>
          <w:b/>
          <w:bCs/>
        </w:rPr>
      </w:pPr>
    </w:p>
    <w:p w14:paraId="43B93F82" w14:textId="7F3F8C05" w:rsidR="00A03C1D" w:rsidRPr="00A03C1D" w:rsidRDefault="00A03C1D" w:rsidP="00335EC5">
      <w:pPr>
        <w:spacing w:line="360" w:lineRule="auto"/>
      </w:pPr>
      <w:r w:rsidRPr="00A03C1D">
        <w:t xml:space="preserve">В Kotlin синхронизация с использованием ReentrantLock работает точно так же, как и в Java, с использованием методов </w:t>
      </w:r>
      <w:proofErr w:type="gramStart"/>
      <w:r w:rsidRPr="00A03C1D">
        <w:t>lock(</w:t>
      </w:r>
      <w:proofErr w:type="gramEnd"/>
      <w:r w:rsidRPr="00A03C1D">
        <w:t>), unlock(), и tryLock().</w:t>
      </w:r>
    </w:p>
    <w:p w14:paraId="54950A4F" w14:textId="16C7E9AA" w:rsidR="00A03C1D" w:rsidRPr="00335EC5" w:rsidRDefault="00335EC5" w:rsidP="00335EC5">
      <w:pPr>
        <w:spacing w:line="360" w:lineRule="auto"/>
        <w:rPr>
          <w:b/>
          <w:bCs/>
        </w:rPr>
      </w:pPr>
      <w:r w:rsidRPr="00335EC5">
        <w:t>Можно вот выделить следующие д</w:t>
      </w:r>
      <w:r w:rsidR="00A03C1D" w:rsidRPr="00335EC5">
        <w:t>остоинства:</w:t>
      </w:r>
      <w:r>
        <w:rPr>
          <w:b/>
          <w:bCs/>
        </w:rPr>
        <w:t xml:space="preserve"> </w:t>
      </w:r>
      <w:r>
        <w:t>п</w:t>
      </w:r>
      <w:r w:rsidR="00A03C1D" w:rsidRPr="00A03C1D">
        <w:t>ростота в использовании и совместимость с Java.</w:t>
      </w:r>
      <w:r>
        <w:rPr>
          <w:b/>
          <w:bCs/>
        </w:rPr>
        <w:t xml:space="preserve"> </w:t>
      </w:r>
      <w:r w:rsidR="00A03C1D" w:rsidRPr="00A03C1D">
        <w:t>Поддержка гибкой синхронизации.</w:t>
      </w:r>
    </w:p>
    <w:p w14:paraId="06A2D2A9" w14:textId="7CC09DAF" w:rsidR="00A03C1D" w:rsidRPr="00335EC5" w:rsidRDefault="00335EC5" w:rsidP="00335EC5">
      <w:pPr>
        <w:spacing w:line="360" w:lineRule="auto"/>
        <w:rPr>
          <w:b/>
          <w:bCs/>
        </w:rPr>
      </w:pPr>
      <w:r w:rsidRPr="00335EC5">
        <w:t>Теперь вот следующие н</w:t>
      </w:r>
      <w:r w:rsidR="00A03C1D" w:rsidRPr="00335EC5">
        <w:t>едостатки:</w:t>
      </w:r>
      <w:r>
        <w:rPr>
          <w:b/>
          <w:bCs/>
        </w:rPr>
        <w:t xml:space="preserve"> </w:t>
      </w:r>
      <w:r>
        <w:t>т</w:t>
      </w:r>
      <w:r w:rsidR="00A03C1D" w:rsidRPr="00A03C1D">
        <w:t>очно такие же риски, как и в Java, связанные с неверным управлением блокировками.</w:t>
      </w:r>
    </w:p>
    <w:p w14:paraId="34649C76" w14:textId="77777777" w:rsidR="00A03C1D" w:rsidRPr="00A03C1D" w:rsidRDefault="00A03C1D" w:rsidP="00EA7D81">
      <w:pPr>
        <w:spacing w:line="360" w:lineRule="auto"/>
      </w:pPr>
      <w:r w:rsidRPr="00A03C1D">
        <w:t xml:space="preserve">JavaScript не поддерживает многопоточность на уровне самого языка, так как использует однопоточную модель исполнения. Однако для выполнения параллельных задач можно использовать </w:t>
      </w:r>
      <w:r w:rsidRPr="00EA7D81">
        <w:t>веб-воркеры</w:t>
      </w:r>
      <w:r w:rsidRPr="00A03C1D">
        <w:t xml:space="preserve"> или асинхронные операции. Веб-воркеры не используют явных блокировок, как в многопоточных языках, но можно создавать синхронизацию на уровне сообщений между потоками.</w:t>
      </w:r>
    </w:p>
    <w:p w14:paraId="70A1CC39" w14:textId="3007F886" w:rsidR="00A03C1D" w:rsidRPr="00A03C1D" w:rsidRDefault="00A03C1D" w:rsidP="00C42A7F">
      <w:pPr>
        <w:spacing w:line="360" w:lineRule="auto"/>
      </w:pPr>
      <w:r w:rsidRPr="00A03C1D">
        <w:t>В JavaScript блокировки и синхронизация потоков обычно не используются, потому что многозадачность решается через асинхронные операции, промисы и веб-воркеры.</w:t>
      </w:r>
      <w:r w:rsidR="00C42A7F">
        <w:t xml:space="preserve"> </w:t>
      </w:r>
      <w:r w:rsidRPr="00A03C1D">
        <w:t>Веб-воркеры могут обмениваться сообщениями, но не требуют явных блокировок.</w:t>
      </w:r>
    </w:p>
    <w:p w14:paraId="45408B05" w14:textId="18941B36" w:rsidR="00A03C1D" w:rsidRPr="00C42A7F" w:rsidRDefault="00C42A7F" w:rsidP="00C42A7F">
      <w:pPr>
        <w:spacing w:line="360" w:lineRule="auto"/>
        <w:rPr>
          <w:b/>
          <w:bCs/>
        </w:rPr>
      </w:pPr>
      <w:r w:rsidRPr="00C42A7F">
        <w:t>Можно выделить следующие д</w:t>
      </w:r>
      <w:r w:rsidR="00A03C1D" w:rsidRPr="00C42A7F">
        <w:t>остоинства:</w:t>
      </w:r>
      <w:r>
        <w:rPr>
          <w:b/>
          <w:bCs/>
        </w:rPr>
        <w:t xml:space="preserve"> </w:t>
      </w:r>
      <w:r>
        <w:t>п</w:t>
      </w:r>
      <w:r w:rsidR="00A03C1D" w:rsidRPr="00A03C1D">
        <w:t>ростота в использовании</w:t>
      </w:r>
      <w:r>
        <w:t>, п</w:t>
      </w:r>
      <w:r w:rsidR="00A03C1D" w:rsidRPr="00A03C1D">
        <w:t>рекрасно подходит для задач, не требующих жёсткой синхронизации данных.</w:t>
      </w:r>
    </w:p>
    <w:p w14:paraId="4F5D6D2F" w14:textId="0733D8C7" w:rsidR="00A03C1D" w:rsidRPr="00A03C1D" w:rsidRDefault="00C42A7F" w:rsidP="00C42A7F">
      <w:pPr>
        <w:spacing w:line="360" w:lineRule="auto"/>
        <w:rPr>
          <w:b/>
          <w:bCs/>
        </w:rPr>
      </w:pPr>
      <w:r w:rsidRPr="00C42A7F">
        <w:t>Можно выделить следующие н</w:t>
      </w:r>
      <w:r w:rsidR="00A03C1D" w:rsidRPr="00C42A7F">
        <w:t>едостатки:</w:t>
      </w:r>
      <w:r>
        <w:rPr>
          <w:b/>
          <w:bCs/>
        </w:rPr>
        <w:t xml:space="preserve"> </w:t>
      </w:r>
      <w:r>
        <w:t>о</w:t>
      </w:r>
      <w:r w:rsidR="00A03C1D" w:rsidRPr="00A03C1D">
        <w:t>тсутствие встроенной поддержки многопоточности и синхронизации в стандартном коде.</w:t>
      </w:r>
      <w:r>
        <w:rPr>
          <w:b/>
          <w:bCs/>
        </w:rPr>
        <w:t xml:space="preserve"> </w:t>
      </w:r>
      <w:r w:rsidR="00A03C1D" w:rsidRPr="00A03C1D">
        <w:t xml:space="preserve">Управление </w:t>
      </w:r>
      <w:r w:rsidR="00A03C1D" w:rsidRPr="00A03C1D">
        <w:lastRenderedPageBreak/>
        <w:t>параллельностью ограничено механизмом сообщений.</w:t>
      </w:r>
    </w:p>
    <w:p w14:paraId="171458BB" w14:textId="22420D6E" w:rsidR="00A03C1D" w:rsidRPr="00A03C1D" w:rsidRDefault="00A03C1D" w:rsidP="00C42A7F">
      <w:pPr>
        <w:spacing w:line="360" w:lineRule="auto"/>
      </w:pPr>
      <w:r w:rsidRPr="00C42A7F">
        <w:t>Java</w:t>
      </w:r>
      <w:r w:rsidRPr="00A03C1D">
        <w:t xml:space="preserve"> и </w:t>
      </w:r>
      <w:r w:rsidRPr="00C42A7F">
        <w:t>Kotlin</w:t>
      </w:r>
      <w:r w:rsidRPr="00A03C1D">
        <w:t xml:space="preserve"> используют интерфейс Lock с методами </w:t>
      </w:r>
      <w:proofErr w:type="gramStart"/>
      <w:r w:rsidRPr="00A03C1D">
        <w:t>lock(</w:t>
      </w:r>
      <w:proofErr w:type="gramEnd"/>
      <w:r w:rsidRPr="00A03C1D">
        <w:t>), unlock() и tryLock() для более гибкой синхронизации потоков.</w:t>
      </w:r>
      <w:r w:rsidR="00C42A7F">
        <w:t xml:space="preserve"> </w:t>
      </w:r>
      <w:r w:rsidRPr="00A03C1D">
        <w:t>lock() блокирует доступ к ресурсу.</w:t>
      </w:r>
      <w:r w:rsidR="00C42A7F">
        <w:t xml:space="preserve"> </w:t>
      </w:r>
      <w:r w:rsidRPr="00A03C1D">
        <w:t>unlock() освобождает блокировку.</w:t>
      </w:r>
      <w:r w:rsidR="00C42A7F">
        <w:t xml:space="preserve"> </w:t>
      </w:r>
      <w:r w:rsidRPr="00A03C1D">
        <w:t>tryLock() пытается захватить блокировку без блокировки потока, если блокировка уже занята.</w:t>
      </w:r>
    </w:p>
    <w:p w14:paraId="7D471FB0" w14:textId="1A6D758D" w:rsidR="00A03C1D" w:rsidRPr="00A03C1D" w:rsidRDefault="00A03C1D" w:rsidP="00C42A7F">
      <w:pPr>
        <w:spacing w:line="360" w:lineRule="auto"/>
      </w:pPr>
      <w:r w:rsidRPr="00A03C1D">
        <w:t xml:space="preserve">В </w:t>
      </w:r>
      <w:r w:rsidRPr="00C42A7F">
        <w:t>JavaScript</w:t>
      </w:r>
      <w:r w:rsidRPr="00A03C1D">
        <w:t xml:space="preserve"> синхронизация не поддерживается напрямую, поскольку язык использует однопоточную модель с асинхронностью и веб-воркерами для параллельного выполнения.</w:t>
      </w:r>
    </w:p>
    <w:p w14:paraId="3C0BB5DC" w14:textId="3CEE50D9" w:rsidR="00A84EFE" w:rsidRDefault="00DD48F5" w:rsidP="00DD48F5">
      <w:pPr>
        <w:spacing w:line="360" w:lineRule="auto"/>
      </w:pPr>
      <w:r w:rsidRPr="00DD48F5">
        <w:rPr>
          <w:b/>
          <w:bCs/>
        </w:rPr>
        <w:t>Задание 12.</w:t>
      </w:r>
      <w:r>
        <w:t xml:space="preserve"> </w:t>
      </w:r>
      <w:r w:rsidR="00A84EFE">
        <w:t>Достоинства и недостатки синхронизации потоков в Java, Kotlin и JavaScript. Сравнение скриншотов. Проблемы, преимущества и недостатки</w:t>
      </w:r>
      <w:r w:rsidR="00EB3E42">
        <w:t>.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082"/>
        <w:gridCol w:w="2380"/>
        <w:gridCol w:w="2672"/>
        <w:gridCol w:w="2493"/>
      </w:tblGrid>
      <w:tr w:rsidR="00DC7701" w14:paraId="1E0BFE2A" w14:textId="77777777" w:rsidTr="00DC7701">
        <w:tc>
          <w:tcPr>
            <w:tcW w:w="2406" w:type="dxa"/>
          </w:tcPr>
          <w:p w14:paraId="1399460A" w14:textId="1CC58473" w:rsidR="00DC7701" w:rsidRPr="00DC7701" w:rsidRDefault="00DC7701" w:rsidP="00DC7701">
            <w:pPr>
              <w:ind w:firstLine="0"/>
              <w:jc w:val="center"/>
            </w:pPr>
            <w:r>
              <w:t>Язык</w:t>
            </w:r>
            <w:r>
              <w:rPr>
                <w:lang w:val="en-US"/>
              </w:rPr>
              <w:t xml:space="preserve"> / </w:t>
            </w:r>
            <w:r>
              <w:t>Аспект</w:t>
            </w:r>
          </w:p>
        </w:tc>
        <w:tc>
          <w:tcPr>
            <w:tcW w:w="2407" w:type="dxa"/>
          </w:tcPr>
          <w:p w14:paraId="7A209A23" w14:textId="4E964881" w:rsidR="00DC7701" w:rsidRDefault="00DC7701" w:rsidP="00DC7701">
            <w:pPr>
              <w:ind w:firstLine="0"/>
              <w:jc w:val="center"/>
            </w:pPr>
            <w:r>
              <w:t>Преимущества</w:t>
            </w:r>
          </w:p>
        </w:tc>
        <w:tc>
          <w:tcPr>
            <w:tcW w:w="2407" w:type="dxa"/>
          </w:tcPr>
          <w:p w14:paraId="4FC62CDF" w14:textId="0F624CFB" w:rsidR="00DC7701" w:rsidRDefault="00DC7701" w:rsidP="00DC7701">
            <w:pPr>
              <w:ind w:firstLine="0"/>
              <w:jc w:val="center"/>
            </w:pPr>
            <w:r>
              <w:t>Недостатки</w:t>
            </w:r>
          </w:p>
        </w:tc>
        <w:tc>
          <w:tcPr>
            <w:tcW w:w="2407" w:type="dxa"/>
          </w:tcPr>
          <w:p w14:paraId="00B4401B" w14:textId="068D287D" w:rsidR="00DC7701" w:rsidRDefault="00DC7701" w:rsidP="00DC7701">
            <w:pPr>
              <w:ind w:firstLine="0"/>
              <w:jc w:val="center"/>
            </w:pPr>
            <w:r>
              <w:t>Проблемы</w:t>
            </w:r>
          </w:p>
        </w:tc>
      </w:tr>
      <w:tr w:rsidR="00DC7701" w:rsidRPr="00DC7701" w14:paraId="4FAFDE3E" w14:textId="77777777" w:rsidTr="00DC7701">
        <w:tc>
          <w:tcPr>
            <w:tcW w:w="2406" w:type="dxa"/>
          </w:tcPr>
          <w:p w14:paraId="4D224722" w14:textId="21A2762A" w:rsidR="00DC7701" w:rsidRPr="00DC7701" w:rsidRDefault="00DC7701" w:rsidP="00DC770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Java</w:t>
            </w:r>
          </w:p>
        </w:tc>
        <w:tc>
          <w:tcPr>
            <w:tcW w:w="2407" w:type="dxa"/>
          </w:tcPr>
          <w:p w14:paraId="370FB955" w14:textId="3A00BDE6" w:rsidR="00DC7701" w:rsidRPr="00DC7701" w:rsidRDefault="00DC7701" w:rsidP="00DC7701">
            <w:pPr>
              <w:ind w:firstLine="0"/>
              <w:jc w:val="left"/>
              <w:rPr>
                <w:lang w:val="en-US"/>
              </w:rPr>
            </w:pPr>
            <w:r w:rsidRPr="00DC7701">
              <w:rPr>
                <w:lang w:val="en-US"/>
              </w:rPr>
              <w:t xml:space="preserve">• </w:t>
            </w:r>
            <w:r>
              <w:t>Чёткий</w:t>
            </w:r>
            <w:r w:rsidRPr="00DC7701">
              <w:rPr>
                <w:lang w:val="en-US"/>
              </w:rPr>
              <w:t xml:space="preserve"> </w:t>
            </w:r>
            <w:r>
              <w:t>контроль</w:t>
            </w:r>
            <w:r w:rsidRPr="00DC7701">
              <w:rPr>
                <w:lang w:val="en-US"/>
              </w:rPr>
              <w:t xml:space="preserve"> </w:t>
            </w:r>
            <w:r>
              <w:t>доступа</w:t>
            </w:r>
            <w:r w:rsidRPr="00DC7701">
              <w:rPr>
                <w:lang w:val="en-US"/>
              </w:rPr>
              <w:t xml:space="preserve"> </w:t>
            </w:r>
            <w:r>
              <w:t>к</w:t>
            </w:r>
            <w:r w:rsidRPr="00DC7701">
              <w:rPr>
                <w:lang w:val="en-US"/>
              </w:rPr>
              <w:t xml:space="preserve"> </w:t>
            </w:r>
            <w:r>
              <w:t>ресурсам</w:t>
            </w:r>
            <w:r w:rsidRPr="00DC7701">
              <w:rPr>
                <w:lang w:val="en-US"/>
              </w:rPr>
              <w:t xml:space="preserve"> (synchronized, Lock)</w:t>
            </w:r>
            <w:r w:rsidRPr="00DC7701">
              <w:rPr>
                <w:lang w:val="en-US"/>
              </w:rPr>
              <w:br/>
              <w:t xml:space="preserve">• </w:t>
            </w:r>
            <w:r>
              <w:t>Мощные</w:t>
            </w:r>
            <w:r w:rsidRPr="00DC7701">
              <w:rPr>
                <w:lang w:val="en-US"/>
              </w:rPr>
              <w:t xml:space="preserve"> </w:t>
            </w:r>
            <w:r>
              <w:t>инструменты</w:t>
            </w:r>
            <w:r w:rsidRPr="00DC7701">
              <w:rPr>
                <w:lang w:val="en-US"/>
              </w:rPr>
              <w:t xml:space="preserve"> (ReentrantLock, ReadWriteLock)</w:t>
            </w:r>
            <w:r w:rsidRPr="00DC7701">
              <w:rPr>
                <w:lang w:val="en-US"/>
              </w:rPr>
              <w:br/>
              <w:t xml:space="preserve">• </w:t>
            </w:r>
            <w:r>
              <w:t>Поддержка</w:t>
            </w:r>
            <w:r w:rsidRPr="00DC7701">
              <w:rPr>
                <w:lang w:val="en-US"/>
              </w:rPr>
              <w:t xml:space="preserve"> </w:t>
            </w:r>
            <w:r>
              <w:t>многопоточности</w:t>
            </w:r>
            <w:r w:rsidRPr="00DC7701">
              <w:rPr>
                <w:lang w:val="en-US"/>
              </w:rPr>
              <w:t xml:space="preserve"> </w:t>
            </w:r>
            <w:r>
              <w:t>на</w:t>
            </w:r>
            <w:r w:rsidRPr="00DC7701">
              <w:rPr>
                <w:lang w:val="en-US"/>
              </w:rPr>
              <w:t xml:space="preserve"> </w:t>
            </w:r>
            <w:r>
              <w:t>уровне</w:t>
            </w:r>
            <w:r w:rsidRPr="00DC7701">
              <w:rPr>
                <w:lang w:val="en-US"/>
              </w:rPr>
              <w:t xml:space="preserve"> </w:t>
            </w:r>
            <w:r>
              <w:t>языка</w:t>
            </w:r>
          </w:p>
        </w:tc>
        <w:tc>
          <w:tcPr>
            <w:tcW w:w="2407" w:type="dxa"/>
          </w:tcPr>
          <w:p w14:paraId="7145C918" w14:textId="2BEBF830" w:rsidR="00DC7701" w:rsidRPr="00DC7701" w:rsidRDefault="00DC7701" w:rsidP="00DC7701">
            <w:pPr>
              <w:ind w:firstLine="0"/>
              <w:jc w:val="left"/>
            </w:pPr>
            <w:r>
              <w:t>• Риск дедлоков</w:t>
            </w:r>
            <w:r>
              <w:br/>
              <w:t>• Потеря производительности из-за блокировок</w:t>
            </w:r>
            <w:r>
              <w:br/>
              <w:t>• Сложность отладки многопоточного кода</w:t>
            </w:r>
          </w:p>
        </w:tc>
        <w:tc>
          <w:tcPr>
            <w:tcW w:w="2407" w:type="dxa"/>
          </w:tcPr>
          <w:p w14:paraId="1D40880B" w14:textId="29B992D9" w:rsidR="00DC7701" w:rsidRPr="00DC7701" w:rsidRDefault="00DC7701" w:rsidP="00DC7701">
            <w:pPr>
              <w:ind w:firstLine="0"/>
              <w:jc w:val="left"/>
            </w:pPr>
            <w:r>
              <w:t>• Гонки данных при неправильной синхронизации</w:t>
            </w:r>
            <w:r>
              <w:br/>
              <w:t>• Зависания при дедлоках</w:t>
            </w:r>
            <w:r>
              <w:br/>
              <w:t>• Избыточная блокировка снижает масштабируемость</w:t>
            </w:r>
          </w:p>
        </w:tc>
      </w:tr>
      <w:tr w:rsidR="00DC7701" w14:paraId="07C94A1A" w14:textId="77777777" w:rsidTr="00DC7701">
        <w:tc>
          <w:tcPr>
            <w:tcW w:w="2406" w:type="dxa"/>
          </w:tcPr>
          <w:p w14:paraId="28EDDEF8" w14:textId="282F90C0" w:rsidR="00DC7701" w:rsidRPr="00DC7701" w:rsidRDefault="00DC7701" w:rsidP="00DC770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Kotlin</w:t>
            </w:r>
          </w:p>
        </w:tc>
        <w:tc>
          <w:tcPr>
            <w:tcW w:w="2407" w:type="dxa"/>
          </w:tcPr>
          <w:p w14:paraId="488F9FE4" w14:textId="73547CA9" w:rsidR="00DC7701" w:rsidRDefault="00DC7701" w:rsidP="00DC7701">
            <w:pPr>
              <w:ind w:firstLine="0"/>
              <w:jc w:val="left"/>
            </w:pPr>
            <w:r>
              <w:t>• Использует JVM-механизмы Java</w:t>
            </w:r>
            <w:r>
              <w:br/>
              <w:t>• Корутины позволяют писать безопасный асинхронный код без блокировок</w:t>
            </w:r>
            <w:r>
              <w:br/>
              <w:t>• Упрощает параллелизм</w:t>
            </w:r>
          </w:p>
        </w:tc>
        <w:tc>
          <w:tcPr>
            <w:tcW w:w="2407" w:type="dxa"/>
          </w:tcPr>
          <w:p w14:paraId="48F5D8D3" w14:textId="56088773" w:rsidR="00DC7701" w:rsidRDefault="00DC7701" w:rsidP="00DC7701">
            <w:pPr>
              <w:ind w:firstLine="0"/>
              <w:jc w:val="left"/>
            </w:pPr>
            <w:r>
              <w:t>• Неочевидное поведение при сочетании корутин и потоков</w:t>
            </w:r>
            <w:r>
              <w:br/>
              <w:t>• Нужно тщательно контролировать доступ к общим ресурсам</w:t>
            </w:r>
          </w:p>
        </w:tc>
        <w:tc>
          <w:tcPr>
            <w:tcW w:w="2407" w:type="dxa"/>
          </w:tcPr>
          <w:p w14:paraId="1A8BFF2E" w14:textId="6F5616E7" w:rsidR="00DC7701" w:rsidRDefault="00DC7701" w:rsidP="00DC7701">
            <w:pPr>
              <w:ind w:firstLine="0"/>
              <w:jc w:val="left"/>
            </w:pPr>
            <w:r>
              <w:t>• Ошибки из-за смешения потоков и корутин</w:t>
            </w:r>
            <w:r>
              <w:br/>
              <w:t>• Потенциальные гонки данных без изоляции состояний</w:t>
            </w:r>
          </w:p>
        </w:tc>
      </w:tr>
      <w:tr w:rsidR="00DC7701" w14:paraId="38EDCDA5" w14:textId="77777777" w:rsidTr="00DC7701">
        <w:tc>
          <w:tcPr>
            <w:tcW w:w="2406" w:type="dxa"/>
          </w:tcPr>
          <w:p w14:paraId="28C0F284" w14:textId="618C83C1" w:rsidR="00DC7701" w:rsidRPr="00DC7701" w:rsidRDefault="00DC7701" w:rsidP="00DC7701">
            <w:pPr>
              <w:ind w:firstLine="0"/>
              <w:jc w:val="center"/>
            </w:pPr>
            <w:r>
              <w:rPr>
                <w:lang w:val="en-US"/>
              </w:rPr>
              <w:t>Javascript</w:t>
            </w:r>
          </w:p>
        </w:tc>
        <w:tc>
          <w:tcPr>
            <w:tcW w:w="2407" w:type="dxa"/>
          </w:tcPr>
          <w:p w14:paraId="0D2467FB" w14:textId="6B8A254F" w:rsidR="00DC7701" w:rsidRDefault="00DC7701" w:rsidP="00DC7701">
            <w:pPr>
              <w:ind w:firstLine="0"/>
              <w:jc w:val="left"/>
            </w:pPr>
            <w:r>
              <w:t>• Асинхронность без потоков (через Promise, async/await)</w:t>
            </w:r>
            <w:r>
              <w:br/>
            </w:r>
            <w:r>
              <w:lastRenderedPageBreak/>
              <w:t>• Однопоточная модель упрощает синхронизацию</w:t>
            </w:r>
            <w:r>
              <w:br/>
              <w:t>• Веб-воркеры для параллельной обработки</w:t>
            </w:r>
          </w:p>
        </w:tc>
        <w:tc>
          <w:tcPr>
            <w:tcW w:w="2407" w:type="dxa"/>
          </w:tcPr>
          <w:p w14:paraId="48B5BA3C" w14:textId="24A8E889" w:rsidR="00DC7701" w:rsidRDefault="00DC7701" w:rsidP="00DC7701">
            <w:pPr>
              <w:ind w:firstLine="0"/>
              <w:jc w:val="left"/>
            </w:pPr>
            <w:r>
              <w:lastRenderedPageBreak/>
              <w:t>• Отсутствие настоящей многопоточности</w:t>
            </w:r>
            <w:r>
              <w:br/>
              <w:t xml:space="preserve">• Нет встроенных </w:t>
            </w:r>
            <w:r>
              <w:lastRenderedPageBreak/>
              <w:t>средств синхронизации между воркерами</w:t>
            </w:r>
          </w:p>
        </w:tc>
        <w:tc>
          <w:tcPr>
            <w:tcW w:w="2407" w:type="dxa"/>
          </w:tcPr>
          <w:p w14:paraId="7EB67685" w14:textId="1774415C" w:rsidR="00DC7701" w:rsidRDefault="00DC7701" w:rsidP="00DC7701">
            <w:pPr>
              <w:ind w:firstLine="0"/>
              <w:jc w:val="left"/>
            </w:pPr>
            <w:r>
              <w:lastRenderedPageBreak/>
              <w:t>• Трудности в отладке асинхронного кода</w:t>
            </w:r>
            <w:r>
              <w:br/>
              <w:t xml:space="preserve">• Гонки данных </w:t>
            </w:r>
            <w:r>
              <w:lastRenderedPageBreak/>
              <w:t>при обмене сообщениями между воркерами</w:t>
            </w:r>
          </w:p>
        </w:tc>
      </w:tr>
    </w:tbl>
    <w:p w14:paraId="40912CB0" w14:textId="77777777" w:rsidR="00DC7701" w:rsidRDefault="00DC7701" w:rsidP="00257BFF">
      <w:pPr>
        <w:spacing w:line="360" w:lineRule="auto"/>
        <w:rPr>
          <w:b/>
          <w:bCs/>
        </w:rPr>
      </w:pPr>
    </w:p>
    <w:p w14:paraId="2CF5A18A" w14:textId="66A7706E" w:rsidR="004C34BB" w:rsidRPr="00B843A9" w:rsidRDefault="00257BFF" w:rsidP="00257BFF">
      <w:pPr>
        <w:spacing w:line="360" w:lineRule="auto"/>
      </w:pPr>
      <w:r w:rsidRPr="00257BFF">
        <w:rPr>
          <w:b/>
          <w:bCs/>
        </w:rPr>
        <w:t>Задание 13.</w:t>
      </w:r>
      <w:r>
        <w:t xml:space="preserve"> </w:t>
      </w:r>
      <w:r w:rsidR="00A84EFE">
        <w:t>Самостоятельное изучение самой свежей научной литературы (научных статей, монографий, учебников 2021 – 2025 годов издания) по теме занятия.</w:t>
      </w:r>
    </w:p>
    <w:sectPr w:rsidR="004C34BB" w:rsidRPr="00B843A9" w:rsidSect="00D80873">
      <w:headerReference w:type="even" r:id="rId94"/>
      <w:headerReference w:type="default" r:id="rId95"/>
      <w:footerReference w:type="even" r:id="rId96"/>
      <w:footerReference w:type="default" r:id="rId97"/>
      <w:headerReference w:type="first" r:id="rId98"/>
      <w:footerReference w:type="first" r:id="rId99"/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0EC0D" w14:textId="77777777" w:rsidR="005741B4" w:rsidRDefault="005741B4" w:rsidP="00791B52">
      <w:r>
        <w:separator/>
      </w:r>
    </w:p>
  </w:endnote>
  <w:endnote w:type="continuationSeparator" w:id="0">
    <w:p w14:paraId="480F815E" w14:textId="77777777" w:rsidR="005741B4" w:rsidRDefault="005741B4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478E4" w14:textId="77777777" w:rsidR="00F81E1D" w:rsidRDefault="00F81E1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9654358"/>
      <w:docPartObj>
        <w:docPartGallery w:val="Page Numbers (Bottom of Page)"/>
        <w:docPartUnique/>
      </w:docPartObj>
    </w:sdtPr>
    <w:sdtEndPr/>
    <w:sdtContent>
      <w:p w14:paraId="111A1451" w14:textId="77777777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8A1548" w14:textId="77777777" w:rsidR="00791B52" w:rsidRDefault="00791B52" w:rsidP="00FA77FD">
    <w:pPr>
      <w:pStyle w:val="a8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81D9D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7304E6E0" w14:textId="77777777" w:rsidR="00791B52" w:rsidRDefault="00791B52" w:rsidP="00791B52">
    <w:pPr>
      <w:pStyle w:val="a8"/>
      <w:ind w:firstLine="0"/>
      <w:jc w:val="center"/>
    </w:pPr>
    <w:r>
      <w:t>202</w:t>
    </w:r>
    <w:r w:rsidR="00F81E1D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E0745" w14:textId="77777777" w:rsidR="005741B4" w:rsidRDefault="005741B4" w:rsidP="00791B52">
      <w:r>
        <w:separator/>
      </w:r>
    </w:p>
  </w:footnote>
  <w:footnote w:type="continuationSeparator" w:id="0">
    <w:p w14:paraId="5328C333" w14:textId="77777777" w:rsidR="005741B4" w:rsidRDefault="005741B4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F71A0" w14:textId="77777777" w:rsidR="00F81E1D" w:rsidRDefault="00F81E1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0367F" w14:textId="77777777" w:rsidR="00791B52" w:rsidRDefault="00791B52" w:rsidP="00791B52">
    <w:pPr>
      <w:pStyle w:val="a6"/>
      <w:ind w:firstLine="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83172" w14:textId="77777777" w:rsidR="00791B52" w:rsidRDefault="00791B52" w:rsidP="00791B52">
    <w:pPr>
      <w:pStyle w:val="a6"/>
      <w:ind w:firstLine="0"/>
    </w:pPr>
    <w:r>
      <w:rPr>
        <w:noProof/>
      </w:rPr>
      <w:drawing>
        <wp:anchor distT="0" distB="0" distL="0" distR="0" simplePos="0" relativeHeight="251660288" behindDoc="0" locked="0" layoutInCell="1" allowOverlap="1" wp14:anchorId="2BB6049B" wp14:editId="00DB8B99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4ACD"/>
    <w:multiLevelType w:val="multilevel"/>
    <w:tmpl w:val="97869082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1" w15:restartNumberingAfterBreak="0">
    <w:nsid w:val="107A419F"/>
    <w:multiLevelType w:val="multilevel"/>
    <w:tmpl w:val="F0D4B2A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2" w15:restartNumberingAfterBreak="0">
    <w:nsid w:val="1A1C6C83"/>
    <w:multiLevelType w:val="multilevel"/>
    <w:tmpl w:val="45123B20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3" w15:restartNumberingAfterBreak="0">
    <w:nsid w:val="1E030762"/>
    <w:multiLevelType w:val="multilevel"/>
    <w:tmpl w:val="12803186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4" w15:restartNumberingAfterBreak="0">
    <w:nsid w:val="223B6907"/>
    <w:multiLevelType w:val="multilevel"/>
    <w:tmpl w:val="7BF2922A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5" w15:restartNumberingAfterBreak="0">
    <w:nsid w:val="226776B0"/>
    <w:multiLevelType w:val="multilevel"/>
    <w:tmpl w:val="67A4789E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0" w:firstLine="709"/>
      </w:pPr>
      <w:rPr>
        <w:rFonts w:hint="default"/>
      </w:rPr>
    </w:lvl>
  </w:abstractNum>
  <w:abstractNum w:abstractNumId="6" w15:restartNumberingAfterBreak="0">
    <w:nsid w:val="2E2F6ED8"/>
    <w:multiLevelType w:val="multilevel"/>
    <w:tmpl w:val="EDDCA87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7" w15:restartNumberingAfterBreak="0">
    <w:nsid w:val="2FA34E10"/>
    <w:multiLevelType w:val="multilevel"/>
    <w:tmpl w:val="E45AD688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8" w15:restartNumberingAfterBreak="0">
    <w:nsid w:val="302F338C"/>
    <w:multiLevelType w:val="multilevel"/>
    <w:tmpl w:val="AD948110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9" w15:restartNumberingAfterBreak="0">
    <w:nsid w:val="33B01529"/>
    <w:multiLevelType w:val="multilevel"/>
    <w:tmpl w:val="90AC865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80752"/>
    <w:multiLevelType w:val="multilevel"/>
    <w:tmpl w:val="2FFAE05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0" w:firstLine="709"/>
      </w:pPr>
      <w:rPr>
        <w:rFonts w:hint="default"/>
      </w:rPr>
    </w:lvl>
  </w:abstractNum>
  <w:abstractNum w:abstractNumId="11" w15:restartNumberingAfterBreak="0">
    <w:nsid w:val="38E445AE"/>
    <w:multiLevelType w:val="multilevel"/>
    <w:tmpl w:val="816A3ED2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41F0B"/>
    <w:multiLevelType w:val="hybridMultilevel"/>
    <w:tmpl w:val="FEA6BA4E"/>
    <w:lvl w:ilvl="0" w:tplc="C0F881D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9746481"/>
    <w:multiLevelType w:val="multilevel"/>
    <w:tmpl w:val="221E5888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A179E"/>
    <w:multiLevelType w:val="multilevel"/>
    <w:tmpl w:val="655CDDDC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284" w:firstLine="708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0" w:firstLine="709"/>
      </w:pPr>
      <w:rPr>
        <w:rFonts w:hint="default"/>
      </w:rPr>
    </w:lvl>
  </w:abstractNum>
  <w:abstractNum w:abstractNumId="15" w15:restartNumberingAfterBreak="0">
    <w:nsid w:val="3CED14C8"/>
    <w:multiLevelType w:val="multilevel"/>
    <w:tmpl w:val="408A6DB0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81DF0"/>
    <w:multiLevelType w:val="multilevel"/>
    <w:tmpl w:val="ADE6BCAC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0" w:firstLine="709"/>
      </w:pPr>
      <w:rPr>
        <w:rFonts w:hint="default"/>
      </w:rPr>
    </w:lvl>
  </w:abstractNum>
  <w:abstractNum w:abstractNumId="17" w15:restartNumberingAfterBreak="0">
    <w:nsid w:val="3E3113B2"/>
    <w:multiLevelType w:val="multilevel"/>
    <w:tmpl w:val="BBD68BEE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36099"/>
    <w:multiLevelType w:val="multilevel"/>
    <w:tmpl w:val="BA54E234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866CF"/>
    <w:multiLevelType w:val="multilevel"/>
    <w:tmpl w:val="6BB22B50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0" w:firstLine="709"/>
      </w:pPr>
      <w:rPr>
        <w:rFonts w:hint="default"/>
      </w:rPr>
    </w:lvl>
  </w:abstractNum>
  <w:abstractNum w:abstractNumId="20" w15:restartNumberingAfterBreak="0">
    <w:nsid w:val="525729A7"/>
    <w:multiLevelType w:val="multilevel"/>
    <w:tmpl w:val="7BD65A40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0" w:firstLine="709"/>
      </w:pPr>
      <w:rPr>
        <w:rFonts w:hint="default"/>
      </w:rPr>
    </w:lvl>
  </w:abstractNum>
  <w:abstractNum w:abstractNumId="21" w15:restartNumberingAfterBreak="0">
    <w:nsid w:val="540349CE"/>
    <w:multiLevelType w:val="multilevel"/>
    <w:tmpl w:val="963E4B8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A5F83"/>
    <w:multiLevelType w:val="multilevel"/>
    <w:tmpl w:val="BC906A6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C41E1"/>
    <w:multiLevelType w:val="multilevel"/>
    <w:tmpl w:val="11BC9C70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24" w15:restartNumberingAfterBreak="0">
    <w:nsid w:val="5C1D07F8"/>
    <w:multiLevelType w:val="multilevel"/>
    <w:tmpl w:val="668461EA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25" w15:restartNumberingAfterBreak="0">
    <w:nsid w:val="5E8C5F5F"/>
    <w:multiLevelType w:val="multilevel"/>
    <w:tmpl w:val="CC0EB64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26" w15:restartNumberingAfterBreak="0">
    <w:nsid w:val="5FC25552"/>
    <w:multiLevelType w:val="multilevel"/>
    <w:tmpl w:val="B6962E7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992"/>
        </w:tabs>
        <w:ind w:left="284" w:firstLine="708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0" w:firstLine="709"/>
      </w:pPr>
      <w:rPr>
        <w:rFonts w:hint="default"/>
      </w:rPr>
    </w:lvl>
  </w:abstractNum>
  <w:abstractNum w:abstractNumId="27" w15:restartNumberingAfterBreak="0">
    <w:nsid w:val="62C439C6"/>
    <w:multiLevelType w:val="multilevel"/>
    <w:tmpl w:val="2EA271F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28" w15:restartNumberingAfterBreak="0">
    <w:nsid w:val="62C568DE"/>
    <w:multiLevelType w:val="multilevel"/>
    <w:tmpl w:val="668C613C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29" w15:restartNumberingAfterBreak="0">
    <w:nsid w:val="64FE3693"/>
    <w:multiLevelType w:val="multilevel"/>
    <w:tmpl w:val="79F08F22"/>
    <w:lvl w:ilvl="0">
      <w:start w:val="1"/>
      <w:numFmt w:val="bullet"/>
      <w:lvlText w:val=""/>
      <w:lvlJc w:val="left"/>
      <w:pPr>
        <w:tabs>
          <w:tab w:val="num" w:pos="720"/>
        </w:tabs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709"/>
      </w:pPr>
      <w:rPr>
        <w:rFonts w:ascii="Wingdings" w:hAnsi="Wingdings" w:hint="default"/>
        <w:sz w:val="20"/>
      </w:rPr>
    </w:lvl>
  </w:abstractNum>
  <w:abstractNum w:abstractNumId="30" w15:restartNumberingAfterBreak="0">
    <w:nsid w:val="7D841389"/>
    <w:multiLevelType w:val="multilevel"/>
    <w:tmpl w:val="1AAC8828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0" w:firstLine="709"/>
      </w:pPr>
      <w:rPr>
        <w:rFonts w:hint="default"/>
      </w:rPr>
    </w:lvl>
  </w:abstractNum>
  <w:num w:numId="1">
    <w:abstractNumId w:val="12"/>
  </w:num>
  <w:num w:numId="2">
    <w:abstractNumId w:val="19"/>
  </w:num>
  <w:num w:numId="3">
    <w:abstractNumId w:val="20"/>
  </w:num>
  <w:num w:numId="4">
    <w:abstractNumId w:val="5"/>
  </w:num>
  <w:num w:numId="5">
    <w:abstractNumId w:val="16"/>
  </w:num>
  <w:num w:numId="6">
    <w:abstractNumId w:val="14"/>
  </w:num>
  <w:num w:numId="7">
    <w:abstractNumId w:val="13"/>
  </w:num>
  <w:num w:numId="8">
    <w:abstractNumId w:val="24"/>
  </w:num>
  <w:num w:numId="9">
    <w:abstractNumId w:val="28"/>
  </w:num>
  <w:num w:numId="10">
    <w:abstractNumId w:val="17"/>
  </w:num>
  <w:num w:numId="11">
    <w:abstractNumId w:val="4"/>
  </w:num>
  <w:num w:numId="12">
    <w:abstractNumId w:val="2"/>
  </w:num>
  <w:num w:numId="13">
    <w:abstractNumId w:val="30"/>
  </w:num>
  <w:num w:numId="14">
    <w:abstractNumId w:val="23"/>
  </w:num>
  <w:num w:numId="15">
    <w:abstractNumId w:val="15"/>
  </w:num>
  <w:num w:numId="16">
    <w:abstractNumId w:val="18"/>
  </w:num>
  <w:num w:numId="17">
    <w:abstractNumId w:val="29"/>
  </w:num>
  <w:num w:numId="18">
    <w:abstractNumId w:val="11"/>
  </w:num>
  <w:num w:numId="19">
    <w:abstractNumId w:val="21"/>
  </w:num>
  <w:num w:numId="20">
    <w:abstractNumId w:val="25"/>
  </w:num>
  <w:num w:numId="21">
    <w:abstractNumId w:val="10"/>
  </w:num>
  <w:num w:numId="22">
    <w:abstractNumId w:val="0"/>
  </w:num>
  <w:num w:numId="23">
    <w:abstractNumId w:val="22"/>
  </w:num>
  <w:num w:numId="24">
    <w:abstractNumId w:val="27"/>
  </w:num>
  <w:num w:numId="25">
    <w:abstractNumId w:val="8"/>
  </w:num>
  <w:num w:numId="26">
    <w:abstractNumId w:val="1"/>
  </w:num>
  <w:num w:numId="27">
    <w:abstractNumId w:val="9"/>
  </w:num>
  <w:num w:numId="28">
    <w:abstractNumId w:val="7"/>
  </w:num>
  <w:num w:numId="29">
    <w:abstractNumId w:val="3"/>
  </w:num>
  <w:num w:numId="30">
    <w:abstractNumId w:val="6"/>
  </w:num>
  <w:num w:numId="31">
    <w:abstractNumId w:val="2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AA"/>
    <w:rsid w:val="00001412"/>
    <w:rsid w:val="00001429"/>
    <w:rsid w:val="00010A2D"/>
    <w:rsid w:val="00020393"/>
    <w:rsid w:val="00021F33"/>
    <w:rsid w:val="000223EA"/>
    <w:rsid w:val="00026C7C"/>
    <w:rsid w:val="00033DD7"/>
    <w:rsid w:val="00043264"/>
    <w:rsid w:val="0004717C"/>
    <w:rsid w:val="00053F88"/>
    <w:rsid w:val="0005494C"/>
    <w:rsid w:val="00057D3F"/>
    <w:rsid w:val="00060072"/>
    <w:rsid w:val="000721EE"/>
    <w:rsid w:val="00074681"/>
    <w:rsid w:val="00074776"/>
    <w:rsid w:val="00084D2E"/>
    <w:rsid w:val="00086FCA"/>
    <w:rsid w:val="0009318D"/>
    <w:rsid w:val="00093DB7"/>
    <w:rsid w:val="00095CD3"/>
    <w:rsid w:val="000A238B"/>
    <w:rsid w:val="000B02B1"/>
    <w:rsid w:val="000B4F43"/>
    <w:rsid w:val="000B7F32"/>
    <w:rsid w:val="000C5017"/>
    <w:rsid w:val="000C5333"/>
    <w:rsid w:val="000C5EE3"/>
    <w:rsid w:val="000D1F5C"/>
    <w:rsid w:val="000D6322"/>
    <w:rsid w:val="000E0332"/>
    <w:rsid w:val="000E04C5"/>
    <w:rsid w:val="000E5421"/>
    <w:rsid w:val="000F12D7"/>
    <w:rsid w:val="000F6DA9"/>
    <w:rsid w:val="001002A9"/>
    <w:rsid w:val="0010047D"/>
    <w:rsid w:val="00107B9B"/>
    <w:rsid w:val="00114458"/>
    <w:rsid w:val="001159D9"/>
    <w:rsid w:val="00126513"/>
    <w:rsid w:val="0013301C"/>
    <w:rsid w:val="001343E1"/>
    <w:rsid w:val="00141A11"/>
    <w:rsid w:val="00141BAE"/>
    <w:rsid w:val="00142FD7"/>
    <w:rsid w:val="001448B0"/>
    <w:rsid w:val="0015011C"/>
    <w:rsid w:val="00154B27"/>
    <w:rsid w:val="00154B96"/>
    <w:rsid w:val="00161D53"/>
    <w:rsid w:val="0016762B"/>
    <w:rsid w:val="00172AC2"/>
    <w:rsid w:val="001954AE"/>
    <w:rsid w:val="00196DEE"/>
    <w:rsid w:val="00197E21"/>
    <w:rsid w:val="001A06F6"/>
    <w:rsid w:val="001A2AC3"/>
    <w:rsid w:val="001A5286"/>
    <w:rsid w:val="001B05AD"/>
    <w:rsid w:val="001B3D50"/>
    <w:rsid w:val="001C3B5A"/>
    <w:rsid w:val="001C5CEB"/>
    <w:rsid w:val="001C5F27"/>
    <w:rsid w:val="001D0518"/>
    <w:rsid w:val="001D4C34"/>
    <w:rsid w:val="001E2421"/>
    <w:rsid w:val="001E7D8F"/>
    <w:rsid w:val="001F06F4"/>
    <w:rsid w:val="001F113E"/>
    <w:rsid w:val="001F2C88"/>
    <w:rsid w:val="0021558D"/>
    <w:rsid w:val="00227A6D"/>
    <w:rsid w:val="00253762"/>
    <w:rsid w:val="00254A4D"/>
    <w:rsid w:val="002557EA"/>
    <w:rsid w:val="002579D8"/>
    <w:rsid w:val="00257BFF"/>
    <w:rsid w:val="00276893"/>
    <w:rsid w:val="00291AAA"/>
    <w:rsid w:val="00293289"/>
    <w:rsid w:val="00293686"/>
    <w:rsid w:val="002A5245"/>
    <w:rsid w:val="002A572C"/>
    <w:rsid w:val="002A7B00"/>
    <w:rsid w:val="002B3E0B"/>
    <w:rsid w:val="002B3FF4"/>
    <w:rsid w:val="002C0E47"/>
    <w:rsid w:val="002C1F7F"/>
    <w:rsid w:val="002C21B3"/>
    <w:rsid w:val="002C24E9"/>
    <w:rsid w:val="002C767B"/>
    <w:rsid w:val="002D219A"/>
    <w:rsid w:val="002D30E2"/>
    <w:rsid w:val="002E15FE"/>
    <w:rsid w:val="002E6503"/>
    <w:rsid w:val="002F32B7"/>
    <w:rsid w:val="002F412F"/>
    <w:rsid w:val="002F537D"/>
    <w:rsid w:val="0031595A"/>
    <w:rsid w:val="00321465"/>
    <w:rsid w:val="00324848"/>
    <w:rsid w:val="003337B3"/>
    <w:rsid w:val="00334D0E"/>
    <w:rsid w:val="00335EC5"/>
    <w:rsid w:val="00336F02"/>
    <w:rsid w:val="003462E2"/>
    <w:rsid w:val="00346972"/>
    <w:rsid w:val="00346CA9"/>
    <w:rsid w:val="00347FEF"/>
    <w:rsid w:val="00362E38"/>
    <w:rsid w:val="00365D34"/>
    <w:rsid w:val="003665B1"/>
    <w:rsid w:val="003757BF"/>
    <w:rsid w:val="003761CC"/>
    <w:rsid w:val="00382127"/>
    <w:rsid w:val="0039658A"/>
    <w:rsid w:val="003A2BD1"/>
    <w:rsid w:val="003A3612"/>
    <w:rsid w:val="003A47EA"/>
    <w:rsid w:val="003A5B34"/>
    <w:rsid w:val="003A60B2"/>
    <w:rsid w:val="003A6A3F"/>
    <w:rsid w:val="003C50BD"/>
    <w:rsid w:val="003D2B5C"/>
    <w:rsid w:val="003E625A"/>
    <w:rsid w:val="003E7F77"/>
    <w:rsid w:val="003F07E0"/>
    <w:rsid w:val="003F1934"/>
    <w:rsid w:val="003F5D05"/>
    <w:rsid w:val="00400572"/>
    <w:rsid w:val="00403B5A"/>
    <w:rsid w:val="004125DA"/>
    <w:rsid w:val="0042150B"/>
    <w:rsid w:val="00422FE1"/>
    <w:rsid w:val="00451C14"/>
    <w:rsid w:val="00457490"/>
    <w:rsid w:val="00462973"/>
    <w:rsid w:val="00462E2A"/>
    <w:rsid w:val="0046346D"/>
    <w:rsid w:val="00464318"/>
    <w:rsid w:val="00467564"/>
    <w:rsid w:val="00472FC7"/>
    <w:rsid w:val="004871D4"/>
    <w:rsid w:val="00497F2B"/>
    <w:rsid w:val="004A0B5E"/>
    <w:rsid w:val="004A6D40"/>
    <w:rsid w:val="004A75C0"/>
    <w:rsid w:val="004B0696"/>
    <w:rsid w:val="004B3447"/>
    <w:rsid w:val="004B728C"/>
    <w:rsid w:val="004C34BB"/>
    <w:rsid w:val="004C4827"/>
    <w:rsid w:val="004D5CCF"/>
    <w:rsid w:val="004E18E7"/>
    <w:rsid w:val="004E27AA"/>
    <w:rsid w:val="004E6A20"/>
    <w:rsid w:val="004F503A"/>
    <w:rsid w:val="004F66AA"/>
    <w:rsid w:val="004F6F8C"/>
    <w:rsid w:val="005030A9"/>
    <w:rsid w:val="0051022F"/>
    <w:rsid w:val="005124D6"/>
    <w:rsid w:val="00514C91"/>
    <w:rsid w:val="0052207E"/>
    <w:rsid w:val="00524954"/>
    <w:rsid w:val="00534020"/>
    <w:rsid w:val="005349D5"/>
    <w:rsid w:val="00534C21"/>
    <w:rsid w:val="005522F8"/>
    <w:rsid w:val="0056689B"/>
    <w:rsid w:val="00573428"/>
    <w:rsid w:val="005741B4"/>
    <w:rsid w:val="0057538A"/>
    <w:rsid w:val="00577CB2"/>
    <w:rsid w:val="00584303"/>
    <w:rsid w:val="00585724"/>
    <w:rsid w:val="00587E5B"/>
    <w:rsid w:val="00593641"/>
    <w:rsid w:val="005A5605"/>
    <w:rsid w:val="005B029C"/>
    <w:rsid w:val="005B7CE8"/>
    <w:rsid w:val="005C1D92"/>
    <w:rsid w:val="005C31D4"/>
    <w:rsid w:val="005C5B2F"/>
    <w:rsid w:val="005D35EF"/>
    <w:rsid w:val="005D41D5"/>
    <w:rsid w:val="005D7489"/>
    <w:rsid w:val="005E3B3B"/>
    <w:rsid w:val="005E3C4D"/>
    <w:rsid w:val="005E6040"/>
    <w:rsid w:val="005F7BC1"/>
    <w:rsid w:val="00602A4B"/>
    <w:rsid w:val="00603D22"/>
    <w:rsid w:val="0060470C"/>
    <w:rsid w:val="00606234"/>
    <w:rsid w:val="00615AD7"/>
    <w:rsid w:val="006161FE"/>
    <w:rsid w:val="0062018C"/>
    <w:rsid w:val="006222C3"/>
    <w:rsid w:val="00626B08"/>
    <w:rsid w:val="00626DC8"/>
    <w:rsid w:val="006348EA"/>
    <w:rsid w:val="006375D8"/>
    <w:rsid w:val="006539D2"/>
    <w:rsid w:val="006571C2"/>
    <w:rsid w:val="00672DDF"/>
    <w:rsid w:val="00672F9E"/>
    <w:rsid w:val="00677800"/>
    <w:rsid w:val="00681268"/>
    <w:rsid w:val="0068278A"/>
    <w:rsid w:val="006875C2"/>
    <w:rsid w:val="006A101F"/>
    <w:rsid w:val="006B41FA"/>
    <w:rsid w:val="006B6664"/>
    <w:rsid w:val="006C188F"/>
    <w:rsid w:val="006C18EF"/>
    <w:rsid w:val="006C6DE5"/>
    <w:rsid w:val="00703060"/>
    <w:rsid w:val="00705C82"/>
    <w:rsid w:val="00713ABF"/>
    <w:rsid w:val="00714B51"/>
    <w:rsid w:val="00714BC2"/>
    <w:rsid w:val="00715E9D"/>
    <w:rsid w:val="007249A8"/>
    <w:rsid w:val="00734EF8"/>
    <w:rsid w:val="00741814"/>
    <w:rsid w:val="00745011"/>
    <w:rsid w:val="00752F2A"/>
    <w:rsid w:val="0075384F"/>
    <w:rsid w:val="00754B6C"/>
    <w:rsid w:val="007551C2"/>
    <w:rsid w:val="007657A6"/>
    <w:rsid w:val="00765E75"/>
    <w:rsid w:val="007704A0"/>
    <w:rsid w:val="00771BD5"/>
    <w:rsid w:val="00772C0A"/>
    <w:rsid w:val="00773466"/>
    <w:rsid w:val="00776A30"/>
    <w:rsid w:val="007800B8"/>
    <w:rsid w:val="007872F0"/>
    <w:rsid w:val="00787B6E"/>
    <w:rsid w:val="00791B52"/>
    <w:rsid w:val="00794B90"/>
    <w:rsid w:val="007A2C7A"/>
    <w:rsid w:val="007B366A"/>
    <w:rsid w:val="007B39A0"/>
    <w:rsid w:val="007B6EA5"/>
    <w:rsid w:val="007E2DC3"/>
    <w:rsid w:val="007E3786"/>
    <w:rsid w:val="007F3D79"/>
    <w:rsid w:val="007F4D09"/>
    <w:rsid w:val="00805C7B"/>
    <w:rsid w:val="00811F6F"/>
    <w:rsid w:val="00813D6A"/>
    <w:rsid w:val="00840D92"/>
    <w:rsid w:val="008417D8"/>
    <w:rsid w:val="00847F18"/>
    <w:rsid w:val="00851B42"/>
    <w:rsid w:val="00857723"/>
    <w:rsid w:val="0086551E"/>
    <w:rsid w:val="0086568F"/>
    <w:rsid w:val="008662F4"/>
    <w:rsid w:val="00872333"/>
    <w:rsid w:val="00875599"/>
    <w:rsid w:val="008A3E5B"/>
    <w:rsid w:val="008A4137"/>
    <w:rsid w:val="008C1609"/>
    <w:rsid w:val="008C1A57"/>
    <w:rsid w:val="008C3BB7"/>
    <w:rsid w:val="008C4C90"/>
    <w:rsid w:val="008C5CAD"/>
    <w:rsid w:val="008D0A2E"/>
    <w:rsid w:val="008E114C"/>
    <w:rsid w:val="008E4CA5"/>
    <w:rsid w:val="009050BB"/>
    <w:rsid w:val="00923BF0"/>
    <w:rsid w:val="00936DF8"/>
    <w:rsid w:val="00940E55"/>
    <w:rsid w:val="0094560B"/>
    <w:rsid w:val="009507F2"/>
    <w:rsid w:val="00954084"/>
    <w:rsid w:val="009569E9"/>
    <w:rsid w:val="00970EEB"/>
    <w:rsid w:val="0097678D"/>
    <w:rsid w:val="009779CD"/>
    <w:rsid w:val="00982C1E"/>
    <w:rsid w:val="00984D62"/>
    <w:rsid w:val="00994FE2"/>
    <w:rsid w:val="009A0024"/>
    <w:rsid w:val="009B27B6"/>
    <w:rsid w:val="009B508F"/>
    <w:rsid w:val="009C1733"/>
    <w:rsid w:val="009D1D2F"/>
    <w:rsid w:val="009D3625"/>
    <w:rsid w:val="009D4CBF"/>
    <w:rsid w:val="009E1FA8"/>
    <w:rsid w:val="009E2C04"/>
    <w:rsid w:val="009E59B2"/>
    <w:rsid w:val="009F3910"/>
    <w:rsid w:val="009F5209"/>
    <w:rsid w:val="009F771E"/>
    <w:rsid w:val="00A03C1D"/>
    <w:rsid w:val="00A0505F"/>
    <w:rsid w:val="00A1260B"/>
    <w:rsid w:val="00A1316D"/>
    <w:rsid w:val="00A143B5"/>
    <w:rsid w:val="00A17794"/>
    <w:rsid w:val="00A2298E"/>
    <w:rsid w:val="00A27371"/>
    <w:rsid w:val="00A276E1"/>
    <w:rsid w:val="00A340E2"/>
    <w:rsid w:val="00A528A4"/>
    <w:rsid w:val="00A53CE7"/>
    <w:rsid w:val="00A82513"/>
    <w:rsid w:val="00A839C9"/>
    <w:rsid w:val="00A84EFE"/>
    <w:rsid w:val="00A90626"/>
    <w:rsid w:val="00A950FC"/>
    <w:rsid w:val="00A97E0B"/>
    <w:rsid w:val="00AD06A1"/>
    <w:rsid w:val="00AD4844"/>
    <w:rsid w:val="00AD4DCE"/>
    <w:rsid w:val="00AE5571"/>
    <w:rsid w:val="00AF3DDD"/>
    <w:rsid w:val="00B01E6B"/>
    <w:rsid w:val="00B10F7E"/>
    <w:rsid w:val="00B13A77"/>
    <w:rsid w:val="00B164B8"/>
    <w:rsid w:val="00B3034A"/>
    <w:rsid w:val="00B35505"/>
    <w:rsid w:val="00B41839"/>
    <w:rsid w:val="00B43B43"/>
    <w:rsid w:val="00B47A6C"/>
    <w:rsid w:val="00B521CC"/>
    <w:rsid w:val="00B53212"/>
    <w:rsid w:val="00B55F47"/>
    <w:rsid w:val="00B71A35"/>
    <w:rsid w:val="00B806BD"/>
    <w:rsid w:val="00B81D75"/>
    <w:rsid w:val="00B843A9"/>
    <w:rsid w:val="00B94012"/>
    <w:rsid w:val="00B95823"/>
    <w:rsid w:val="00BA4172"/>
    <w:rsid w:val="00BA45BE"/>
    <w:rsid w:val="00BB1E38"/>
    <w:rsid w:val="00BB4202"/>
    <w:rsid w:val="00BB7B87"/>
    <w:rsid w:val="00BC0793"/>
    <w:rsid w:val="00BC3E05"/>
    <w:rsid w:val="00BD44B7"/>
    <w:rsid w:val="00BD472E"/>
    <w:rsid w:val="00BD4EF5"/>
    <w:rsid w:val="00BD54DF"/>
    <w:rsid w:val="00BD5DB8"/>
    <w:rsid w:val="00BE06F1"/>
    <w:rsid w:val="00BE1610"/>
    <w:rsid w:val="00BE1D41"/>
    <w:rsid w:val="00BE77F8"/>
    <w:rsid w:val="00BF3710"/>
    <w:rsid w:val="00BF4B04"/>
    <w:rsid w:val="00BF5608"/>
    <w:rsid w:val="00C02B90"/>
    <w:rsid w:val="00C043CF"/>
    <w:rsid w:val="00C05FFF"/>
    <w:rsid w:val="00C1170A"/>
    <w:rsid w:val="00C14062"/>
    <w:rsid w:val="00C23E12"/>
    <w:rsid w:val="00C41463"/>
    <w:rsid w:val="00C42A7F"/>
    <w:rsid w:val="00C43A2F"/>
    <w:rsid w:val="00C62E94"/>
    <w:rsid w:val="00C654A0"/>
    <w:rsid w:val="00C65B9D"/>
    <w:rsid w:val="00C81981"/>
    <w:rsid w:val="00C91A92"/>
    <w:rsid w:val="00C94E1C"/>
    <w:rsid w:val="00C950E1"/>
    <w:rsid w:val="00C95A5D"/>
    <w:rsid w:val="00C97F93"/>
    <w:rsid w:val="00CA1279"/>
    <w:rsid w:val="00CA3D03"/>
    <w:rsid w:val="00CA5D36"/>
    <w:rsid w:val="00CA7C18"/>
    <w:rsid w:val="00CC25EF"/>
    <w:rsid w:val="00CC2739"/>
    <w:rsid w:val="00CD1912"/>
    <w:rsid w:val="00CE50C5"/>
    <w:rsid w:val="00CE62BC"/>
    <w:rsid w:val="00CF150D"/>
    <w:rsid w:val="00D025D2"/>
    <w:rsid w:val="00D0799F"/>
    <w:rsid w:val="00D10DB1"/>
    <w:rsid w:val="00D20022"/>
    <w:rsid w:val="00D20919"/>
    <w:rsid w:val="00D26571"/>
    <w:rsid w:val="00D37EEF"/>
    <w:rsid w:val="00D424FA"/>
    <w:rsid w:val="00D61533"/>
    <w:rsid w:val="00D73C52"/>
    <w:rsid w:val="00D74AEF"/>
    <w:rsid w:val="00D80873"/>
    <w:rsid w:val="00D92CE5"/>
    <w:rsid w:val="00D96F45"/>
    <w:rsid w:val="00D9782E"/>
    <w:rsid w:val="00DA2A92"/>
    <w:rsid w:val="00DC7701"/>
    <w:rsid w:val="00DD48F5"/>
    <w:rsid w:val="00DD4D04"/>
    <w:rsid w:val="00DD69D9"/>
    <w:rsid w:val="00DE072C"/>
    <w:rsid w:val="00DE3A19"/>
    <w:rsid w:val="00DF727C"/>
    <w:rsid w:val="00DF7484"/>
    <w:rsid w:val="00E02051"/>
    <w:rsid w:val="00E0645A"/>
    <w:rsid w:val="00E315A2"/>
    <w:rsid w:val="00E36D32"/>
    <w:rsid w:val="00E5106C"/>
    <w:rsid w:val="00E6497F"/>
    <w:rsid w:val="00E651E5"/>
    <w:rsid w:val="00E6727D"/>
    <w:rsid w:val="00E70101"/>
    <w:rsid w:val="00E77E6A"/>
    <w:rsid w:val="00E80254"/>
    <w:rsid w:val="00E92722"/>
    <w:rsid w:val="00E93940"/>
    <w:rsid w:val="00EA0C3C"/>
    <w:rsid w:val="00EA1464"/>
    <w:rsid w:val="00EA16A4"/>
    <w:rsid w:val="00EA3CCB"/>
    <w:rsid w:val="00EA5FC3"/>
    <w:rsid w:val="00EA7D81"/>
    <w:rsid w:val="00EB3CE2"/>
    <w:rsid w:val="00EB3E42"/>
    <w:rsid w:val="00EB7944"/>
    <w:rsid w:val="00EC0E56"/>
    <w:rsid w:val="00EC75A3"/>
    <w:rsid w:val="00ED090D"/>
    <w:rsid w:val="00ED64F5"/>
    <w:rsid w:val="00ED7487"/>
    <w:rsid w:val="00EE48AC"/>
    <w:rsid w:val="00EE59DB"/>
    <w:rsid w:val="00EF0782"/>
    <w:rsid w:val="00F050A6"/>
    <w:rsid w:val="00F24EA8"/>
    <w:rsid w:val="00F3024B"/>
    <w:rsid w:val="00F3245B"/>
    <w:rsid w:val="00F3532E"/>
    <w:rsid w:val="00F42C68"/>
    <w:rsid w:val="00F511F2"/>
    <w:rsid w:val="00F578A0"/>
    <w:rsid w:val="00F659D2"/>
    <w:rsid w:val="00F762C7"/>
    <w:rsid w:val="00F81725"/>
    <w:rsid w:val="00F81E1D"/>
    <w:rsid w:val="00F86191"/>
    <w:rsid w:val="00F91ABC"/>
    <w:rsid w:val="00F94BA8"/>
    <w:rsid w:val="00FA23D3"/>
    <w:rsid w:val="00FA4C51"/>
    <w:rsid w:val="00FA77FD"/>
    <w:rsid w:val="00FD7264"/>
    <w:rsid w:val="00FD7654"/>
    <w:rsid w:val="00FE1F69"/>
    <w:rsid w:val="00FE3BAF"/>
    <w:rsid w:val="00FF0AB3"/>
    <w:rsid w:val="00FF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B787AF"/>
  <w15:chartTrackingRefBased/>
  <w15:docId w15:val="{ACB2FD94-DF6A-4D9D-96F8-BC4756496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51E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94E1C"/>
    <w:pPr>
      <w:outlineLvl w:val="0"/>
    </w:pPr>
    <w:rPr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D2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1A3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C94E1C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084D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71A35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styleId="ae">
    <w:name w:val="Strong"/>
    <w:basedOn w:val="a0"/>
    <w:uiPriority w:val="22"/>
    <w:qFormat/>
    <w:rsid w:val="009569E9"/>
    <w:rPr>
      <w:b/>
      <w:bCs/>
    </w:rPr>
  </w:style>
  <w:style w:type="character" w:styleId="HTML">
    <w:name w:val="HTML Code"/>
    <w:basedOn w:val="a0"/>
    <w:uiPriority w:val="99"/>
    <w:semiHidden/>
    <w:unhideWhenUsed/>
    <w:rsid w:val="009569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header" Target="header2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header" Target="header1.xml"/><Relationship Id="rId99" Type="http://schemas.openxmlformats.org/officeDocument/2006/relationships/footer" Target="footer3.xml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header" Target="header3.xml"/><Relationship Id="rId3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77;&#1088;&#1075;&#1077;&#1081;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6E3A-620E-48BB-8C1B-EE559E33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1093</TotalTime>
  <Pages>55</Pages>
  <Words>6064</Words>
  <Characters>34571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Якушевский</dc:creator>
  <cp:keywords/>
  <dc:description/>
  <cp:lastModifiedBy>Данил Ковалёв</cp:lastModifiedBy>
  <cp:revision>383</cp:revision>
  <dcterms:created xsi:type="dcterms:W3CDTF">2025-05-12T20:29:00Z</dcterms:created>
  <dcterms:modified xsi:type="dcterms:W3CDTF">2026-01-01T11:42:00Z</dcterms:modified>
</cp:coreProperties>
</file>